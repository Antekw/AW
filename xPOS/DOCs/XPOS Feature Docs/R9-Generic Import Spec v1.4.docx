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BAED93" w14:textId="1144A697" w:rsidR="0049264A" w:rsidRPr="0099690F" w:rsidRDefault="0049264A" w:rsidP="0099690F">
      <w:pPr>
        <w:pBdr>
          <w:bottom w:val="single" w:sz="4" w:space="1" w:color="auto"/>
        </w:pBdr>
        <w:jc w:val="both"/>
        <w:rPr>
          <w:sz w:val="28"/>
          <w:szCs w:val="28"/>
        </w:rPr>
      </w:pPr>
      <w:r w:rsidRPr="0099690F">
        <w:rPr>
          <w:sz w:val="28"/>
          <w:szCs w:val="28"/>
        </w:rPr>
        <w:t>Table of Contents</w:t>
      </w:r>
    </w:p>
    <w:p w14:paraId="6641CBCB" w14:textId="77777777" w:rsidR="00F26332" w:rsidRDefault="005407DF">
      <w:pPr>
        <w:pStyle w:val="TOC1"/>
        <w:rPr>
          <w:rFonts w:eastAsiaTheme="minorEastAsia" w:cstheme="minorBidi"/>
          <w:b w:val="0"/>
          <w:bCs w:val="0"/>
          <w:sz w:val="22"/>
          <w:szCs w:val="22"/>
        </w:rPr>
      </w:pPr>
      <w:r>
        <w:rPr>
          <w:rFonts w:cs="Arial"/>
        </w:rPr>
        <w:fldChar w:fldCharType="begin"/>
      </w:r>
      <w:r>
        <w:rPr>
          <w:rFonts w:cs="Arial"/>
        </w:rPr>
        <w:instrText xml:space="preserve"> TOC \o "1-2" \h \z \u </w:instrText>
      </w:r>
      <w:r>
        <w:rPr>
          <w:rFonts w:cs="Arial"/>
        </w:rPr>
        <w:fldChar w:fldCharType="separate"/>
      </w:r>
      <w:hyperlink w:anchor="_Toc411629264" w:history="1">
        <w:r w:rsidR="00F26332" w:rsidRPr="001832D2">
          <w:rPr>
            <w:rStyle w:val="Hyperlink"/>
          </w:rPr>
          <w:t>1.</w:t>
        </w:r>
        <w:r w:rsidR="00F26332">
          <w:rPr>
            <w:rFonts w:eastAsiaTheme="minorEastAsia" w:cstheme="minorBidi"/>
            <w:b w:val="0"/>
            <w:bCs w:val="0"/>
            <w:sz w:val="22"/>
            <w:szCs w:val="22"/>
          </w:rPr>
          <w:tab/>
        </w:r>
        <w:r w:rsidR="00F26332" w:rsidRPr="001832D2">
          <w:rPr>
            <w:rStyle w:val="Hyperlink"/>
          </w:rPr>
          <w:t>Project Specification Overview</w:t>
        </w:r>
        <w:r w:rsidR="00F26332">
          <w:rPr>
            <w:webHidden/>
          </w:rPr>
          <w:tab/>
        </w:r>
        <w:r w:rsidR="00F26332">
          <w:rPr>
            <w:webHidden/>
          </w:rPr>
          <w:fldChar w:fldCharType="begin"/>
        </w:r>
        <w:r w:rsidR="00F26332">
          <w:rPr>
            <w:webHidden/>
          </w:rPr>
          <w:instrText xml:space="preserve"> PAGEREF _Toc411629264 \h </w:instrText>
        </w:r>
        <w:r w:rsidR="00F26332">
          <w:rPr>
            <w:webHidden/>
          </w:rPr>
        </w:r>
        <w:r w:rsidR="00F26332">
          <w:rPr>
            <w:webHidden/>
          </w:rPr>
          <w:fldChar w:fldCharType="separate"/>
        </w:r>
        <w:r w:rsidR="007D76CC">
          <w:rPr>
            <w:webHidden/>
          </w:rPr>
          <w:t>3</w:t>
        </w:r>
        <w:r w:rsidR="00F26332">
          <w:rPr>
            <w:webHidden/>
          </w:rPr>
          <w:fldChar w:fldCharType="end"/>
        </w:r>
      </w:hyperlink>
    </w:p>
    <w:p w14:paraId="05340530" w14:textId="77777777" w:rsidR="00F26332" w:rsidRDefault="00F26332">
      <w:pPr>
        <w:pStyle w:val="TOC2"/>
        <w:rPr>
          <w:rFonts w:eastAsiaTheme="minorEastAsia" w:cstheme="minorBidi"/>
          <w:i w:val="0"/>
          <w:iCs w:val="0"/>
          <w:sz w:val="22"/>
          <w:szCs w:val="22"/>
        </w:rPr>
      </w:pPr>
      <w:hyperlink w:anchor="_Toc411629265" w:history="1">
        <w:r w:rsidRPr="001832D2">
          <w:rPr>
            <w:rStyle w:val="Hyperlink"/>
          </w:rPr>
          <w:t>1.1</w:t>
        </w:r>
        <w:r>
          <w:rPr>
            <w:rFonts w:eastAsiaTheme="minorEastAsia" w:cstheme="minorBidi"/>
            <w:i w:val="0"/>
            <w:iCs w:val="0"/>
            <w:sz w:val="22"/>
            <w:szCs w:val="22"/>
          </w:rPr>
          <w:tab/>
        </w:r>
        <w:r w:rsidRPr="001832D2">
          <w:rPr>
            <w:rStyle w:val="Hyperlink"/>
          </w:rPr>
          <w:t>Document Goal and Purpose</w:t>
        </w:r>
        <w:r>
          <w:rPr>
            <w:webHidden/>
          </w:rPr>
          <w:tab/>
        </w:r>
        <w:r>
          <w:rPr>
            <w:webHidden/>
          </w:rPr>
          <w:fldChar w:fldCharType="begin"/>
        </w:r>
        <w:r>
          <w:rPr>
            <w:webHidden/>
          </w:rPr>
          <w:instrText xml:space="preserve"> PAGEREF _Toc411629265 \h </w:instrText>
        </w:r>
        <w:r>
          <w:rPr>
            <w:webHidden/>
          </w:rPr>
        </w:r>
        <w:r>
          <w:rPr>
            <w:webHidden/>
          </w:rPr>
          <w:fldChar w:fldCharType="separate"/>
        </w:r>
        <w:r w:rsidR="007D76CC">
          <w:rPr>
            <w:webHidden/>
          </w:rPr>
          <w:t>3</w:t>
        </w:r>
        <w:r>
          <w:rPr>
            <w:webHidden/>
          </w:rPr>
          <w:fldChar w:fldCharType="end"/>
        </w:r>
      </w:hyperlink>
    </w:p>
    <w:p w14:paraId="37B7BF21" w14:textId="77777777" w:rsidR="00F26332" w:rsidRDefault="00F26332">
      <w:pPr>
        <w:pStyle w:val="TOC2"/>
        <w:rPr>
          <w:rFonts w:eastAsiaTheme="minorEastAsia" w:cstheme="minorBidi"/>
          <w:i w:val="0"/>
          <w:iCs w:val="0"/>
          <w:sz w:val="22"/>
          <w:szCs w:val="22"/>
        </w:rPr>
      </w:pPr>
      <w:hyperlink w:anchor="_Toc411629266" w:history="1">
        <w:r w:rsidRPr="001832D2">
          <w:rPr>
            <w:rStyle w:val="Hyperlink"/>
          </w:rPr>
          <w:t>1.2</w:t>
        </w:r>
        <w:r>
          <w:rPr>
            <w:rFonts w:eastAsiaTheme="minorEastAsia" w:cstheme="minorBidi"/>
            <w:i w:val="0"/>
            <w:iCs w:val="0"/>
            <w:sz w:val="22"/>
            <w:szCs w:val="22"/>
          </w:rPr>
          <w:tab/>
        </w:r>
        <w:r w:rsidRPr="001832D2">
          <w:rPr>
            <w:rStyle w:val="Hyperlink"/>
          </w:rPr>
          <w:t>Project Description</w:t>
        </w:r>
        <w:r>
          <w:rPr>
            <w:webHidden/>
          </w:rPr>
          <w:tab/>
        </w:r>
        <w:r>
          <w:rPr>
            <w:webHidden/>
          </w:rPr>
          <w:fldChar w:fldCharType="begin"/>
        </w:r>
        <w:r>
          <w:rPr>
            <w:webHidden/>
          </w:rPr>
          <w:instrText xml:space="preserve"> PAGEREF _Toc411629266 \h </w:instrText>
        </w:r>
        <w:r>
          <w:rPr>
            <w:webHidden/>
          </w:rPr>
        </w:r>
        <w:r>
          <w:rPr>
            <w:webHidden/>
          </w:rPr>
          <w:fldChar w:fldCharType="separate"/>
        </w:r>
        <w:r w:rsidR="007D76CC">
          <w:rPr>
            <w:webHidden/>
          </w:rPr>
          <w:t>3</w:t>
        </w:r>
        <w:r>
          <w:rPr>
            <w:webHidden/>
          </w:rPr>
          <w:fldChar w:fldCharType="end"/>
        </w:r>
      </w:hyperlink>
    </w:p>
    <w:p w14:paraId="1F2C33C6" w14:textId="77777777" w:rsidR="00F26332" w:rsidRDefault="00F26332">
      <w:pPr>
        <w:pStyle w:val="TOC1"/>
        <w:rPr>
          <w:rFonts w:eastAsiaTheme="minorEastAsia" w:cstheme="minorBidi"/>
          <w:b w:val="0"/>
          <w:bCs w:val="0"/>
          <w:sz w:val="22"/>
          <w:szCs w:val="22"/>
        </w:rPr>
      </w:pPr>
      <w:hyperlink w:anchor="_Toc411629267" w:history="1">
        <w:r w:rsidRPr="001832D2">
          <w:rPr>
            <w:rStyle w:val="Hyperlink"/>
          </w:rPr>
          <w:t>2.</w:t>
        </w:r>
        <w:r>
          <w:rPr>
            <w:rFonts w:eastAsiaTheme="minorEastAsia" w:cstheme="minorBidi"/>
            <w:b w:val="0"/>
            <w:bCs w:val="0"/>
            <w:sz w:val="22"/>
            <w:szCs w:val="22"/>
          </w:rPr>
          <w:tab/>
        </w:r>
        <w:r w:rsidRPr="001832D2">
          <w:rPr>
            <w:rStyle w:val="Hyperlink"/>
          </w:rPr>
          <w:t>User Impacts</w:t>
        </w:r>
        <w:r>
          <w:rPr>
            <w:webHidden/>
          </w:rPr>
          <w:tab/>
        </w:r>
        <w:r>
          <w:rPr>
            <w:webHidden/>
          </w:rPr>
          <w:fldChar w:fldCharType="begin"/>
        </w:r>
        <w:r>
          <w:rPr>
            <w:webHidden/>
          </w:rPr>
          <w:instrText xml:space="preserve"> PAGEREF _Toc411629267 \h </w:instrText>
        </w:r>
        <w:r>
          <w:rPr>
            <w:webHidden/>
          </w:rPr>
        </w:r>
        <w:r>
          <w:rPr>
            <w:webHidden/>
          </w:rPr>
          <w:fldChar w:fldCharType="separate"/>
        </w:r>
        <w:r w:rsidR="007D76CC">
          <w:rPr>
            <w:webHidden/>
          </w:rPr>
          <w:t>3</w:t>
        </w:r>
        <w:r>
          <w:rPr>
            <w:webHidden/>
          </w:rPr>
          <w:fldChar w:fldCharType="end"/>
        </w:r>
      </w:hyperlink>
    </w:p>
    <w:p w14:paraId="7DCB0426" w14:textId="77777777" w:rsidR="00F26332" w:rsidRDefault="00F26332">
      <w:pPr>
        <w:pStyle w:val="TOC2"/>
        <w:rPr>
          <w:rFonts w:eastAsiaTheme="minorEastAsia" w:cstheme="minorBidi"/>
          <w:i w:val="0"/>
          <w:iCs w:val="0"/>
          <w:sz w:val="22"/>
          <w:szCs w:val="22"/>
        </w:rPr>
      </w:pPr>
      <w:hyperlink w:anchor="_Toc411629268" w:history="1">
        <w:r w:rsidRPr="001832D2">
          <w:rPr>
            <w:rStyle w:val="Hyperlink"/>
          </w:rPr>
          <w:t>2.1</w:t>
        </w:r>
        <w:r>
          <w:rPr>
            <w:rFonts w:eastAsiaTheme="minorEastAsia" w:cstheme="minorBidi"/>
            <w:i w:val="0"/>
            <w:iCs w:val="0"/>
            <w:sz w:val="22"/>
            <w:szCs w:val="22"/>
          </w:rPr>
          <w:tab/>
        </w:r>
        <w:r w:rsidRPr="001832D2">
          <w:rPr>
            <w:rStyle w:val="Hyperlink"/>
          </w:rPr>
          <w:t>Screen Process Flow</w:t>
        </w:r>
        <w:r>
          <w:rPr>
            <w:webHidden/>
          </w:rPr>
          <w:tab/>
        </w:r>
        <w:r>
          <w:rPr>
            <w:webHidden/>
          </w:rPr>
          <w:fldChar w:fldCharType="begin"/>
        </w:r>
        <w:r>
          <w:rPr>
            <w:webHidden/>
          </w:rPr>
          <w:instrText xml:space="preserve"> PAGEREF _Toc411629268 \h </w:instrText>
        </w:r>
        <w:r>
          <w:rPr>
            <w:webHidden/>
          </w:rPr>
        </w:r>
        <w:r>
          <w:rPr>
            <w:webHidden/>
          </w:rPr>
          <w:fldChar w:fldCharType="separate"/>
        </w:r>
        <w:r w:rsidR="007D76CC">
          <w:rPr>
            <w:webHidden/>
          </w:rPr>
          <w:t>3</w:t>
        </w:r>
        <w:r>
          <w:rPr>
            <w:webHidden/>
          </w:rPr>
          <w:fldChar w:fldCharType="end"/>
        </w:r>
      </w:hyperlink>
    </w:p>
    <w:p w14:paraId="706B221C" w14:textId="77777777" w:rsidR="00F26332" w:rsidRDefault="00F26332">
      <w:pPr>
        <w:pStyle w:val="TOC1"/>
        <w:rPr>
          <w:rFonts w:eastAsiaTheme="minorEastAsia" w:cstheme="minorBidi"/>
          <w:b w:val="0"/>
          <w:bCs w:val="0"/>
          <w:sz w:val="22"/>
          <w:szCs w:val="22"/>
        </w:rPr>
      </w:pPr>
      <w:hyperlink w:anchor="_Toc411629269" w:history="1">
        <w:r w:rsidRPr="001832D2">
          <w:rPr>
            <w:rStyle w:val="Hyperlink"/>
          </w:rPr>
          <w:t>3.</w:t>
        </w:r>
        <w:r>
          <w:rPr>
            <w:rFonts w:eastAsiaTheme="minorEastAsia" w:cstheme="minorBidi"/>
            <w:b w:val="0"/>
            <w:bCs w:val="0"/>
            <w:sz w:val="22"/>
            <w:szCs w:val="22"/>
          </w:rPr>
          <w:tab/>
        </w:r>
        <w:r w:rsidRPr="001832D2">
          <w:rPr>
            <w:rStyle w:val="Hyperlink"/>
          </w:rPr>
          <w:t>Use Case:  Initiate Basket Import</w:t>
        </w:r>
        <w:r>
          <w:rPr>
            <w:webHidden/>
          </w:rPr>
          <w:tab/>
        </w:r>
        <w:r>
          <w:rPr>
            <w:webHidden/>
          </w:rPr>
          <w:fldChar w:fldCharType="begin"/>
        </w:r>
        <w:r>
          <w:rPr>
            <w:webHidden/>
          </w:rPr>
          <w:instrText xml:space="preserve"> PAGEREF _Toc411629269 \h </w:instrText>
        </w:r>
        <w:r>
          <w:rPr>
            <w:webHidden/>
          </w:rPr>
        </w:r>
        <w:r>
          <w:rPr>
            <w:webHidden/>
          </w:rPr>
          <w:fldChar w:fldCharType="separate"/>
        </w:r>
        <w:r w:rsidR="007D76CC">
          <w:rPr>
            <w:webHidden/>
          </w:rPr>
          <w:t>3</w:t>
        </w:r>
        <w:r>
          <w:rPr>
            <w:webHidden/>
          </w:rPr>
          <w:fldChar w:fldCharType="end"/>
        </w:r>
      </w:hyperlink>
    </w:p>
    <w:p w14:paraId="59087332" w14:textId="77777777" w:rsidR="00F26332" w:rsidRDefault="00F26332">
      <w:pPr>
        <w:pStyle w:val="TOC2"/>
        <w:rPr>
          <w:rFonts w:eastAsiaTheme="minorEastAsia" w:cstheme="minorBidi"/>
          <w:i w:val="0"/>
          <w:iCs w:val="0"/>
          <w:sz w:val="22"/>
          <w:szCs w:val="22"/>
        </w:rPr>
      </w:pPr>
      <w:hyperlink w:anchor="_Toc411629270" w:history="1">
        <w:r w:rsidRPr="001832D2">
          <w:rPr>
            <w:rStyle w:val="Hyperlink"/>
          </w:rPr>
          <w:t>3.1</w:t>
        </w:r>
        <w:r>
          <w:rPr>
            <w:rFonts w:eastAsiaTheme="minorEastAsia" w:cstheme="minorBidi"/>
            <w:i w:val="0"/>
            <w:iCs w:val="0"/>
            <w:sz w:val="22"/>
            <w:szCs w:val="22"/>
          </w:rPr>
          <w:tab/>
        </w:r>
        <w:r w:rsidRPr="001832D2">
          <w:rPr>
            <w:rStyle w:val="Hyperlink"/>
          </w:rPr>
          <w:t>Feature Flow</w:t>
        </w:r>
        <w:r>
          <w:rPr>
            <w:webHidden/>
          </w:rPr>
          <w:tab/>
        </w:r>
        <w:r>
          <w:rPr>
            <w:webHidden/>
          </w:rPr>
          <w:fldChar w:fldCharType="begin"/>
        </w:r>
        <w:r>
          <w:rPr>
            <w:webHidden/>
          </w:rPr>
          <w:instrText xml:space="preserve"> PAGEREF _Toc411629270 \h </w:instrText>
        </w:r>
        <w:r>
          <w:rPr>
            <w:webHidden/>
          </w:rPr>
        </w:r>
        <w:r>
          <w:rPr>
            <w:webHidden/>
          </w:rPr>
          <w:fldChar w:fldCharType="separate"/>
        </w:r>
        <w:r w:rsidR="007D76CC">
          <w:rPr>
            <w:webHidden/>
          </w:rPr>
          <w:t>3</w:t>
        </w:r>
        <w:r>
          <w:rPr>
            <w:webHidden/>
          </w:rPr>
          <w:fldChar w:fldCharType="end"/>
        </w:r>
      </w:hyperlink>
    </w:p>
    <w:p w14:paraId="34383C14" w14:textId="77777777" w:rsidR="00F26332" w:rsidRDefault="00F26332">
      <w:pPr>
        <w:pStyle w:val="TOC2"/>
        <w:rPr>
          <w:rFonts w:eastAsiaTheme="minorEastAsia" w:cstheme="minorBidi"/>
          <w:i w:val="0"/>
          <w:iCs w:val="0"/>
          <w:sz w:val="22"/>
          <w:szCs w:val="22"/>
        </w:rPr>
      </w:pPr>
      <w:hyperlink w:anchor="_Toc411629271" w:history="1">
        <w:r w:rsidRPr="001832D2">
          <w:rPr>
            <w:rStyle w:val="Hyperlink"/>
          </w:rPr>
          <w:t>3.2</w:t>
        </w:r>
        <w:r>
          <w:rPr>
            <w:rFonts w:eastAsiaTheme="minorEastAsia" w:cstheme="minorBidi"/>
            <w:i w:val="0"/>
            <w:iCs w:val="0"/>
            <w:sz w:val="22"/>
            <w:szCs w:val="22"/>
          </w:rPr>
          <w:tab/>
        </w:r>
        <w:r w:rsidRPr="001832D2">
          <w:rPr>
            <w:rStyle w:val="Hyperlink"/>
          </w:rPr>
          <w:t>Precondition</w:t>
        </w:r>
        <w:r>
          <w:rPr>
            <w:webHidden/>
          </w:rPr>
          <w:tab/>
        </w:r>
        <w:r>
          <w:rPr>
            <w:webHidden/>
          </w:rPr>
          <w:fldChar w:fldCharType="begin"/>
        </w:r>
        <w:r>
          <w:rPr>
            <w:webHidden/>
          </w:rPr>
          <w:instrText xml:space="preserve"> PAGEREF _Toc411629271 \h </w:instrText>
        </w:r>
        <w:r>
          <w:rPr>
            <w:webHidden/>
          </w:rPr>
        </w:r>
        <w:r>
          <w:rPr>
            <w:webHidden/>
          </w:rPr>
          <w:fldChar w:fldCharType="separate"/>
        </w:r>
        <w:r w:rsidR="007D76CC">
          <w:rPr>
            <w:webHidden/>
          </w:rPr>
          <w:t>4</w:t>
        </w:r>
        <w:r>
          <w:rPr>
            <w:webHidden/>
          </w:rPr>
          <w:fldChar w:fldCharType="end"/>
        </w:r>
      </w:hyperlink>
    </w:p>
    <w:p w14:paraId="6C6588DB" w14:textId="77777777" w:rsidR="00F26332" w:rsidRDefault="00F26332">
      <w:pPr>
        <w:pStyle w:val="TOC2"/>
        <w:rPr>
          <w:rFonts w:eastAsiaTheme="minorEastAsia" w:cstheme="minorBidi"/>
          <w:i w:val="0"/>
          <w:iCs w:val="0"/>
          <w:sz w:val="22"/>
          <w:szCs w:val="22"/>
        </w:rPr>
      </w:pPr>
      <w:hyperlink w:anchor="_Toc411629272" w:history="1">
        <w:r w:rsidRPr="001832D2">
          <w:rPr>
            <w:rStyle w:val="Hyperlink"/>
          </w:rPr>
          <w:t>3.3</w:t>
        </w:r>
        <w:r>
          <w:rPr>
            <w:rFonts w:eastAsiaTheme="minorEastAsia" w:cstheme="minorBidi"/>
            <w:i w:val="0"/>
            <w:iCs w:val="0"/>
            <w:sz w:val="22"/>
            <w:szCs w:val="22"/>
          </w:rPr>
          <w:tab/>
        </w:r>
        <w:r w:rsidRPr="001832D2">
          <w:rPr>
            <w:rStyle w:val="Hyperlink"/>
          </w:rPr>
          <w:t>Main Flow</w:t>
        </w:r>
        <w:r>
          <w:rPr>
            <w:webHidden/>
          </w:rPr>
          <w:tab/>
        </w:r>
        <w:r>
          <w:rPr>
            <w:webHidden/>
          </w:rPr>
          <w:fldChar w:fldCharType="begin"/>
        </w:r>
        <w:r>
          <w:rPr>
            <w:webHidden/>
          </w:rPr>
          <w:instrText xml:space="preserve"> PAGEREF _Toc411629272 \h </w:instrText>
        </w:r>
        <w:r>
          <w:rPr>
            <w:webHidden/>
          </w:rPr>
        </w:r>
        <w:r>
          <w:rPr>
            <w:webHidden/>
          </w:rPr>
          <w:fldChar w:fldCharType="separate"/>
        </w:r>
        <w:r w:rsidR="007D76CC">
          <w:rPr>
            <w:webHidden/>
          </w:rPr>
          <w:t>4</w:t>
        </w:r>
        <w:r>
          <w:rPr>
            <w:webHidden/>
          </w:rPr>
          <w:fldChar w:fldCharType="end"/>
        </w:r>
      </w:hyperlink>
    </w:p>
    <w:p w14:paraId="0E401F3D" w14:textId="77777777" w:rsidR="00F26332" w:rsidRDefault="00F26332">
      <w:pPr>
        <w:pStyle w:val="TOC2"/>
        <w:rPr>
          <w:rFonts w:eastAsiaTheme="minorEastAsia" w:cstheme="minorBidi"/>
          <w:i w:val="0"/>
          <w:iCs w:val="0"/>
          <w:sz w:val="22"/>
          <w:szCs w:val="22"/>
        </w:rPr>
      </w:pPr>
      <w:hyperlink w:anchor="_Toc411629273" w:history="1">
        <w:r w:rsidRPr="001832D2">
          <w:rPr>
            <w:rStyle w:val="Hyperlink"/>
          </w:rPr>
          <w:t>3.4</w:t>
        </w:r>
        <w:r>
          <w:rPr>
            <w:rFonts w:eastAsiaTheme="minorEastAsia" w:cstheme="minorBidi"/>
            <w:i w:val="0"/>
            <w:iCs w:val="0"/>
            <w:sz w:val="22"/>
            <w:szCs w:val="22"/>
          </w:rPr>
          <w:tab/>
        </w:r>
        <w:r w:rsidRPr="001832D2">
          <w:rPr>
            <w:rStyle w:val="Hyperlink"/>
          </w:rPr>
          <w:t>Alternate Flows</w:t>
        </w:r>
        <w:r>
          <w:rPr>
            <w:webHidden/>
          </w:rPr>
          <w:tab/>
        </w:r>
        <w:r>
          <w:rPr>
            <w:webHidden/>
          </w:rPr>
          <w:fldChar w:fldCharType="begin"/>
        </w:r>
        <w:r>
          <w:rPr>
            <w:webHidden/>
          </w:rPr>
          <w:instrText xml:space="preserve"> PAGEREF _Toc411629273 \h </w:instrText>
        </w:r>
        <w:r>
          <w:rPr>
            <w:webHidden/>
          </w:rPr>
        </w:r>
        <w:r>
          <w:rPr>
            <w:webHidden/>
          </w:rPr>
          <w:fldChar w:fldCharType="separate"/>
        </w:r>
        <w:r w:rsidR="007D76CC">
          <w:rPr>
            <w:webHidden/>
          </w:rPr>
          <w:t>4</w:t>
        </w:r>
        <w:r>
          <w:rPr>
            <w:webHidden/>
          </w:rPr>
          <w:fldChar w:fldCharType="end"/>
        </w:r>
      </w:hyperlink>
    </w:p>
    <w:p w14:paraId="4CFB2D5E" w14:textId="77777777" w:rsidR="00F26332" w:rsidRDefault="00F26332">
      <w:pPr>
        <w:pStyle w:val="TOC1"/>
        <w:rPr>
          <w:rFonts w:eastAsiaTheme="minorEastAsia" w:cstheme="minorBidi"/>
          <w:b w:val="0"/>
          <w:bCs w:val="0"/>
          <w:sz w:val="22"/>
          <w:szCs w:val="22"/>
        </w:rPr>
      </w:pPr>
      <w:hyperlink w:anchor="_Toc411629274" w:history="1">
        <w:r w:rsidRPr="001832D2">
          <w:rPr>
            <w:rStyle w:val="Hyperlink"/>
          </w:rPr>
          <w:t>4.</w:t>
        </w:r>
        <w:r>
          <w:rPr>
            <w:rFonts w:eastAsiaTheme="minorEastAsia" w:cstheme="minorBidi"/>
            <w:b w:val="0"/>
            <w:bCs w:val="0"/>
            <w:sz w:val="22"/>
            <w:szCs w:val="22"/>
          </w:rPr>
          <w:tab/>
        </w:r>
        <w:r w:rsidRPr="001832D2">
          <w:rPr>
            <w:rStyle w:val="Hyperlink"/>
          </w:rPr>
          <w:t>Use Case:  Import Basket</w:t>
        </w:r>
        <w:r>
          <w:rPr>
            <w:webHidden/>
          </w:rPr>
          <w:tab/>
        </w:r>
        <w:r>
          <w:rPr>
            <w:webHidden/>
          </w:rPr>
          <w:fldChar w:fldCharType="begin"/>
        </w:r>
        <w:r>
          <w:rPr>
            <w:webHidden/>
          </w:rPr>
          <w:instrText xml:space="preserve"> PAGEREF _Toc411629274 \h </w:instrText>
        </w:r>
        <w:r>
          <w:rPr>
            <w:webHidden/>
          </w:rPr>
        </w:r>
        <w:r>
          <w:rPr>
            <w:webHidden/>
          </w:rPr>
          <w:fldChar w:fldCharType="separate"/>
        </w:r>
        <w:r w:rsidR="007D76CC">
          <w:rPr>
            <w:webHidden/>
          </w:rPr>
          <w:t>6</w:t>
        </w:r>
        <w:r>
          <w:rPr>
            <w:webHidden/>
          </w:rPr>
          <w:fldChar w:fldCharType="end"/>
        </w:r>
      </w:hyperlink>
    </w:p>
    <w:p w14:paraId="5B08508E" w14:textId="77777777" w:rsidR="00F26332" w:rsidRDefault="00F26332">
      <w:pPr>
        <w:pStyle w:val="TOC2"/>
        <w:rPr>
          <w:rFonts w:eastAsiaTheme="minorEastAsia" w:cstheme="minorBidi"/>
          <w:i w:val="0"/>
          <w:iCs w:val="0"/>
          <w:sz w:val="22"/>
          <w:szCs w:val="22"/>
        </w:rPr>
      </w:pPr>
      <w:hyperlink w:anchor="_Toc411629275" w:history="1">
        <w:r w:rsidRPr="001832D2">
          <w:rPr>
            <w:rStyle w:val="Hyperlink"/>
          </w:rPr>
          <w:t>4.1</w:t>
        </w:r>
        <w:r>
          <w:rPr>
            <w:rFonts w:eastAsiaTheme="minorEastAsia" w:cstheme="minorBidi"/>
            <w:i w:val="0"/>
            <w:iCs w:val="0"/>
            <w:sz w:val="22"/>
            <w:szCs w:val="22"/>
          </w:rPr>
          <w:tab/>
        </w:r>
        <w:r w:rsidRPr="001832D2">
          <w:rPr>
            <w:rStyle w:val="Hyperlink"/>
          </w:rPr>
          <w:t>Feature Flow</w:t>
        </w:r>
        <w:r>
          <w:rPr>
            <w:webHidden/>
          </w:rPr>
          <w:tab/>
        </w:r>
        <w:r>
          <w:rPr>
            <w:webHidden/>
          </w:rPr>
          <w:fldChar w:fldCharType="begin"/>
        </w:r>
        <w:r>
          <w:rPr>
            <w:webHidden/>
          </w:rPr>
          <w:instrText xml:space="preserve"> PAGEREF _Toc411629275 \h </w:instrText>
        </w:r>
        <w:r>
          <w:rPr>
            <w:webHidden/>
          </w:rPr>
        </w:r>
        <w:r>
          <w:rPr>
            <w:webHidden/>
          </w:rPr>
          <w:fldChar w:fldCharType="separate"/>
        </w:r>
        <w:r w:rsidR="007D76CC">
          <w:rPr>
            <w:webHidden/>
          </w:rPr>
          <w:t>6</w:t>
        </w:r>
        <w:r>
          <w:rPr>
            <w:webHidden/>
          </w:rPr>
          <w:fldChar w:fldCharType="end"/>
        </w:r>
      </w:hyperlink>
    </w:p>
    <w:p w14:paraId="69073685" w14:textId="77777777" w:rsidR="00F26332" w:rsidRDefault="00F26332">
      <w:pPr>
        <w:pStyle w:val="TOC2"/>
        <w:rPr>
          <w:rFonts w:eastAsiaTheme="minorEastAsia" w:cstheme="minorBidi"/>
          <w:i w:val="0"/>
          <w:iCs w:val="0"/>
          <w:sz w:val="22"/>
          <w:szCs w:val="22"/>
        </w:rPr>
      </w:pPr>
      <w:hyperlink w:anchor="_Toc411629280" w:history="1">
        <w:r w:rsidRPr="001832D2">
          <w:rPr>
            <w:rStyle w:val="Hyperlink"/>
          </w:rPr>
          <w:t>4.2</w:t>
        </w:r>
        <w:r>
          <w:rPr>
            <w:rFonts w:eastAsiaTheme="minorEastAsia" w:cstheme="minorBidi"/>
            <w:i w:val="0"/>
            <w:iCs w:val="0"/>
            <w:sz w:val="22"/>
            <w:szCs w:val="22"/>
          </w:rPr>
          <w:tab/>
        </w:r>
        <w:r w:rsidRPr="001832D2">
          <w:rPr>
            <w:rStyle w:val="Hyperlink"/>
          </w:rPr>
          <w:t>Precondition</w:t>
        </w:r>
        <w:r>
          <w:rPr>
            <w:webHidden/>
          </w:rPr>
          <w:tab/>
        </w:r>
        <w:r>
          <w:rPr>
            <w:webHidden/>
          </w:rPr>
          <w:fldChar w:fldCharType="begin"/>
        </w:r>
        <w:r>
          <w:rPr>
            <w:webHidden/>
          </w:rPr>
          <w:instrText xml:space="preserve"> PAGEREF _Toc411629280 \h </w:instrText>
        </w:r>
        <w:r>
          <w:rPr>
            <w:webHidden/>
          </w:rPr>
        </w:r>
        <w:r>
          <w:rPr>
            <w:webHidden/>
          </w:rPr>
          <w:fldChar w:fldCharType="separate"/>
        </w:r>
        <w:r w:rsidR="007D76CC">
          <w:rPr>
            <w:webHidden/>
          </w:rPr>
          <w:t>6</w:t>
        </w:r>
        <w:r>
          <w:rPr>
            <w:webHidden/>
          </w:rPr>
          <w:fldChar w:fldCharType="end"/>
        </w:r>
      </w:hyperlink>
    </w:p>
    <w:p w14:paraId="54C36B79" w14:textId="77777777" w:rsidR="00F26332" w:rsidRDefault="00F26332">
      <w:pPr>
        <w:pStyle w:val="TOC2"/>
        <w:rPr>
          <w:rFonts w:eastAsiaTheme="minorEastAsia" w:cstheme="minorBidi"/>
          <w:i w:val="0"/>
          <w:iCs w:val="0"/>
          <w:sz w:val="22"/>
          <w:szCs w:val="22"/>
        </w:rPr>
      </w:pPr>
      <w:hyperlink w:anchor="_Toc411629281" w:history="1">
        <w:r w:rsidRPr="001832D2">
          <w:rPr>
            <w:rStyle w:val="Hyperlink"/>
          </w:rPr>
          <w:t>4.3</w:t>
        </w:r>
        <w:r>
          <w:rPr>
            <w:rFonts w:eastAsiaTheme="minorEastAsia" w:cstheme="minorBidi"/>
            <w:i w:val="0"/>
            <w:iCs w:val="0"/>
            <w:sz w:val="22"/>
            <w:szCs w:val="22"/>
          </w:rPr>
          <w:tab/>
        </w:r>
        <w:r w:rsidRPr="001832D2">
          <w:rPr>
            <w:rStyle w:val="Hyperlink"/>
          </w:rPr>
          <w:t>Main Flow</w:t>
        </w:r>
        <w:r>
          <w:rPr>
            <w:webHidden/>
          </w:rPr>
          <w:tab/>
        </w:r>
        <w:r>
          <w:rPr>
            <w:webHidden/>
          </w:rPr>
          <w:fldChar w:fldCharType="begin"/>
        </w:r>
        <w:r>
          <w:rPr>
            <w:webHidden/>
          </w:rPr>
          <w:instrText xml:space="preserve"> PAGEREF _Toc411629281 \h </w:instrText>
        </w:r>
        <w:r>
          <w:rPr>
            <w:webHidden/>
          </w:rPr>
        </w:r>
        <w:r>
          <w:rPr>
            <w:webHidden/>
          </w:rPr>
          <w:fldChar w:fldCharType="separate"/>
        </w:r>
        <w:r w:rsidR="007D76CC">
          <w:rPr>
            <w:webHidden/>
          </w:rPr>
          <w:t>7</w:t>
        </w:r>
        <w:r>
          <w:rPr>
            <w:webHidden/>
          </w:rPr>
          <w:fldChar w:fldCharType="end"/>
        </w:r>
      </w:hyperlink>
    </w:p>
    <w:p w14:paraId="67FEF505" w14:textId="77777777" w:rsidR="00F26332" w:rsidRDefault="00F26332">
      <w:pPr>
        <w:pStyle w:val="TOC2"/>
        <w:rPr>
          <w:rFonts w:eastAsiaTheme="minorEastAsia" w:cstheme="minorBidi"/>
          <w:i w:val="0"/>
          <w:iCs w:val="0"/>
          <w:sz w:val="22"/>
          <w:szCs w:val="22"/>
        </w:rPr>
      </w:pPr>
      <w:hyperlink w:anchor="_Toc411629282" w:history="1">
        <w:r w:rsidRPr="001832D2">
          <w:rPr>
            <w:rStyle w:val="Hyperlink"/>
          </w:rPr>
          <w:t>4.4</w:t>
        </w:r>
        <w:r>
          <w:rPr>
            <w:rFonts w:eastAsiaTheme="minorEastAsia" w:cstheme="minorBidi"/>
            <w:i w:val="0"/>
            <w:iCs w:val="0"/>
            <w:sz w:val="22"/>
            <w:szCs w:val="22"/>
          </w:rPr>
          <w:tab/>
        </w:r>
        <w:r w:rsidRPr="001832D2">
          <w:rPr>
            <w:rStyle w:val="Hyperlink"/>
          </w:rPr>
          <w:t>Alternate Flows</w:t>
        </w:r>
        <w:r>
          <w:rPr>
            <w:webHidden/>
          </w:rPr>
          <w:tab/>
        </w:r>
        <w:r>
          <w:rPr>
            <w:webHidden/>
          </w:rPr>
          <w:fldChar w:fldCharType="begin"/>
        </w:r>
        <w:r>
          <w:rPr>
            <w:webHidden/>
          </w:rPr>
          <w:instrText xml:space="preserve"> PAGEREF _Toc411629282 \h </w:instrText>
        </w:r>
        <w:r>
          <w:rPr>
            <w:webHidden/>
          </w:rPr>
        </w:r>
        <w:r>
          <w:rPr>
            <w:webHidden/>
          </w:rPr>
          <w:fldChar w:fldCharType="separate"/>
        </w:r>
        <w:r w:rsidR="007D76CC">
          <w:rPr>
            <w:webHidden/>
          </w:rPr>
          <w:t>8</w:t>
        </w:r>
        <w:r>
          <w:rPr>
            <w:webHidden/>
          </w:rPr>
          <w:fldChar w:fldCharType="end"/>
        </w:r>
      </w:hyperlink>
    </w:p>
    <w:p w14:paraId="3B0AA885" w14:textId="77777777" w:rsidR="00F26332" w:rsidRDefault="00F26332">
      <w:pPr>
        <w:pStyle w:val="TOC2"/>
        <w:rPr>
          <w:rFonts w:eastAsiaTheme="minorEastAsia" w:cstheme="minorBidi"/>
          <w:i w:val="0"/>
          <w:iCs w:val="0"/>
          <w:sz w:val="22"/>
          <w:szCs w:val="22"/>
        </w:rPr>
      </w:pPr>
      <w:hyperlink w:anchor="_Toc411629283" w:history="1">
        <w:r w:rsidRPr="001832D2">
          <w:rPr>
            <w:rStyle w:val="Hyperlink"/>
          </w:rPr>
          <w:t>4.5</w:t>
        </w:r>
        <w:r>
          <w:rPr>
            <w:rFonts w:eastAsiaTheme="minorEastAsia" w:cstheme="minorBidi"/>
            <w:i w:val="0"/>
            <w:iCs w:val="0"/>
            <w:sz w:val="22"/>
            <w:szCs w:val="22"/>
          </w:rPr>
          <w:tab/>
        </w:r>
        <w:r w:rsidRPr="001832D2">
          <w:rPr>
            <w:rStyle w:val="Hyperlink"/>
          </w:rPr>
          <w:t>Item Processing Matrix Summary</w:t>
        </w:r>
        <w:r>
          <w:rPr>
            <w:webHidden/>
          </w:rPr>
          <w:tab/>
        </w:r>
        <w:r>
          <w:rPr>
            <w:webHidden/>
          </w:rPr>
          <w:fldChar w:fldCharType="begin"/>
        </w:r>
        <w:r>
          <w:rPr>
            <w:webHidden/>
          </w:rPr>
          <w:instrText xml:space="preserve"> PAGEREF _Toc411629283 \h </w:instrText>
        </w:r>
        <w:r>
          <w:rPr>
            <w:webHidden/>
          </w:rPr>
        </w:r>
        <w:r>
          <w:rPr>
            <w:webHidden/>
          </w:rPr>
          <w:fldChar w:fldCharType="separate"/>
        </w:r>
        <w:r w:rsidR="007D76CC">
          <w:rPr>
            <w:webHidden/>
          </w:rPr>
          <w:t>16</w:t>
        </w:r>
        <w:r>
          <w:rPr>
            <w:webHidden/>
          </w:rPr>
          <w:fldChar w:fldCharType="end"/>
        </w:r>
      </w:hyperlink>
    </w:p>
    <w:p w14:paraId="22EFB8C8" w14:textId="1FEE0EE5" w:rsidR="00F26332" w:rsidRDefault="00F26332">
      <w:pPr>
        <w:pStyle w:val="TOC2"/>
        <w:rPr>
          <w:rFonts w:eastAsiaTheme="minorEastAsia" w:cstheme="minorBidi"/>
          <w:i w:val="0"/>
          <w:iCs w:val="0"/>
          <w:sz w:val="22"/>
          <w:szCs w:val="22"/>
        </w:rPr>
      </w:pPr>
      <w:hyperlink w:anchor="_Toc411629284" w:history="1">
        <w:r w:rsidRPr="001832D2">
          <w:rPr>
            <w:rStyle w:val="Hyperlink"/>
          </w:rPr>
          <w:t>4.6</w:t>
        </w:r>
        <w:r>
          <w:rPr>
            <w:rFonts w:eastAsiaTheme="minorEastAsia" w:cstheme="minorBidi"/>
            <w:i w:val="0"/>
            <w:iCs w:val="0"/>
            <w:sz w:val="22"/>
            <w:szCs w:val="22"/>
          </w:rPr>
          <w:tab/>
        </w:r>
        <w:r w:rsidRPr="001832D2">
          <w:rPr>
            <w:rStyle w:val="Hyperlink"/>
          </w:rPr>
          <w:t>Additional Notes/Requirements</w:t>
        </w:r>
        <w:r>
          <w:rPr>
            <w:webHidden/>
          </w:rPr>
          <w:tab/>
        </w:r>
        <w:r>
          <w:rPr>
            <w:webHidden/>
          </w:rPr>
          <w:fldChar w:fldCharType="begin"/>
        </w:r>
        <w:r>
          <w:rPr>
            <w:webHidden/>
          </w:rPr>
          <w:instrText xml:space="preserve"> PAGEREF _Toc411629284 \h </w:instrText>
        </w:r>
        <w:r>
          <w:rPr>
            <w:webHidden/>
          </w:rPr>
        </w:r>
        <w:r>
          <w:rPr>
            <w:webHidden/>
          </w:rPr>
          <w:fldChar w:fldCharType="separate"/>
        </w:r>
        <w:r w:rsidR="007D76CC">
          <w:rPr>
            <w:webHidden/>
          </w:rPr>
          <w:t>21</w:t>
        </w:r>
        <w:r>
          <w:rPr>
            <w:webHidden/>
          </w:rPr>
          <w:fldChar w:fldCharType="end"/>
        </w:r>
      </w:hyperlink>
    </w:p>
    <w:p w14:paraId="6190888D" w14:textId="0ABE2131" w:rsidR="00F26332" w:rsidRDefault="00F26332">
      <w:pPr>
        <w:pStyle w:val="TOC1"/>
        <w:rPr>
          <w:rFonts w:eastAsiaTheme="minorEastAsia" w:cstheme="minorBidi"/>
          <w:b w:val="0"/>
          <w:bCs w:val="0"/>
          <w:sz w:val="22"/>
          <w:szCs w:val="22"/>
        </w:rPr>
      </w:pPr>
      <w:hyperlink w:anchor="_Toc411629285" w:history="1">
        <w:r w:rsidRPr="001832D2">
          <w:rPr>
            <w:rStyle w:val="Hyperlink"/>
          </w:rPr>
          <w:t>5.</w:t>
        </w:r>
        <w:r>
          <w:rPr>
            <w:rFonts w:eastAsiaTheme="minorEastAsia" w:cstheme="minorBidi"/>
            <w:b w:val="0"/>
            <w:bCs w:val="0"/>
            <w:sz w:val="22"/>
            <w:szCs w:val="22"/>
          </w:rPr>
          <w:tab/>
        </w:r>
        <w:r w:rsidRPr="001832D2">
          <w:rPr>
            <w:rStyle w:val="Hyperlink"/>
          </w:rPr>
          <w:t>Use Case:  Post Basket Import</w:t>
        </w:r>
        <w:r>
          <w:rPr>
            <w:webHidden/>
          </w:rPr>
          <w:tab/>
        </w:r>
        <w:r>
          <w:rPr>
            <w:webHidden/>
          </w:rPr>
          <w:fldChar w:fldCharType="begin"/>
        </w:r>
        <w:r>
          <w:rPr>
            <w:webHidden/>
          </w:rPr>
          <w:instrText xml:space="preserve"> PAGEREF _Toc411629285 \h </w:instrText>
        </w:r>
        <w:r>
          <w:rPr>
            <w:webHidden/>
          </w:rPr>
        </w:r>
        <w:r>
          <w:rPr>
            <w:webHidden/>
          </w:rPr>
          <w:fldChar w:fldCharType="separate"/>
        </w:r>
        <w:r w:rsidR="007D76CC">
          <w:rPr>
            <w:webHidden/>
          </w:rPr>
          <w:t>22</w:t>
        </w:r>
        <w:r>
          <w:rPr>
            <w:webHidden/>
          </w:rPr>
          <w:fldChar w:fldCharType="end"/>
        </w:r>
      </w:hyperlink>
    </w:p>
    <w:p w14:paraId="00D37666" w14:textId="3B0BF88B" w:rsidR="00F26332" w:rsidRDefault="00F26332">
      <w:pPr>
        <w:pStyle w:val="TOC2"/>
        <w:rPr>
          <w:rFonts w:eastAsiaTheme="minorEastAsia" w:cstheme="minorBidi"/>
          <w:i w:val="0"/>
          <w:iCs w:val="0"/>
          <w:sz w:val="22"/>
          <w:szCs w:val="22"/>
        </w:rPr>
      </w:pPr>
      <w:hyperlink w:anchor="_Toc411629286" w:history="1">
        <w:r w:rsidRPr="001832D2">
          <w:rPr>
            <w:rStyle w:val="Hyperlink"/>
          </w:rPr>
          <w:t>5.1</w:t>
        </w:r>
        <w:r>
          <w:rPr>
            <w:rFonts w:eastAsiaTheme="minorEastAsia" w:cstheme="minorBidi"/>
            <w:i w:val="0"/>
            <w:iCs w:val="0"/>
            <w:sz w:val="22"/>
            <w:szCs w:val="22"/>
          </w:rPr>
          <w:tab/>
        </w:r>
        <w:r w:rsidRPr="001832D2">
          <w:rPr>
            <w:rStyle w:val="Hyperlink"/>
          </w:rPr>
          <w:t>Feature Flow</w:t>
        </w:r>
        <w:r>
          <w:rPr>
            <w:webHidden/>
          </w:rPr>
          <w:tab/>
        </w:r>
        <w:r>
          <w:rPr>
            <w:webHidden/>
          </w:rPr>
          <w:fldChar w:fldCharType="begin"/>
        </w:r>
        <w:r>
          <w:rPr>
            <w:webHidden/>
          </w:rPr>
          <w:instrText xml:space="preserve"> PAGEREF _Toc411629286 \h </w:instrText>
        </w:r>
        <w:r>
          <w:rPr>
            <w:webHidden/>
          </w:rPr>
        </w:r>
        <w:r>
          <w:rPr>
            <w:webHidden/>
          </w:rPr>
          <w:fldChar w:fldCharType="separate"/>
        </w:r>
        <w:r w:rsidR="007D76CC">
          <w:rPr>
            <w:webHidden/>
          </w:rPr>
          <w:t>22</w:t>
        </w:r>
        <w:r>
          <w:rPr>
            <w:webHidden/>
          </w:rPr>
          <w:fldChar w:fldCharType="end"/>
        </w:r>
      </w:hyperlink>
    </w:p>
    <w:p w14:paraId="4B71CD1E" w14:textId="554AB89F" w:rsidR="00F26332" w:rsidRDefault="00F26332">
      <w:pPr>
        <w:pStyle w:val="TOC2"/>
        <w:rPr>
          <w:rFonts w:eastAsiaTheme="minorEastAsia" w:cstheme="minorBidi"/>
          <w:i w:val="0"/>
          <w:iCs w:val="0"/>
          <w:sz w:val="22"/>
          <w:szCs w:val="22"/>
        </w:rPr>
      </w:pPr>
      <w:hyperlink w:anchor="_Toc411629287" w:history="1">
        <w:r w:rsidRPr="001832D2">
          <w:rPr>
            <w:rStyle w:val="Hyperlink"/>
          </w:rPr>
          <w:t>5.2</w:t>
        </w:r>
        <w:r>
          <w:rPr>
            <w:rFonts w:eastAsiaTheme="minorEastAsia" w:cstheme="minorBidi"/>
            <w:i w:val="0"/>
            <w:iCs w:val="0"/>
            <w:sz w:val="22"/>
            <w:szCs w:val="22"/>
          </w:rPr>
          <w:tab/>
        </w:r>
        <w:r w:rsidRPr="001832D2">
          <w:rPr>
            <w:rStyle w:val="Hyperlink"/>
          </w:rPr>
          <w:t>Precondition</w:t>
        </w:r>
        <w:r>
          <w:rPr>
            <w:webHidden/>
          </w:rPr>
          <w:tab/>
        </w:r>
        <w:r>
          <w:rPr>
            <w:webHidden/>
          </w:rPr>
          <w:fldChar w:fldCharType="begin"/>
        </w:r>
        <w:r>
          <w:rPr>
            <w:webHidden/>
          </w:rPr>
          <w:instrText xml:space="preserve"> PAGEREF _Toc411629287 \h </w:instrText>
        </w:r>
        <w:r>
          <w:rPr>
            <w:webHidden/>
          </w:rPr>
        </w:r>
        <w:r>
          <w:rPr>
            <w:webHidden/>
          </w:rPr>
          <w:fldChar w:fldCharType="separate"/>
        </w:r>
        <w:r w:rsidR="007D76CC">
          <w:rPr>
            <w:webHidden/>
          </w:rPr>
          <w:t>22</w:t>
        </w:r>
        <w:r>
          <w:rPr>
            <w:webHidden/>
          </w:rPr>
          <w:fldChar w:fldCharType="end"/>
        </w:r>
      </w:hyperlink>
    </w:p>
    <w:p w14:paraId="67D6DC3A" w14:textId="2E999A95" w:rsidR="00F26332" w:rsidRDefault="00F26332">
      <w:pPr>
        <w:pStyle w:val="TOC2"/>
        <w:rPr>
          <w:rFonts w:eastAsiaTheme="minorEastAsia" w:cstheme="minorBidi"/>
          <w:i w:val="0"/>
          <w:iCs w:val="0"/>
          <w:sz w:val="22"/>
          <w:szCs w:val="22"/>
        </w:rPr>
      </w:pPr>
      <w:hyperlink w:anchor="_Toc411629288" w:history="1">
        <w:r w:rsidRPr="001832D2">
          <w:rPr>
            <w:rStyle w:val="Hyperlink"/>
          </w:rPr>
          <w:t>5.3</w:t>
        </w:r>
        <w:r>
          <w:rPr>
            <w:rFonts w:eastAsiaTheme="minorEastAsia" w:cstheme="minorBidi"/>
            <w:i w:val="0"/>
            <w:iCs w:val="0"/>
            <w:sz w:val="22"/>
            <w:szCs w:val="22"/>
          </w:rPr>
          <w:tab/>
        </w:r>
        <w:r w:rsidRPr="001832D2">
          <w:rPr>
            <w:rStyle w:val="Hyperlink"/>
          </w:rPr>
          <w:t>Main Flow</w:t>
        </w:r>
        <w:r>
          <w:rPr>
            <w:webHidden/>
          </w:rPr>
          <w:tab/>
        </w:r>
        <w:r>
          <w:rPr>
            <w:webHidden/>
          </w:rPr>
          <w:fldChar w:fldCharType="begin"/>
        </w:r>
        <w:r>
          <w:rPr>
            <w:webHidden/>
          </w:rPr>
          <w:instrText xml:space="preserve"> PAGEREF _Toc411629288 \h </w:instrText>
        </w:r>
        <w:r>
          <w:rPr>
            <w:webHidden/>
          </w:rPr>
        </w:r>
        <w:r>
          <w:rPr>
            <w:webHidden/>
          </w:rPr>
          <w:fldChar w:fldCharType="separate"/>
        </w:r>
        <w:r w:rsidR="007D76CC">
          <w:rPr>
            <w:webHidden/>
          </w:rPr>
          <w:t>22</w:t>
        </w:r>
        <w:r>
          <w:rPr>
            <w:webHidden/>
          </w:rPr>
          <w:fldChar w:fldCharType="end"/>
        </w:r>
      </w:hyperlink>
    </w:p>
    <w:p w14:paraId="38CB8AB1" w14:textId="55CC1268" w:rsidR="00F26332" w:rsidRDefault="00F26332">
      <w:pPr>
        <w:pStyle w:val="TOC2"/>
        <w:rPr>
          <w:rFonts w:eastAsiaTheme="minorEastAsia" w:cstheme="minorBidi"/>
          <w:i w:val="0"/>
          <w:iCs w:val="0"/>
          <w:sz w:val="22"/>
          <w:szCs w:val="22"/>
        </w:rPr>
      </w:pPr>
      <w:hyperlink w:anchor="_Toc411629290" w:history="1">
        <w:r w:rsidRPr="001832D2">
          <w:rPr>
            <w:rStyle w:val="Hyperlink"/>
          </w:rPr>
          <w:t>5.4</w:t>
        </w:r>
        <w:r>
          <w:rPr>
            <w:rFonts w:eastAsiaTheme="minorEastAsia" w:cstheme="minorBidi"/>
            <w:i w:val="0"/>
            <w:iCs w:val="0"/>
            <w:sz w:val="22"/>
            <w:szCs w:val="22"/>
          </w:rPr>
          <w:tab/>
        </w:r>
        <w:r w:rsidRPr="001832D2">
          <w:rPr>
            <w:rStyle w:val="Hyperlink"/>
          </w:rPr>
          <w:t>Alternate Flows</w:t>
        </w:r>
        <w:r>
          <w:rPr>
            <w:webHidden/>
          </w:rPr>
          <w:tab/>
        </w:r>
        <w:r>
          <w:rPr>
            <w:webHidden/>
          </w:rPr>
          <w:fldChar w:fldCharType="begin"/>
        </w:r>
        <w:r>
          <w:rPr>
            <w:webHidden/>
          </w:rPr>
          <w:instrText xml:space="preserve"> PAGEREF _Toc411629290 \h </w:instrText>
        </w:r>
        <w:r>
          <w:rPr>
            <w:webHidden/>
          </w:rPr>
        </w:r>
        <w:r>
          <w:rPr>
            <w:webHidden/>
          </w:rPr>
          <w:fldChar w:fldCharType="separate"/>
        </w:r>
        <w:r w:rsidR="007D76CC">
          <w:rPr>
            <w:webHidden/>
          </w:rPr>
          <w:t>22</w:t>
        </w:r>
        <w:r>
          <w:rPr>
            <w:webHidden/>
          </w:rPr>
          <w:fldChar w:fldCharType="end"/>
        </w:r>
      </w:hyperlink>
    </w:p>
    <w:p w14:paraId="7394782C" w14:textId="10EAF62D" w:rsidR="00F26332" w:rsidRDefault="00F26332">
      <w:pPr>
        <w:pStyle w:val="TOC2"/>
        <w:rPr>
          <w:rFonts w:eastAsiaTheme="minorEastAsia" w:cstheme="minorBidi"/>
          <w:i w:val="0"/>
          <w:iCs w:val="0"/>
          <w:sz w:val="22"/>
          <w:szCs w:val="22"/>
        </w:rPr>
      </w:pPr>
      <w:hyperlink w:anchor="_Toc411629291" w:history="1">
        <w:r w:rsidRPr="001832D2">
          <w:rPr>
            <w:rStyle w:val="Hyperlink"/>
          </w:rPr>
          <w:t>5.5</w:t>
        </w:r>
        <w:r>
          <w:rPr>
            <w:rFonts w:eastAsiaTheme="minorEastAsia" w:cstheme="minorBidi"/>
            <w:i w:val="0"/>
            <w:iCs w:val="0"/>
            <w:sz w:val="22"/>
            <w:szCs w:val="22"/>
          </w:rPr>
          <w:tab/>
        </w:r>
        <w:r w:rsidRPr="001832D2">
          <w:rPr>
            <w:rStyle w:val="Hyperlink"/>
          </w:rPr>
          <w:t>Post Import Item Processing Matrix Summary</w:t>
        </w:r>
        <w:r>
          <w:rPr>
            <w:webHidden/>
          </w:rPr>
          <w:tab/>
        </w:r>
        <w:r>
          <w:rPr>
            <w:webHidden/>
          </w:rPr>
          <w:fldChar w:fldCharType="begin"/>
        </w:r>
        <w:r>
          <w:rPr>
            <w:webHidden/>
          </w:rPr>
          <w:instrText xml:space="preserve"> PAGEREF _Toc411629291 \h </w:instrText>
        </w:r>
        <w:r>
          <w:rPr>
            <w:webHidden/>
          </w:rPr>
        </w:r>
        <w:r>
          <w:rPr>
            <w:webHidden/>
          </w:rPr>
          <w:fldChar w:fldCharType="separate"/>
        </w:r>
        <w:r w:rsidR="007D76CC">
          <w:rPr>
            <w:webHidden/>
          </w:rPr>
          <w:t>25</w:t>
        </w:r>
        <w:r>
          <w:rPr>
            <w:webHidden/>
          </w:rPr>
          <w:fldChar w:fldCharType="end"/>
        </w:r>
      </w:hyperlink>
    </w:p>
    <w:p w14:paraId="21D321F4" w14:textId="20F2E063" w:rsidR="00F26332" w:rsidRDefault="00F26332">
      <w:pPr>
        <w:pStyle w:val="TOC1"/>
        <w:rPr>
          <w:rFonts w:eastAsiaTheme="minorEastAsia" w:cstheme="minorBidi"/>
          <w:b w:val="0"/>
          <w:bCs w:val="0"/>
          <w:sz w:val="22"/>
          <w:szCs w:val="22"/>
        </w:rPr>
      </w:pPr>
      <w:hyperlink w:anchor="_Toc411629293" w:history="1">
        <w:r w:rsidRPr="001832D2">
          <w:rPr>
            <w:rStyle w:val="Hyperlink"/>
          </w:rPr>
          <w:t>6.</w:t>
        </w:r>
        <w:r>
          <w:rPr>
            <w:rFonts w:eastAsiaTheme="minorEastAsia" w:cstheme="minorBidi"/>
            <w:b w:val="0"/>
            <w:bCs w:val="0"/>
            <w:sz w:val="22"/>
            <w:szCs w:val="22"/>
          </w:rPr>
          <w:tab/>
        </w:r>
        <w:r w:rsidRPr="001832D2">
          <w:rPr>
            <w:rStyle w:val="Hyperlink"/>
          </w:rPr>
          <w:t>Other feature Impacts</w:t>
        </w:r>
        <w:r>
          <w:rPr>
            <w:webHidden/>
          </w:rPr>
          <w:tab/>
        </w:r>
        <w:r>
          <w:rPr>
            <w:webHidden/>
          </w:rPr>
          <w:fldChar w:fldCharType="begin"/>
        </w:r>
        <w:r>
          <w:rPr>
            <w:webHidden/>
          </w:rPr>
          <w:instrText xml:space="preserve"> PAGEREF _Toc411629293 \h </w:instrText>
        </w:r>
        <w:r>
          <w:rPr>
            <w:webHidden/>
          </w:rPr>
        </w:r>
        <w:r>
          <w:rPr>
            <w:webHidden/>
          </w:rPr>
          <w:fldChar w:fldCharType="separate"/>
        </w:r>
        <w:r w:rsidR="007D76CC">
          <w:rPr>
            <w:webHidden/>
          </w:rPr>
          <w:t>26</w:t>
        </w:r>
        <w:r>
          <w:rPr>
            <w:webHidden/>
          </w:rPr>
          <w:fldChar w:fldCharType="end"/>
        </w:r>
      </w:hyperlink>
    </w:p>
    <w:p w14:paraId="3BCA4BC2" w14:textId="2096E6BF" w:rsidR="00F26332" w:rsidRDefault="00F26332">
      <w:pPr>
        <w:pStyle w:val="TOC2"/>
        <w:rPr>
          <w:rFonts w:eastAsiaTheme="minorEastAsia" w:cstheme="minorBidi"/>
          <w:i w:val="0"/>
          <w:iCs w:val="0"/>
          <w:sz w:val="22"/>
          <w:szCs w:val="22"/>
        </w:rPr>
      </w:pPr>
      <w:hyperlink w:anchor="_Toc411629294" w:history="1">
        <w:r w:rsidRPr="001832D2">
          <w:rPr>
            <w:rStyle w:val="Hyperlink"/>
          </w:rPr>
          <w:t>6.1</w:t>
        </w:r>
        <w:r>
          <w:rPr>
            <w:rFonts w:eastAsiaTheme="minorEastAsia" w:cstheme="minorBidi"/>
            <w:i w:val="0"/>
            <w:iCs w:val="0"/>
            <w:sz w:val="22"/>
            <w:szCs w:val="22"/>
          </w:rPr>
          <w:tab/>
        </w:r>
        <w:r w:rsidRPr="001832D2">
          <w:rPr>
            <w:rStyle w:val="Hyperlink"/>
          </w:rPr>
          <w:t>Other Transaction Type Impacts</w:t>
        </w:r>
        <w:r>
          <w:rPr>
            <w:webHidden/>
          </w:rPr>
          <w:tab/>
        </w:r>
        <w:r>
          <w:rPr>
            <w:webHidden/>
          </w:rPr>
          <w:fldChar w:fldCharType="begin"/>
        </w:r>
        <w:r>
          <w:rPr>
            <w:webHidden/>
          </w:rPr>
          <w:instrText xml:space="preserve"> PAGEREF _Toc411629294 \h </w:instrText>
        </w:r>
        <w:r>
          <w:rPr>
            <w:webHidden/>
          </w:rPr>
        </w:r>
        <w:r>
          <w:rPr>
            <w:webHidden/>
          </w:rPr>
          <w:fldChar w:fldCharType="separate"/>
        </w:r>
        <w:r w:rsidR="007D76CC">
          <w:rPr>
            <w:webHidden/>
          </w:rPr>
          <w:t>26</w:t>
        </w:r>
        <w:r>
          <w:rPr>
            <w:webHidden/>
          </w:rPr>
          <w:fldChar w:fldCharType="end"/>
        </w:r>
      </w:hyperlink>
    </w:p>
    <w:p w14:paraId="5AC91B34" w14:textId="581EEA61" w:rsidR="00F26332" w:rsidRDefault="00F26332">
      <w:pPr>
        <w:pStyle w:val="TOC2"/>
        <w:rPr>
          <w:rFonts w:eastAsiaTheme="minorEastAsia" w:cstheme="minorBidi"/>
          <w:i w:val="0"/>
          <w:iCs w:val="0"/>
          <w:sz w:val="22"/>
          <w:szCs w:val="22"/>
        </w:rPr>
      </w:pPr>
      <w:hyperlink w:anchor="_Toc411629295" w:history="1">
        <w:r w:rsidRPr="001832D2">
          <w:rPr>
            <w:rStyle w:val="Hyperlink"/>
          </w:rPr>
          <w:t>6.2</w:t>
        </w:r>
        <w:r>
          <w:rPr>
            <w:rFonts w:eastAsiaTheme="minorEastAsia" w:cstheme="minorBidi"/>
            <w:i w:val="0"/>
            <w:iCs w:val="0"/>
            <w:sz w:val="22"/>
            <w:szCs w:val="22"/>
          </w:rPr>
          <w:tab/>
        </w:r>
        <w:r w:rsidRPr="001832D2">
          <w:rPr>
            <w:rStyle w:val="Hyperlink"/>
          </w:rPr>
          <w:t>Suspend/Resume Impacts</w:t>
        </w:r>
        <w:r>
          <w:rPr>
            <w:webHidden/>
          </w:rPr>
          <w:tab/>
        </w:r>
        <w:r>
          <w:rPr>
            <w:webHidden/>
          </w:rPr>
          <w:fldChar w:fldCharType="begin"/>
        </w:r>
        <w:r>
          <w:rPr>
            <w:webHidden/>
          </w:rPr>
          <w:instrText xml:space="preserve"> PAGEREF _Toc411629295 \h </w:instrText>
        </w:r>
        <w:r>
          <w:rPr>
            <w:webHidden/>
          </w:rPr>
        </w:r>
        <w:r>
          <w:rPr>
            <w:webHidden/>
          </w:rPr>
          <w:fldChar w:fldCharType="separate"/>
        </w:r>
        <w:r w:rsidR="007D76CC">
          <w:rPr>
            <w:webHidden/>
          </w:rPr>
          <w:t>26</w:t>
        </w:r>
        <w:r>
          <w:rPr>
            <w:webHidden/>
          </w:rPr>
          <w:fldChar w:fldCharType="end"/>
        </w:r>
      </w:hyperlink>
    </w:p>
    <w:p w14:paraId="70258FE6" w14:textId="35125F89" w:rsidR="00F26332" w:rsidRDefault="00F26332">
      <w:pPr>
        <w:pStyle w:val="TOC2"/>
        <w:rPr>
          <w:rFonts w:eastAsiaTheme="minorEastAsia" w:cstheme="minorBidi"/>
          <w:i w:val="0"/>
          <w:iCs w:val="0"/>
          <w:sz w:val="22"/>
          <w:szCs w:val="22"/>
        </w:rPr>
      </w:pPr>
      <w:hyperlink w:anchor="_Toc411629296" w:history="1">
        <w:r w:rsidRPr="001832D2">
          <w:rPr>
            <w:rStyle w:val="Hyperlink"/>
          </w:rPr>
          <w:t>6.3</w:t>
        </w:r>
        <w:r>
          <w:rPr>
            <w:rFonts w:eastAsiaTheme="minorEastAsia" w:cstheme="minorBidi"/>
            <w:i w:val="0"/>
            <w:iCs w:val="0"/>
            <w:sz w:val="22"/>
            <w:szCs w:val="22"/>
          </w:rPr>
          <w:tab/>
        </w:r>
        <w:r w:rsidRPr="001832D2">
          <w:rPr>
            <w:rStyle w:val="Hyperlink"/>
          </w:rPr>
          <w:t>Training Mode Impacts</w:t>
        </w:r>
        <w:r>
          <w:rPr>
            <w:webHidden/>
          </w:rPr>
          <w:tab/>
        </w:r>
        <w:r>
          <w:rPr>
            <w:webHidden/>
          </w:rPr>
          <w:fldChar w:fldCharType="begin"/>
        </w:r>
        <w:r>
          <w:rPr>
            <w:webHidden/>
          </w:rPr>
          <w:instrText xml:space="preserve"> PAGEREF _Toc411629296 \h </w:instrText>
        </w:r>
        <w:r>
          <w:rPr>
            <w:webHidden/>
          </w:rPr>
        </w:r>
        <w:r>
          <w:rPr>
            <w:webHidden/>
          </w:rPr>
          <w:fldChar w:fldCharType="separate"/>
        </w:r>
        <w:r w:rsidR="007D76CC">
          <w:rPr>
            <w:webHidden/>
          </w:rPr>
          <w:t>26</w:t>
        </w:r>
        <w:r>
          <w:rPr>
            <w:webHidden/>
          </w:rPr>
          <w:fldChar w:fldCharType="end"/>
        </w:r>
      </w:hyperlink>
    </w:p>
    <w:p w14:paraId="6C0E6DFA" w14:textId="1CE7CB83" w:rsidR="00F26332" w:rsidRDefault="00F26332">
      <w:pPr>
        <w:pStyle w:val="TOC1"/>
        <w:rPr>
          <w:rFonts w:eastAsiaTheme="minorEastAsia" w:cstheme="minorBidi"/>
          <w:b w:val="0"/>
          <w:bCs w:val="0"/>
          <w:sz w:val="22"/>
          <w:szCs w:val="22"/>
        </w:rPr>
      </w:pPr>
      <w:hyperlink w:anchor="_Toc411629297" w:history="1">
        <w:r w:rsidRPr="001832D2">
          <w:rPr>
            <w:rStyle w:val="Hyperlink"/>
          </w:rPr>
          <w:t>7.</w:t>
        </w:r>
        <w:r>
          <w:rPr>
            <w:rFonts w:eastAsiaTheme="minorEastAsia" w:cstheme="minorBidi"/>
            <w:b w:val="0"/>
            <w:bCs w:val="0"/>
            <w:sz w:val="22"/>
            <w:szCs w:val="22"/>
          </w:rPr>
          <w:tab/>
        </w:r>
        <w:r w:rsidRPr="001832D2">
          <w:rPr>
            <w:rStyle w:val="Hyperlink"/>
          </w:rPr>
          <w:t>Assumptions</w:t>
        </w:r>
        <w:r>
          <w:rPr>
            <w:webHidden/>
          </w:rPr>
          <w:tab/>
        </w:r>
        <w:r>
          <w:rPr>
            <w:webHidden/>
          </w:rPr>
          <w:fldChar w:fldCharType="begin"/>
        </w:r>
        <w:r>
          <w:rPr>
            <w:webHidden/>
          </w:rPr>
          <w:instrText xml:space="preserve"> PAGEREF _Toc411629297 \h </w:instrText>
        </w:r>
        <w:r>
          <w:rPr>
            <w:webHidden/>
          </w:rPr>
        </w:r>
        <w:r>
          <w:rPr>
            <w:webHidden/>
          </w:rPr>
          <w:fldChar w:fldCharType="separate"/>
        </w:r>
        <w:r w:rsidR="007D76CC">
          <w:rPr>
            <w:webHidden/>
          </w:rPr>
          <w:t>26</w:t>
        </w:r>
        <w:r>
          <w:rPr>
            <w:webHidden/>
          </w:rPr>
          <w:fldChar w:fldCharType="end"/>
        </w:r>
      </w:hyperlink>
    </w:p>
    <w:p w14:paraId="009E00BE" w14:textId="037711AC" w:rsidR="00F26332" w:rsidRDefault="00F26332">
      <w:pPr>
        <w:pStyle w:val="TOC1"/>
        <w:rPr>
          <w:rFonts w:eastAsiaTheme="minorEastAsia" w:cstheme="minorBidi"/>
          <w:b w:val="0"/>
          <w:bCs w:val="0"/>
          <w:sz w:val="22"/>
          <w:szCs w:val="22"/>
        </w:rPr>
      </w:pPr>
      <w:hyperlink w:anchor="_Toc411629298" w:history="1">
        <w:r w:rsidRPr="001832D2">
          <w:rPr>
            <w:rStyle w:val="Hyperlink"/>
          </w:rPr>
          <w:t>8.</w:t>
        </w:r>
        <w:r>
          <w:rPr>
            <w:rFonts w:eastAsiaTheme="minorEastAsia" w:cstheme="minorBidi"/>
            <w:b w:val="0"/>
            <w:bCs w:val="0"/>
            <w:sz w:val="22"/>
            <w:szCs w:val="22"/>
          </w:rPr>
          <w:tab/>
        </w:r>
        <w:r w:rsidRPr="001832D2">
          <w:rPr>
            <w:rStyle w:val="Hyperlink"/>
          </w:rPr>
          <w:t>Screen Layouts</w:t>
        </w:r>
        <w:r>
          <w:rPr>
            <w:webHidden/>
          </w:rPr>
          <w:tab/>
        </w:r>
        <w:r>
          <w:rPr>
            <w:webHidden/>
          </w:rPr>
          <w:fldChar w:fldCharType="begin"/>
        </w:r>
        <w:r>
          <w:rPr>
            <w:webHidden/>
          </w:rPr>
          <w:instrText xml:space="preserve"> PAGEREF _Toc411629298 \h </w:instrText>
        </w:r>
        <w:r>
          <w:rPr>
            <w:webHidden/>
          </w:rPr>
        </w:r>
        <w:r>
          <w:rPr>
            <w:webHidden/>
          </w:rPr>
          <w:fldChar w:fldCharType="separate"/>
        </w:r>
        <w:r w:rsidR="007D76CC">
          <w:rPr>
            <w:webHidden/>
          </w:rPr>
          <w:t>26</w:t>
        </w:r>
        <w:r>
          <w:rPr>
            <w:webHidden/>
          </w:rPr>
          <w:fldChar w:fldCharType="end"/>
        </w:r>
      </w:hyperlink>
    </w:p>
    <w:p w14:paraId="488F224F" w14:textId="09EDA5FD" w:rsidR="00F26332" w:rsidRDefault="00F26332">
      <w:pPr>
        <w:pStyle w:val="TOC2"/>
        <w:rPr>
          <w:rFonts w:eastAsiaTheme="minorEastAsia" w:cstheme="minorBidi"/>
          <w:i w:val="0"/>
          <w:iCs w:val="0"/>
          <w:sz w:val="22"/>
          <w:szCs w:val="22"/>
        </w:rPr>
      </w:pPr>
      <w:hyperlink w:anchor="_Toc411629299" w:history="1">
        <w:r w:rsidRPr="001832D2">
          <w:rPr>
            <w:rStyle w:val="Hyperlink"/>
          </w:rPr>
          <w:t>8.1</w:t>
        </w:r>
        <w:r>
          <w:rPr>
            <w:rFonts w:eastAsiaTheme="minorEastAsia" w:cstheme="minorBidi"/>
            <w:i w:val="0"/>
            <w:iCs w:val="0"/>
            <w:sz w:val="22"/>
            <w:szCs w:val="22"/>
          </w:rPr>
          <w:tab/>
        </w:r>
        <w:r w:rsidRPr="001832D2">
          <w:rPr>
            <w:rStyle w:val="Hyperlink"/>
          </w:rPr>
          <w:t>POS Screens</w:t>
        </w:r>
        <w:r>
          <w:rPr>
            <w:webHidden/>
          </w:rPr>
          <w:tab/>
        </w:r>
        <w:r>
          <w:rPr>
            <w:webHidden/>
          </w:rPr>
          <w:fldChar w:fldCharType="begin"/>
        </w:r>
        <w:r>
          <w:rPr>
            <w:webHidden/>
          </w:rPr>
          <w:instrText xml:space="preserve"> PAGEREF _Toc411629299 \h </w:instrText>
        </w:r>
        <w:r>
          <w:rPr>
            <w:webHidden/>
          </w:rPr>
        </w:r>
        <w:r>
          <w:rPr>
            <w:webHidden/>
          </w:rPr>
          <w:fldChar w:fldCharType="separate"/>
        </w:r>
        <w:r w:rsidR="007D76CC">
          <w:rPr>
            <w:webHidden/>
          </w:rPr>
          <w:t>26</w:t>
        </w:r>
        <w:r>
          <w:rPr>
            <w:webHidden/>
          </w:rPr>
          <w:fldChar w:fldCharType="end"/>
        </w:r>
      </w:hyperlink>
    </w:p>
    <w:p w14:paraId="36240DC3" w14:textId="7D059EB8" w:rsidR="00F26332" w:rsidRDefault="00F26332">
      <w:pPr>
        <w:pStyle w:val="TOC1"/>
        <w:rPr>
          <w:rFonts w:eastAsiaTheme="minorEastAsia" w:cstheme="minorBidi"/>
          <w:b w:val="0"/>
          <w:bCs w:val="0"/>
          <w:sz w:val="22"/>
          <w:szCs w:val="22"/>
        </w:rPr>
      </w:pPr>
      <w:hyperlink w:anchor="_Toc411629300" w:history="1">
        <w:r w:rsidRPr="001832D2">
          <w:rPr>
            <w:rStyle w:val="Hyperlink"/>
          </w:rPr>
          <w:t>9.</w:t>
        </w:r>
        <w:r>
          <w:rPr>
            <w:rFonts w:eastAsiaTheme="minorEastAsia" w:cstheme="minorBidi"/>
            <w:b w:val="0"/>
            <w:bCs w:val="0"/>
            <w:sz w:val="22"/>
            <w:szCs w:val="22"/>
          </w:rPr>
          <w:tab/>
        </w:r>
        <w:r w:rsidRPr="001832D2">
          <w:rPr>
            <w:rStyle w:val="Hyperlink"/>
          </w:rPr>
          <w:t>Printing</w:t>
        </w:r>
        <w:r>
          <w:rPr>
            <w:webHidden/>
          </w:rPr>
          <w:tab/>
        </w:r>
        <w:r>
          <w:rPr>
            <w:webHidden/>
          </w:rPr>
          <w:fldChar w:fldCharType="begin"/>
        </w:r>
        <w:r>
          <w:rPr>
            <w:webHidden/>
          </w:rPr>
          <w:instrText xml:space="preserve"> PAGEREF _Toc411629300 \h </w:instrText>
        </w:r>
        <w:r>
          <w:rPr>
            <w:webHidden/>
          </w:rPr>
        </w:r>
        <w:r>
          <w:rPr>
            <w:webHidden/>
          </w:rPr>
          <w:fldChar w:fldCharType="separate"/>
        </w:r>
        <w:r w:rsidR="007D76CC">
          <w:rPr>
            <w:webHidden/>
          </w:rPr>
          <w:t>30</w:t>
        </w:r>
        <w:r>
          <w:rPr>
            <w:webHidden/>
          </w:rPr>
          <w:fldChar w:fldCharType="end"/>
        </w:r>
      </w:hyperlink>
    </w:p>
    <w:p w14:paraId="2030C7B6" w14:textId="5BA6E171" w:rsidR="00F26332" w:rsidRDefault="00F26332">
      <w:pPr>
        <w:pStyle w:val="TOC2"/>
        <w:rPr>
          <w:rFonts w:eastAsiaTheme="minorEastAsia" w:cstheme="minorBidi"/>
          <w:i w:val="0"/>
          <w:iCs w:val="0"/>
          <w:sz w:val="22"/>
          <w:szCs w:val="22"/>
        </w:rPr>
      </w:pPr>
      <w:hyperlink w:anchor="_Toc411629301" w:history="1">
        <w:r w:rsidRPr="001832D2">
          <w:rPr>
            <w:rStyle w:val="Hyperlink"/>
          </w:rPr>
          <w:t>9.1</w:t>
        </w:r>
        <w:r>
          <w:rPr>
            <w:rFonts w:eastAsiaTheme="minorEastAsia" w:cstheme="minorBidi"/>
            <w:i w:val="0"/>
            <w:iCs w:val="0"/>
            <w:sz w:val="22"/>
            <w:szCs w:val="22"/>
          </w:rPr>
          <w:tab/>
        </w:r>
        <w:r w:rsidRPr="001832D2">
          <w:rPr>
            <w:rStyle w:val="Hyperlink"/>
          </w:rPr>
          <w:t>Receipt Changes</w:t>
        </w:r>
        <w:r>
          <w:rPr>
            <w:webHidden/>
          </w:rPr>
          <w:tab/>
        </w:r>
        <w:r>
          <w:rPr>
            <w:webHidden/>
          </w:rPr>
          <w:fldChar w:fldCharType="begin"/>
        </w:r>
        <w:r>
          <w:rPr>
            <w:webHidden/>
          </w:rPr>
          <w:instrText xml:space="preserve"> PAGEREF _Toc411629301 \h </w:instrText>
        </w:r>
        <w:r>
          <w:rPr>
            <w:webHidden/>
          </w:rPr>
        </w:r>
        <w:r>
          <w:rPr>
            <w:webHidden/>
          </w:rPr>
          <w:fldChar w:fldCharType="separate"/>
        </w:r>
        <w:r w:rsidR="007D76CC">
          <w:rPr>
            <w:webHidden/>
          </w:rPr>
          <w:t>30</w:t>
        </w:r>
        <w:r>
          <w:rPr>
            <w:webHidden/>
          </w:rPr>
          <w:fldChar w:fldCharType="end"/>
        </w:r>
      </w:hyperlink>
    </w:p>
    <w:p w14:paraId="0A6A4ABE" w14:textId="2C239BC5" w:rsidR="00F26332" w:rsidRDefault="00F26332">
      <w:pPr>
        <w:pStyle w:val="TOC1"/>
        <w:rPr>
          <w:rFonts w:eastAsiaTheme="minorEastAsia" w:cstheme="minorBidi"/>
          <w:b w:val="0"/>
          <w:bCs w:val="0"/>
          <w:sz w:val="22"/>
          <w:szCs w:val="22"/>
        </w:rPr>
      </w:pPr>
      <w:hyperlink w:anchor="_Toc411629302" w:history="1">
        <w:r w:rsidRPr="001832D2">
          <w:rPr>
            <w:rStyle w:val="Hyperlink"/>
          </w:rPr>
          <w:t>10.</w:t>
        </w:r>
        <w:r>
          <w:rPr>
            <w:rFonts w:eastAsiaTheme="minorEastAsia" w:cstheme="minorBidi"/>
            <w:b w:val="0"/>
            <w:bCs w:val="0"/>
            <w:sz w:val="22"/>
            <w:szCs w:val="22"/>
          </w:rPr>
          <w:tab/>
        </w:r>
        <w:r w:rsidRPr="001832D2">
          <w:rPr>
            <w:rStyle w:val="Hyperlink"/>
          </w:rPr>
          <w:t>Configurable Settings</w:t>
        </w:r>
        <w:r>
          <w:rPr>
            <w:webHidden/>
          </w:rPr>
          <w:tab/>
        </w:r>
        <w:r>
          <w:rPr>
            <w:webHidden/>
          </w:rPr>
          <w:fldChar w:fldCharType="begin"/>
        </w:r>
        <w:r>
          <w:rPr>
            <w:webHidden/>
          </w:rPr>
          <w:instrText xml:space="preserve"> PAGEREF _Toc411629302 \h </w:instrText>
        </w:r>
        <w:r>
          <w:rPr>
            <w:webHidden/>
          </w:rPr>
        </w:r>
        <w:r>
          <w:rPr>
            <w:webHidden/>
          </w:rPr>
          <w:fldChar w:fldCharType="separate"/>
        </w:r>
        <w:r w:rsidR="007D76CC">
          <w:rPr>
            <w:webHidden/>
          </w:rPr>
          <w:t>32</w:t>
        </w:r>
        <w:r>
          <w:rPr>
            <w:webHidden/>
          </w:rPr>
          <w:fldChar w:fldCharType="end"/>
        </w:r>
      </w:hyperlink>
    </w:p>
    <w:p w14:paraId="2AC2024A" w14:textId="6D1BA7BC" w:rsidR="00F26332" w:rsidRDefault="00F26332">
      <w:pPr>
        <w:pStyle w:val="TOC1"/>
        <w:rPr>
          <w:rFonts w:eastAsiaTheme="minorEastAsia" w:cstheme="minorBidi"/>
          <w:b w:val="0"/>
          <w:bCs w:val="0"/>
          <w:sz w:val="22"/>
          <w:szCs w:val="22"/>
        </w:rPr>
      </w:pPr>
      <w:hyperlink w:anchor="_Toc411629303" w:history="1">
        <w:r w:rsidRPr="001832D2">
          <w:rPr>
            <w:rStyle w:val="Hyperlink"/>
          </w:rPr>
          <w:t>11.</w:t>
        </w:r>
        <w:r>
          <w:rPr>
            <w:rFonts w:eastAsiaTheme="minorEastAsia" w:cstheme="minorBidi"/>
            <w:b w:val="0"/>
            <w:bCs w:val="0"/>
            <w:sz w:val="22"/>
            <w:szCs w:val="22"/>
          </w:rPr>
          <w:tab/>
        </w:r>
        <w:r w:rsidRPr="001832D2">
          <w:rPr>
            <w:rStyle w:val="Hyperlink"/>
          </w:rPr>
          <w:t>Logging Changes</w:t>
        </w:r>
        <w:r>
          <w:rPr>
            <w:webHidden/>
          </w:rPr>
          <w:tab/>
        </w:r>
        <w:r>
          <w:rPr>
            <w:webHidden/>
          </w:rPr>
          <w:fldChar w:fldCharType="begin"/>
        </w:r>
        <w:r>
          <w:rPr>
            <w:webHidden/>
          </w:rPr>
          <w:instrText xml:space="preserve"> PAGEREF _Toc411629303 \h </w:instrText>
        </w:r>
        <w:r>
          <w:rPr>
            <w:webHidden/>
          </w:rPr>
        </w:r>
        <w:r>
          <w:rPr>
            <w:webHidden/>
          </w:rPr>
          <w:fldChar w:fldCharType="separate"/>
        </w:r>
        <w:r w:rsidR="007D76CC">
          <w:rPr>
            <w:webHidden/>
          </w:rPr>
          <w:t>33</w:t>
        </w:r>
        <w:r>
          <w:rPr>
            <w:webHidden/>
          </w:rPr>
          <w:fldChar w:fldCharType="end"/>
        </w:r>
      </w:hyperlink>
    </w:p>
    <w:p w14:paraId="6FDE8B40" w14:textId="58FEC8F6" w:rsidR="00F26332" w:rsidRDefault="00F26332">
      <w:pPr>
        <w:pStyle w:val="TOC2"/>
        <w:rPr>
          <w:rFonts w:eastAsiaTheme="minorEastAsia" w:cstheme="minorBidi"/>
          <w:i w:val="0"/>
          <w:iCs w:val="0"/>
          <w:sz w:val="22"/>
          <w:szCs w:val="22"/>
        </w:rPr>
      </w:pPr>
      <w:hyperlink w:anchor="_Toc411629304" w:history="1">
        <w:r w:rsidRPr="001832D2">
          <w:rPr>
            <w:rStyle w:val="Hyperlink"/>
          </w:rPr>
          <w:t>11.1</w:t>
        </w:r>
        <w:r>
          <w:rPr>
            <w:rFonts w:eastAsiaTheme="minorEastAsia" w:cstheme="minorBidi"/>
            <w:i w:val="0"/>
            <w:iCs w:val="0"/>
            <w:sz w:val="22"/>
            <w:szCs w:val="22"/>
          </w:rPr>
          <w:tab/>
        </w:r>
        <w:r w:rsidRPr="001832D2">
          <w:rPr>
            <w:rStyle w:val="Hyperlink"/>
          </w:rPr>
          <w:t>Data Output</w:t>
        </w:r>
        <w:r>
          <w:rPr>
            <w:webHidden/>
          </w:rPr>
          <w:tab/>
        </w:r>
        <w:r>
          <w:rPr>
            <w:webHidden/>
          </w:rPr>
          <w:fldChar w:fldCharType="begin"/>
        </w:r>
        <w:r>
          <w:rPr>
            <w:webHidden/>
          </w:rPr>
          <w:instrText xml:space="preserve"> PAGEREF _Toc411629304 \h </w:instrText>
        </w:r>
        <w:r>
          <w:rPr>
            <w:webHidden/>
          </w:rPr>
        </w:r>
        <w:r>
          <w:rPr>
            <w:webHidden/>
          </w:rPr>
          <w:fldChar w:fldCharType="separate"/>
        </w:r>
        <w:r w:rsidR="007D76CC">
          <w:rPr>
            <w:webHidden/>
          </w:rPr>
          <w:t>33</w:t>
        </w:r>
        <w:r>
          <w:rPr>
            <w:webHidden/>
          </w:rPr>
          <w:fldChar w:fldCharType="end"/>
        </w:r>
      </w:hyperlink>
    </w:p>
    <w:p w14:paraId="47910332" w14:textId="41707456" w:rsidR="00F26332" w:rsidRDefault="00F26332">
      <w:pPr>
        <w:pStyle w:val="TOC2"/>
        <w:rPr>
          <w:rFonts w:eastAsiaTheme="minorEastAsia" w:cstheme="minorBidi"/>
          <w:i w:val="0"/>
          <w:iCs w:val="0"/>
          <w:sz w:val="22"/>
          <w:szCs w:val="22"/>
        </w:rPr>
      </w:pPr>
      <w:hyperlink w:anchor="_Toc411629305" w:history="1">
        <w:r w:rsidRPr="001832D2">
          <w:rPr>
            <w:rStyle w:val="Hyperlink"/>
          </w:rPr>
          <w:t>11.2</w:t>
        </w:r>
        <w:r>
          <w:rPr>
            <w:rFonts w:eastAsiaTheme="minorEastAsia" w:cstheme="minorBidi"/>
            <w:i w:val="0"/>
            <w:iCs w:val="0"/>
            <w:sz w:val="22"/>
            <w:szCs w:val="22"/>
          </w:rPr>
          <w:tab/>
        </w:r>
        <w:r w:rsidRPr="001832D2">
          <w:rPr>
            <w:rStyle w:val="Hyperlink"/>
          </w:rPr>
          <w:t>Electronic Journal Logging Changes</w:t>
        </w:r>
        <w:r>
          <w:rPr>
            <w:webHidden/>
          </w:rPr>
          <w:tab/>
        </w:r>
        <w:r>
          <w:rPr>
            <w:webHidden/>
          </w:rPr>
          <w:fldChar w:fldCharType="begin"/>
        </w:r>
        <w:r>
          <w:rPr>
            <w:webHidden/>
          </w:rPr>
          <w:instrText xml:space="preserve"> PAGEREF _Toc411629305 \h </w:instrText>
        </w:r>
        <w:r>
          <w:rPr>
            <w:webHidden/>
          </w:rPr>
        </w:r>
        <w:r>
          <w:rPr>
            <w:webHidden/>
          </w:rPr>
          <w:fldChar w:fldCharType="separate"/>
        </w:r>
        <w:r w:rsidR="007D76CC">
          <w:rPr>
            <w:webHidden/>
          </w:rPr>
          <w:t>33</w:t>
        </w:r>
        <w:r>
          <w:rPr>
            <w:webHidden/>
          </w:rPr>
          <w:fldChar w:fldCharType="end"/>
        </w:r>
      </w:hyperlink>
    </w:p>
    <w:p w14:paraId="21347334" w14:textId="122BE175" w:rsidR="00F26332" w:rsidRDefault="00F26332">
      <w:pPr>
        <w:pStyle w:val="TOC2"/>
        <w:rPr>
          <w:rFonts w:eastAsiaTheme="minorEastAsia" w:cstheme="minorBidi"/>
          <w:i w:val="0"/>
          <w:iCs w:val="0"/>
          <w:sz w:val="22"/>
          <w:szCs w:val="22"/>
        </w:rPr>
      </w:pPr>
      <w:hyperlink w:anchor="_Toc411629306" w:history="1">
        <w:r w:rsidRPr="001832D2">
          <w:rPr>
            <w:rStyle w:val="Hyperlink"/>
          </w:rPr>
          <w:t>11.3</w:t>
        </w:r>
        <w:r>
          <w:rPr>
            <w:rFonts w:eastAsiaTheme="minorEastAsia" w:cstheme="minorBidi"/>
            <w:i w:val="0"/>
            <w:iCs w:val="0"/>
            <w:sz w:val="22"/>
            <w:szCs w:val="22"/>
          </w:rPr>
          <w:tab/>
        </w:r>
        <w:r w:rsidRPr="001832D2">
          <w:rPr>
            <w:rStyle w:val="Hyperlink"/>
          </w:rPr>
          <w:t>POSLog Changes</w:t>
        </w:r>
        <w:r>
          <w:rPr>
            <w:webHidden/>
          </w:rPr>
          <w:tab/>
        </w:r>
        <w:r>
          <w:rPr>
            <w:webHidden/>
          </w:rPr>
          <w:fldChar w:fldCharType="begin"/>
        </w:r>
        <w:r>
          <w:rPr>
            <w:webHidden/>
          </w:rPr>
          <w:instrText xml:space="preserve"> PAGEREF _Toc411629306 \h </w:instrText>
        </w:r>
        <w:r>
          <w:rPr>
            <w:webHidden/>
          </w:rPr>
        </w:r>
        <w:r>
          <w:rPr>
            <w:webHidden/>
          </w:rPr>
          <w:fldChar w:fldCharType="separate"/>
        </w:r>
        <w:r w:rsidR="007D76CC">
          <w:rPr>
            <w:webHidden/>
          </w:rPr>
          <w:t>35</w:t>
        </w:r>
        <w:r>
          <w:rPr>
            <w:webHidden/>
          </w:rPr>
          <w:fldChar w:fldCharType="end"/>
        </w:r>
      </w:hyperlink>
    </w:p>
    <w:p w14:paraId="743443CA" w14:textId="387513A8" w:rsidR="00F26332" w:rsidRDefault="00F26332">
      <w:pPr>
        <w:pStyle w:val="TOC1"/>
        <w:rPr>
          <w:rFonts w:eastAsiaTheme="minorEastAsia" w:cstheme="minorBidi"/>
          <w:b w:val="0"/>
          <w:bCs w:val="0"/>
          <w:sz w:val="22"/>
          <w:szCs w:val="22"/>
        </w:rPr>
      </w:pPr>
      <w:hyperlink w:anchor="_Toc411629307" w:history="1">
        <w:r w:rsidRPr="001832D2">
          <w:rPr>
            <w:rStyle w:val="Hyperlink"/>
          </w:rPr>
          <w:t>12.</w:t>
        </w:r>
        <w:r>
          <w:rPr>
            <w:rFonts w:eastAsiaTheme="minorEastAsia" w:cstheme="minorBidi"/>
            <w:b w:val="0"/>
            <w:bCs w:val="0"/>
            <w:sz w:val="22"/>
            <w:szCs w:val="22"/>
          </w:rPr>
          <w:tab/>
        </w:r>
        <w:r w:rsidRPr="001832D2">
          <w:rPr>
            <w:rStyle w:val="Hyperlink"/>
          </w:rPr>
          <w:t>Interface Definition</w:t>
        </w:r>
        <w:r>
          <w:rPr>
            <w:webHidden/>
          </w:rPr>
          <w:tab/>
        </w:r>
        <w:r>
          <w:rPr>
            <w:webHidden/>
          </w:rPr>
          <w:fldChar w:fldCharType="begin"/>
        </w:r>
        <w:r>
          <w:rPr>
            <w:webHidden/>
          </w:rPr>
          <w:instrText xml:space="preserve"> PAGEREF _Toc411629307 \h </w:instrText>
        </w:r>
        <w:r>
          <w:rPr>
            <w:webHidden/>
          </w:rPr>
        </w:r>
        <w:r>
          <w:rPr>
            <w:webHidden/>
          </w:rPr>
          <w:fldChar w:fldCharType="separate"/>
        </w:r>
        <w:r w:rsidR="007D76CC">
          <w:rPr>
            <w:webHidden/>
          </w:rPr>
          <w:t>37</w:t>
        </w:r>
        <w:r>
          <w:rPr>
            <w:webHidden/>
          </w:rPr>
          <w:fldChar w:fldCharType="end"/>
        </w:r>
      </w:hyperlink>
    </w:p>
    <w:p w14:paraId="14199B8A" w14:textId="7E7FD8D0" w:rsidR="00F26332" w:rsidRDefault="00F26332">
      <w:pPr>
        <w:pStyle w:val="TOC1"/>
        <w:rPr>
          <w:rFonts w:eastAsiaTheme="minorEastAsia" w:cstheme="minorBidi"/>
          <w:b w:val="0"/>
          <w:bCs w:val="0"/>
          <w:sz w:val="22"/>
          <w:szCs w:val="22"/>
        </w:rPr>
      </w:pPr>
      <w:hyperlink w:anchor="_Toc411629308" w:history="1">
        <w:r w:rsidRPr="001832D2">
          <w:rPr>
            <w:rStyle w:val="Hyperlink"/>
          </w:rPr>
          <w:t>13.</w:t>
        </w:r>
        <w:r>
          <w:rPr>
            <w:rFonts w:eastAsiaTheme="minorEastAsia" w:cstheme="minorBidi"/>
            <w:b w:val="0"/>
            <w:bCs w:val="0"/>
            <w:sz w:val="22"/>
            <w:szCs w:val="22"/>
          </w:rPr>
          <w:tab/>
        </w:r>
        <w:r w:rsidRPr="001832D2">
          <w:rPr>
            <w:rStyle w:val="Hyperlink"/>
          </w:rPr>
          <w:t>Out Of Scope</w:t>
        </w:r>
        <w:r>
          <w:rPr>
            <w:webHidden/>
          </w:rPr>
          <w:tab/>
        </w:r>
        <w:r>
          <w:rPr>
            <w:webHidden/>
          </w:rPr>
          <w:fldChar w:fldCharType="begin"/>
        </w:r>
        <w:r>
          <w:rPr>
            <w:webHidden/>
          </w:rPr>
          <w:instrText xml:space="preserve"> PAGEREF _Toc411629308 \h </w:instrText>
        </w:r>
        <w:r>
          <w:rPr>
            <w:webHidden/>
          </w:rPr>
        </w:r>
        <w:r>
          <w:rPr>
            <w:webHidden/>
          </w:rPr>
          <w:fldChar w:fldCharType="separate"/>
        </w:r>
        <w:r w:rsidR="007D76CC">
          <w:rPr>
            <w:webHidden/>
          </w:rPr>
          <w:t>37</w:t>
        </w:r>
        <w:r>
          <w:rPr>
            <w:webHidden/>
          </w:rPr>
          <w:fldChar w:fldCharType="end"/>
        </w:r>
      </w:hyperlink>
    </w:p>
    <w:p w14:paraId="3570BA0D" w14:textId="09AD9A07" w:rsidR="00F26332" w:rsidRDefault="00F26332">
      <w:pPr>
        <w:pStyle w:val="TOC1"/>
        <w:rPr>
          <w:rFonts w:eastAsiaTheme="minorEastAsia" w:cstheme="minorBidi"/>
          <w:b w:val="0"/>
          <w:bCs w:val="0"/>
          <w:sz w:val="22"/>
          <w:szCs w:val="22"/>
        </w:rPr>
      </w:pPr>
      <w:hyperlink w:anchor="_Toc411629309" w:history="1">
        <w:r w:rsidRPr="001832D2">
          <w:rPr>
            <w:rStyle w:val="Hyperlink"/>
          </w:rPr>
          <w:t>14.</w:t>
        </w:r>
        <w:r>
          <w:rPr>
            <w:rFonts w:eastAsiaTheme="minorEastAsia" w:cstheme="minorBidi"/>
            <w:b w:val="0"/>
            <w:bCs w:val="0"/>
            <w:sz w:val="22"/>
            <w:szCs w:val="22"/>
          </w:rPr>
          <w:tab/>
        </w:r>
        <w:r w:rsidRPr="001832D2">
          <w:rPr>
            <w:rStyle w:val="Hyperlink"/>
          </w:rPr>
          <w:t>Business Sign Off</w:t>
        </w:r>
        <w:r>
          <w:rPr>
            <w:webHidden/>
          </w:rPr>
          <w:tab/>
        </w:r>
        <w:r>
          <w:rPr>
            <w:webHidden/>
          </w:rPr>
          <w:fldChar w:fldCharType="begin"/>
        </w:r>
        <w:r>
          <w:rPr>
            <w:webHidden/>
          </w:rPr>
          <w:instrText xml:space="preserve"> PAGEREF _Toc411629309 \h </w:instrText>
        </w:r>
        <w:r>
          <w:rPr>
            <w:webHidden/>
          </w:rPr>
        </w:r>
        <w:r>
          <w:rPr>
            <w:webHidden/>
          </w:rPr>
          <w:fldChar w:fldCharType="separate"/>
        </w:r>
        <w:r w:rsidR="007D76CC">
          <w:rPr>
            <w:webHidden/>
          </w:rPr>
          <w:t>38</w:t>
        </w:r>
        <w:r>
          <w:rPr>
            <w:webHidden/>
          </w:rPr>
          <w:fldChar w:fldCharType="end"/>
        </w:r>
      </w:hyperlink>
    </w:p>
    <w:p w14:paraId="409E520D" w14:textId="63FAB8C3" w:rsidR="00F26332" w:rsidRDefault="00F26332">
      <w:pPr>
        <w:pStyle w:val="TOC1"/>
        <w:rPr>
          <w:rFonts w:eastAsiaTheme="minorEastAsia" w:cstheme="minorBidi"/>
          <w:b w:val="0"/>
          <w:bCs w:val="0"/>
          <w:sz w:val="22"/>
          <w:szCs w:val="22"/>
        </w:rPr>
      </w:pPr>
      <w:hyperlink w:anchor="_Toc411629310" w:history="1">
        <w:r w:rsidRPr="001832D2">
          <w:rPr>
            <w:rStyle w:val="Hyperlink"/>
          </w:rPr>
          <w:t>15.</w:t>
        </w:r>
        <w:r>
          <w:rPr>
            <w:rFonts w:eastAsiaTheme="minorEastAsia" w:cstheme="minorBidi"/>
            <w:b w:val="0"/>
            <w:bCs w:val="0"/>
            <w:sz w:val="22"/>
            <w:szCs w:val="22"/>
          </w:rPr>
          <w:tab/>
        </w:r>
        <w:r w:rsidRPr="001832D2">
          <w:rPr>
            <w:rStyle w:val="Hyperlink"/>
          </w:rPr>
          <w:t>Technical Sign Off</w:t>
        </w:r>
        <w:r>
          <w:rPr>
            <w:webHidden/>
          </w:rPr>
          <w:tab/>
        </w:r>
        <w:r>
          <w:rPr>
            <w:webHidden/>
          </w:rPr>
          <w:fldChar w:fldCharType="begin"/>
        </w:r>
        <w:r>
          <w:rPr>
            <w:webHidden/>
          </w:rPr>
          <w:instrText xml:space="preserve"> PAGEREF _Toc411629310 \h </w:instrText>
        </w:r>
        <w:r>
          <w:rPr>
            <w:webHidden/>
          </w:rPr>
        </w:r>
        <w:r>
          <w:rPr>
            <w:webHidden/>
          </w:rPr>
          <w:fldChar w:fldCharType="separate"/>
        </w:r>
        <w:r w:rsidR="007D76CC">
          <w:rPr>
            <w:webHidden/>
          </w:rPr>
          <w:t>38</w:t>
        </w:r>
        <w:r>
          <w:rPr>
            <w:webHidden/>
          </w:rPr>
          <w:fldChar w:fldCharType="end"/>
        </w:r>
      </w:hyperlink>
    </w:p>
    <w:p w14:paraId="14BE8196" w14:textId="248EEFDA" w:rsidR="00F26332" w:rsidRDefault="00F26332">
      <w:pPr>
        <w:pStyle w:val="TOC1"/>
        <w:rPr>
          <w:rFonts w:eastAsiaTheme="minorEastAsia" w:cstheme="minorBidi"/>
          <w:b w:val="0"/>
          <w:bCs w:val="0"/>
          <w:sz w:val="22"/>
          <w:szCs w:val="22"/>
        </w:rPr>
      </w:pPr>
      <w:hyperlink w:anchor="_Toc411629311" w:history="1">
        <w:r w:rsidRPr="001832D2">
          <w:rPr>
            <w:rStyle w:val="Hyperlink"/>
          </w:rPr>
          <w:t>16.</w:t>
        </w:r>
        <w:r>
          <w:rPr>
            <w:rFonts w:eastAsiaTheme="minorEastAsia" w:cstheme="minorBidi"/>
            <w:b w:val="0"/>
            <w:bCs w:val="0"/>
            <w:sz w:val="22"/>
            <w:szCs w:val="22"/>
          </w:rPr>
          <w:tab/>
        </w:r>
        <w:r w:rsidRPr="001832D2">
          <w:rPr>
            <w:rStyle w:val="Hyperlink"/>
          </w:rPr>
          <w:t>Technical Review</w:t>
        </w:r>
        <w:r>
          <w:rPr>
            <w:webHidden/>
          </w:rPr>
          <w:tab/>
        </w:r>
        <w:r>
          <w:rPr>
            <w:webHidden/>
          </w:rPr>
          <w:fldChar w:fldCharType="begin"/>
        </w:r>
        <w:r>
          <w:rPr>
            <w:webHidden/>
          </w:rPr>
          <w:instrText xml:space="preserve"> PAGEREF _Toc411629311 \h </w:instrText>
        </w:r>
        <w:r>
          <w:rPr>
            <w:webHidden/>
          </w:rPr>
        </w:r>
        <w:r>
          <w:rPr>
            <w:webHidden/>
          </w:rPr>
          <w:fldChar w:fldCharType="separate"/>
        </w:r>
        <w:r w:rsidR="007D76CC">
          <w:rPr>
            <w:webHidden/>
          </w:rPr>
          <w:t>38</w:t>
        </w:r>
        <w:r>
          <w:rPr>
            <w:webHidden/>
          </w:rPr>
          <w:fldChar w:fldCharType="end"/>
        </w:r>
      </w:hyperlink>
    </w:p>
    <w:p w14:paraId="6B7E0831" w14:textId="1A943DF6" w:rsidR="00F26332" w:rsidRDefault="00F26332">
      <w:pPr>
        <w:pStyle w:val="TOC1"/>
        <w:rPr>
          <w:rFonts w:eastAsiaTheme="minorEastAsia" w:cstheme="minorBidi"/>
          <w:b w:val="0"/>
          <w:bCs w:val="0"/>
          <w:sz w:val="22"/>
          <w:szCs w:val="22"/>
        </w:rPr>
      </w:pPr>
      <w:hyperlink w:anchor="_Toc411629312" w:history="1">
        <w:r w:rsidRPr="001832D2">
          <w:rPr>
            <w:rStyle w:val="Hyperlink"/>
          </w:rPr>
          <w:t>17.</w:t>
        </w:r>
        <w:r>
          <w:rPr>
            <w:rFonts w:eastAsiaTheme="minorEastAsia" w:cstheme="minorBidi"/>
            <w:b w:val="0"/>
            <w:bCs w:val="0"/>
            <w:sz w:val="22"/>
            <w:szCs w:val="22"/>
          </w:rPr>
          <w:tab/>
        </w:r>
        <w:r w:rsidRPr="001832D2">
          <w:rPr>
            <w:rStyle w:val="Hyperlink"/>
          </w:rPr>
          <w:t>Technical Inform</w:t>
        </w:r>
        <w:r>
          <w:rPr>
            <w:webHidden/>
          </w:rPr>
          <w:tab/>
        </w:r>
        <w:r>
          <w:rPr>
            <w:webHidden/>
          </w:rPr>
          <w:fldChar w:fldCharType="begin"/>
        </w:r>
        <w:r>
          <w:rPr>
            <w:webHidden/>
          </w:rPr>
          <w:instrText xml:space="preserve"> PAGEREF _Toc411629312 \h </w:instrText>
        </w:r>
        <w:r>
          <w:rPr>
            <w:webHidden/>
          </w:rPr>
        </w:r>
        <w:r>
          <w:rPr>
            <w:webHidden/>
          </w:rPr>
          <w:fldChar w:fldCharType="separate"/>
        </w:r>
        <w:r w:rsidR="007D76CC">
          <w:rPr>
            <w:webHidden/>
          </w:rPr>
          <w:t>38</w:t>
        </w:r>
        <w:r>
          <w:rPr>
            <w:webHidden/>
          </w:rPr>
          <w:fldChar w:fldCharType="end"/>
        </w:r>
      </w:hyperlink>
    </w:p>
    <w:p w14:paraId="5D0D428D" w14:textId="4419CFF2" w:rsidR="00F26332" w:rsidRDefault="00F26332">
      <w:pPr>
        <w:pStyle w:val="TOC1"/>
        <w:rPr>
          <w:rFonts w:eastAsiaTheme="minorEastAsia" w:cstheme="minorBidi"/>
          <w:b w:val="0"/>
          <w:bCs w:val="0"/>
          <w:sz w:val="22"/>
          <w:szCs w:val="22"/>
        </w:rPr>
      </w:pPr>
      <w:hyperlink w:anchor="_Toc411629313" w:history="1">
        <w:r w:rsidRPr="001832D2">
          <w:rPr>
            <w:rStyle w:val="Hyperlink"/>
          </w:rPr>
          <w:t>18.</w:t>
        </w:r>
        <w:r>
          <w:rPr>
            <w:rFonts w:eastAsiaTheme="minorEastAsia" w:cstheme="minorBidi"/>
            <w:b w:val="0"/>
            <w:bCs w:val="0"/>
            <w:sz w:val="22"/>
            <w:szCs w:val="22"/>
          </w:rPr>
          <w:tab/>
        </w:r>
        <w:r w:rsidRPr="001832D2">
          <w:rPr>
            <w:rStyle w:val="Hyperlink"/>
          </w:rPr>
          <w:t>Revision History</w:t>
        </w:r>
        <w:r>
          <w:rPr>
            <w:webHidden/>
          </w:rPr>
          <w:tab/>
        </w:r>
        <w:r>
          <w:rPr>
            <w:webHidden/>
          </w:rPr>
          <w:fldChar w:fldCharType="begin"/>
        </w:r>
        <w:r>
          <w:rPr>
            <w:webHidden/>
          </w:rPr>
          <w:instrText xml:space="preserve"> PAGEREF _Toc411629313 \h </w:instrText>
        </w:r>
        <w:r>
          <w:rPr>
            <w:webHidden/>
          </w:rPr>
        </w:r>
        <w:r>
          <w:rPr>
            <w:webHidden/>
          </w:rPr>
          <w:fldChar w:fldCharType="separate"/>
        </w:r>
        <w:r w:rsidR="007D76CC">
          <w:rPr>
            <w:webHidden/>
          </w:rPr>
          <w:t>38</w:t>
        </w:r>
        <w:r>
          <w:rPr>
            <w:webHidden/>
          </w:rPr>
          <w:fldChar w:fldCharType="end"/>
        </w:r>
      </w:hyperlink>
    </w:p>
    <w:p w14:paraId="60BEF3B6" w14:textId="2D4B5EFE" w:rsidR="00F26332" w:rsidRDefault="00F26332">
      <w:pPr>
        <w:pStyle w:val="TOC2"/>
        <w:rPr>
          <w:rFonts w:eastAsiaTheme="minorEastAsia" w:cstheme="minorBidi"/>
          <w:i w:val="0"/>
          <w:iCs w:val="0"/>
          <w:sz w:val="22"/>
          <w:szCs w:val="22"/>
        </w:rPr>
      </w:pPr>
      <w:hyperlink w:anchor="_Toc411629314" w:history="1">
        <w:r w:rsidRPr="001832D2">
          <w:rPr>
            <w:rStyle w:val="Hyperlink"/>
          </w:rPr>
          <w:t>18.1</w:t>
        </w:r>
        <w:r>
          <w:rPr>
            <w:rFonts w:eastAsiaTheme="minorEastAsia" w:cstheme="minorBidi"/>
            <w:i w:val="0"/>
            <w:iCs w:val="0"/>
            <w:sz w:val="22"/>
            <w:szCs w:val="22"/>
          </w:rPr>
          <w:tab/>
        </w:r>
        <w:r w:rsidRPr="001832D2">
          <w:rPr>
            <w:rStyle w:val="Hyperlink"/>
          </w:rPr>
          <w:t>Reviews</w:t>
        </w:r>
        <w:r>
          <w:rPr>
            <w:webHidden/>
          </w:rPr>
          <w:tab/>
        </w:r>
        <w:r>
          <w:rPr>
            <w:webHidden/>
          </w:rPr>
          <w:fldChar w:fldCharType="begin"/>
        </w:r>
        <w:r>
          <w:rPr>
            <w:webHidden/>
          </w:rPr>
          <w:instrText xml:space="preserve"> PAGEREF _Toc411629314 \h </w:instrText>
        </w:r>
        <w:r>
          <w:rPr>
            <w:webHidden/>
          </w:rPr>
        </w:r>
        <w:r>
          <w:rPr>
            <w:webHidden/>
          </w:rPr>
          <w:fldChar w:fldCharType="separate"/>
        </w:r>
        <w:r w:rsidR="007D76CC">
          <w:rPr>
            <w:webHidden/>
          </w:rPr>
          <w:t>38</w:t>
        </w:r>
        <w:r>
          <w:rPr>
            <w:webHidden/>
          </w:rPr>
          <w:fldChar w:fldCharType="end"/>
        </w:r>
      </w:hyperlink>
    </w:p>
    <w:p w14:paraId="18987AD1" w14:textId="3F87F537" w:rsidR="00F26332" w:rsidRDefault="00F26332">
      <w:pPr>
        <w:pStyle w:val="TOC2"/>
        <w:rPr>
          <w:rFonts w:eastAsiaTheme="minorEastAsia" w:cstheme="minorBidi"/>
          <w:i w:val="0"/>
          <w:iCs w:val="0"/>
          <w:sz w:val="22"/>
          <w:szCs w:val="22"/>
        </w:rPr>
      </w:pPr>
      <w:hyperlink w:anchor="_Toc411629315" w:history="1">
        <w:r w:rsidRPr="001832D2">
          <w:rPr>
            <w:rStyle w:val="Hyperlink"/>
          </w:rPr>
          <w:t>18.2</w:t>
        </w:r>
        <w:r>
          <w:rPr>
            <w:rFonts w:eastAsiaTheme="minorEastAsia" w:cstheme="minorBidi"/>
            <w:i w:val="0"/>
            <w:iCs w:val="0"/>
            <w:sz w:val="22"/>
            <w:szCs w:val="22"/>
          </w:rPr>
          <w:tab/>
        </w:r>
        <w:r w:rsidRPr="001832D2">
          <w:rPr>
            <w:rStyle w:val="Hyperlink"/>
          </w:rPr>
          <w:t>Revision History</w:t>
        </w:r>
        <w:r>
          <w:rPr>
            <w:webHidden/>
          </w:rPr>
          <w:tab/>
        </w:r>
        <w:r>
          <w:rPr>
            <w:webHidden/>
          </w:rPr>
          <w:fldChar w:fldCharType="begin"/>
        </w:r>
        <w:r>
          <w:rPr>
            <w:webHidden/>
          </w:rPr>
          <w:instrText xml:space="preserve"> PAGEREF _Toc411629315 \h </w:instrText>
        </w:r>
        <w:r>
          <w:rPr>
            <w:webHidden/>
          </w:rPr>
        </w:r>
        <w:r>
          <w:rPr>
            <w:webHidden/>
          </w:rPr>
          <w:fldChar w:fldCharType="separate"/>
        </w:r>
        <w:r w:rsidR="007D76CC">
          <w:rPr>
            <w:webHidden/>
          </w:rPr>
          <w:t>38</w:t>
        </w:r>
        <w:r>
          <w:rPr>
            <w:webHidden/>
          </w:rPr>
          <w:fldChar w:fldCharType="end"/>
        </w:r>
      </w:hyperlink>
    </w:p>
    <w:p w14:paraId="2CAC5468" w14:textId="5DD708A2" w:rsidR="00F26332" w:rsidRDefault="00F26332">
      <w:pPr>
        <w:pStyle w:val="TOC1"/>
        <w:rPr>
          <w:rFonts w:eastAsiaTheme="minorEastAsia" w:cstheme="minorBidi"/>
          <w:b w:val="0"/>
          <w:bCs w:val="0"/>
          <w:sz w:val="22"/>
          <w:szCs w:val="22"/>
        </w:rPr>
      </w:pPr>
      <w:hyperlink w:anchor="_Toc411629316" w:history="1">
        <w:r w:rsidRPr="001832D2">
          <w:rPr>
            <w:rStyle w:val="Hyperlink"/>
          </w:rPr>
          <w:t>19.</w:t>
        </w:r>
        <w:r>
          <w:rPr>
            <w:rFonts w:eastAsiaTheme="minorEastAsia" w:cstheme="minorBidi"/>
            <w:b w:val="0"/>
            <w:bCs w:val="0"/>
            <w:sz w:val="22"/>
            <w:szCs w:val="22"/>
          </w:rPr>
          <w:tab/>
        </w:r>
        <w:r w:rsidRPr="001832D2">
          <w:rPr>
            <w:rStyle w:val="Hyperlink"/>
          </w:rPr>
          <w:t>Appendix A: Source Documentation</w:t>
        </w:r>
        <w:r>
          <w:rPr>
            <w:webHidden/>
          </w:rPr>
          <w:tab/>
        </w:r>
        <w:r>
          <w:rPr>
            <w:webHidden/>
          </w:rPr>
          <w:fldChar w:fldCharType="begin"/>
        </w:r>
        <w:r>
          <w:rPr>
            <w:webHidden/>
          </w:rPr>
          <w:instrText xml:space="preserve"> PAGEREF _Toc411629316 \h </w:instrText>
        </w:r>
        <w:r>
          <w:rPr>
            <w:webHidden/>
          </w:rPr>
        </w:r>
        <w:r>
          <w:rPr>
            <w:webHidden/>
          </w:rPr>
          <w:fldChar w:fldCharType="separate"/>
        </w:r>
        <w:r w:rsidR="007D76CC">
          <w:rPr>
            <w:webHidden/>
          </w:rPr>
          <w:t>39</w:t>
        </w:r>
        <w:r>
          <w:rPr>
            <w:webHidden/>
          </w:rPr>
          <w:fldChar w:fldCharType="end"/>
        </w:r>
      </w:hyperlink>
    </w:p>
    <w:p w14:paraId="6A2EE143" w14:textId="1D731DE6" w:rsidR="00F26332" w:rsidRDefault="00F26332">
      <w:pPr>
        <w:pStyle w:val="TOC2"/>
        <w:rPr>
          <w:rFonts w:eastAsiaTheme="minorEastAsia" w:cstheme="minorBidi"/>
          <w:i w:val="0"/>
          <w:iCs w:val="0"/>
          <w:sz w:val="22"/>
          <w:szCs w:val="22"/>
        </w:rPr>
      </w:pPr>
      <w:hyperlink w:anchor="_Toc411629317" w:history="1">
        <w:r w:rsidRPr="001832D2">
          <w:rPr>
            <w:rStyle w:val="Hyperlink"/>
          </w:rPr>
          <w:t>19.1</w:t>
        </w:r>
        <w:r>
          <w:rPr>
            <w:rFonts w:eastAsiaTheme="minorEastAsia" w:cstheme="minorBidi"/>
            <w:i w:val="0"/>
            <w:iCs w:val="0"/>
            <w:sz w:val="22"/>
            <w:szCs w:val="22"/>
          </w:rPr>
          <w:tab/>
        </w:r>
        <w:r w:rsidRPr="001832D2">
          <w:rPr>
            <w:rStyle w:val="Hyperlink"/>
          </w:rPr>
          <w:t>Generic Import Functional Requirements</w:t>
        </w:r>
        <w:r>
          <w:rPr>
            <w:webHidden/>
          </w:rPr>
          <w:tab/>
        </w:r>
        <w:r>
          <w:rPr>
            <w:webHidden/>
          </w:rPr>
          <w:fldChar w:fldCharType="begin"/>
        </w:r>
        <w:r>
          <w:rPr>
            <w:webHidden/>
          </w:rPr>
          <w:instrText xml:space="preserve"> PAGEREF _Toc411629317 \h </w:instrText>
        </w:r>
        <w:r>
          <w:rPr>
            <w:webHidden/>
          </w:rPr>
        </w:r>
        <w:r>
          <w:rPr>
            <w:webHidden/>
          </w:rPr>
          <w:fldChar w:fldCharType="separate"/>
        </w:r>
        <w:r w:rsidR="007D76CC">
          <w:rPr>
            <w:webHidden/>
          </w:rPr>
          <w:t>39</w:t>
        </w:r>
        <w:r>
          <w:rPr>
            <w:webHidden/>
          </w:rPr>
          <w:fldChar w:fldCharType="end"/>
        </w:r>
      </w:hyperlink>
    </w:p>
    <w:p w14:paraId="2384AC1F" w14:textId="644EBB5F" w:rsidR="00F26332" w:rsidRDefault="00F26332">
      <w:pPr>
        <w:pStyle w:val="TOC1"/>
        <w:rPr>
          <w:rFonts w:eastAsiaTheme="minorEastAsia" w:cstheme="minorBidi"/>
          <w:b w:val="0"/>
          <w:bCs w:val="0"/>
          <w:sz w:val="22"/>
          <w:szCs w:val="22"/>
        </w:rPr>
      </w:pPr>
      <w:hyperlink w:anchor="_Toc411629318" w:history="1">
        <w:r w:rsidRPr="001832D2">
          <w:rPr>
            <w:rStyle w:val="Hyperlink"/>
          </w:rPr>
          <w:t>20.</w:t>
        </w:r>
        <w:r>
          <w:rPr>
            <w:rFonts w:eastAsiaTheme="minorEastAsia" w:cstheme="minorBidi"/>
            <w:b w:val="0"/>
            <w:bCs w:val="0"/>
            <w:sz w:val="22"/>
            <w:szCs w:val="22"/>
          </w:rPr>
          <w:tab/>
        </w:r>
        <w:r w:rsidRPr="001832D2">
          <w:rPr>
            <w:rStyle w:val="Hyperlink"/>
          </w:rPr>
          <w:t>Appendix B: Referenced Documentation</w:t>
        </w:r>
        <w:r>
          <w:rPr>
            <w:webHidden/>
          </w:rPr>
          <w:tab/>
        </w:r>
        <w:r>
          <w:rPr>
            <w:webHidden/>
          </w:rPr>
          <w:fldChar w:fldCharType="begin"/>
        </w:r>
        <w:r>
          <w:rPr>
            <w:webHidden/>
          </w:rPr>
          <w:instrText xml:space="preserve"> PAGEREF _Toc411629318 \h </w:instrText>
        </w:r>
        <w:r>
          <w:rPr>
            <w:webHidden/>
          </w:rPr>
        </w:r>
        <w:r>
          <w:rPr>
            <w:webHidden/>
          </w:rPr>
          <w:fldChar w:fldCharType="separate"/>
        </w:r>
        <w:r w:rsidR="007D76CC">
          <w:rPr>
            <w:webHidden/>
          </w:rPr>
          <w:t>46</w:t>
        </w:r>
        <w:r>
          <w:rPr>
            <w:webHidden/>
          </w:rPr>
          <w:fldChar w:fldCharType="end"/>
        </w:r>
      </w:hyperlink>
    </w:p>
    <w:p w14:paraId="33CBE081" w14:textId="3B771BE8" w:rsidR="00F26332" w:rsidRDefault="00F26332">
      <w:pPr>
        <w:pStyle w:val="TOC1"/>
        <w:rPr>
          <w:rFonts w:eastAsiaTheme="minorEastAsia" w:cstheme="minorBidi"/>
          <w:b w:val="0"/>
          <w:bCs w:val="0"/>
          <w:sz w:val="22"/>
          <w:szCs w:val="22"/>
        </w:rPr>
      </w:pPr>
      <w:hyperlink w:anchor="_Toc411629319" w:history="1">
        <w:r w:rsidRPr="001832D2">
          <w:rPr>
            <w:rStyle w:val="Hyperlink"/>
          </w:rPr>
          <w:t>21.</w:t>
        </w:r>
        <w:r>
          <w:rPr>
            <w:rFonts w:eastAsiaTheme="minorEastAsia" w:cstheme="minorBidi"/>
            <w:b w:val="0"/>
            <w:bCs w:val="0"/>
            <w:sz w:val="22"/>
            <w:szCs w:val="22"/>
          </w:rPr>
          <w:tab/>
        </w:r>
        <w:r w:rsidRPr="001832D2">
          <w:rPr>
            <w:rStyle w:val="Hyperlink"/>
          </w:rPr>
          <w:t>Appendix C: Glossary</w:t>
        </w:r>
        <w:r>
          <w:rPr>
            <w:webHidden/>
          </w:rPr>
          <w:tab/>
        </w:r>
        <w:r>
          <w:rPr>
            <w:webHidden/>
          </w:rPr>
          <w:fldChar w:fldCharType="begin"/>
        </w:r>
        <w:r>
          <w:rPr>
            <w:webHidden/>
          </w:rPr>
          <w:instrText xml:space="preserve"> PAGEREF _Toc411629319 \h </w:instrText>
        </w:r>
        <w:r>
          <w:rPr>
            <w:webHidden/>
          </w:rPr>
        </w:r>
        <w:r>
          <w:rPr>
            <w:webHidden/>
          </w:rPr>
          <w:fldChar w:fldCharType="separate"/>
        </w:r>
        <w:r w:rsidR="007D76CC">
          <w:rPr>
            <w:webHidden/>
          </w:rPr>
          <w:t>46</w:t>
        </w:r>
        <w:r>
          <w:rPr>
            <w:webHidden/>
          </w:rPr>
          <w:fldChar w:fldCharType="end"/>
        </w:r>
      </w:hyperlink>
    </w:p>
    <w:p w14:paraId="3C8E6A4B" w14:textId="77777777" w:rsidR="00DB0493" w:rsidRDefault="005407DF" w:rsidP="00FE5920">
      <w:pPr>
        <w:spacing w:after="120"/>
        <w:rPr>
          <w:rFonts w:cs="Arial"/>
        </w:rPr>
      </w:pPr>
      <w:r>
        <w:rPr>
          <w:rFonts w:cs="Arial"/>
        </w:rPr>
        <w:fldChar w:fldCharType="end"/>
      </w:r>
    </w:p>
    <w:p w14:paraId="3E9096FD" w14:textId="77777777" w:rsidR="00DB0493" w:rsidRPr="00AC4EEB" w:rsidRDefault="00DB0493" w:rsidP="007742E6">
      <w:pPr>
        <w:pStyle w:val="StyleHeading1shead1NotItalic"/>
      </w:pPr>
      <w:r>
        <w:br w:type="page"/>
      </w:r>
      <w:bookmarkStart w:id="0" w:name="_Toc323818513"/>
      <w:bookmarkStart w:id="1" w:name="_Toc324415438"/>
      <w:bookmarkStart w:id="2" w:name="_Toc411629264"/>
      <w:r w:rsidR="00EA1197" w:rsidRPr="00AC4EEB">
        <w:lastRenderedPageBreak/>
        <w:t>Project Specification Overview</w:t>
      </w:r>
      <w:bookmarkEnd w:id="0"/>
      <w:bookmarkEnd w:id="1"/>
      <w:bookmarkEnd w:id="2"/>
    </w:p>
    <w:p w14:paraId="4BFD3649" w14:textId="77777777" w:rsidR="00EA1197" w:rsidRPr="00AC4EEB" w:rsidRDefault="00EA1197" w:rsidP="00AE01C3">
      <w:pPr>
        <w:pStyle w:val="Heading2"/>
      </w:pPr>
      <w:bookmarkStart w:id="3" w:name="_Toc323818514"/>
      <w:bookmarkStart w:id="4" w:name="_Toc324415439"/>
      <w:bookmarkStart w:id="5" w:name="_Ref402353816"/>
      <w:bookmarkStart w:id="6" w:name="_Toc411629265"/>
      <w:r w:rsidRPr="00AC4EEB">
        <w:t>Document Goal and Purpose</w:t>
      </w:r>
      <w:bookmarkEnd w:id="3"/>
      <w:bookmarkEnd w:id="4"/>
      <w:bookmarkEnd w:id="5"/>
      <w:bookmarkEnd w:id="6"/>
    </w:p>
    <w:p w14:paraId="4C186835" w14:textId="5D21C6F0" w:rsidR="00EA1197" w:rsidRPr="00C830EF" w:rsidRDefault="00EA1197" w:rsidP="00EA1197">
      <w:pPr>
        <w:pStyle w:val="BodyText"/>
      </w:pPr>
      <w:bookmarkStart w:id="7" w:name="_Toc246843660"/>
      <w:bookmarkStart w:id="8" w:name="_Ref249767456"/>
      <w:bookmarkStart w:id="9" w:name="_Toc263330175"/>
      <w:bookmarkStart w:id="10" w:name="_Toc272309404"/>
      <w:r w:rsidRPr="00C830EF">
        <w:t xml:space="preserve">The goal of this project specification is to document the way the </w:t>
      </w:r>
      <w:r w:rsidR="0030763D">
        <w:t>x</w:t>
      </w:r>
      <w:r w:rsidRPr="00C830EF">
        <w:t xml:space="preserve">POS application will complete the </w:t>
      </w:r>
      <w:r w:rsidR="00C830EF" w:rsidRPr="00C830EF">
        <w:t>Import</w:t>
      </w:r>
      <w:r w:rsidRPr="00C830EF">
        <w:t xml:space="preserve"> </w:t>
      </w:r>
      <w:r w:rsidR="0030763D">
        <w:t xml:space="preserve">of Baskets </w:t>
      </w:r>
      <w:r w:rsidRPr="00C830EF">
        <w:t xml:space="preserve">on </w:t>
      </w:r>
      <w:r w:rsidR="00EC4B65">
        <w:t>xPOS</w:t>
      </w:r>
      <w:r w:rsidRPr="00C830EF">
        <w:t xml:space="preserve"> and interact with outside systems.  It is not intended to document other affected system processes or application processes.  For information on these other affected systems and applications, please refer to documentation provided by those system and application teams.</w:t>
      </w:r>
    </w:p>
    <w:p w14:paraId="5F62A35A" w14:textId="77777777" w:rsidR="00360255" w:rsidRPr="00360255" w:rsidRDefault="00360255" w:rsidP="00AE01C3">
      <w:pPr>
        <w:pStyle w:val="Heading2"/>
      </w:pPr>
      <w:bookmarkStart w:id="11" w:name="_Toc323725582"/>
      <w:bookmarkStart w:id="12" w:name="_Toc323818515"/>
      <w:bookmarkStart w:id="13" w:name="_Toc324415440"/>
      <w:bookmarkStart w:id="14" w:name="_Toc411629266"/>
      <w:r w:rsidRPr="00360255">
        <w:t>Project Description</w:t>
      </w:r>
      <w:bookmarkEnd w:id="11"/>
      <w:bookmarkEnd w:id="12"/>
      <w:bookmarkEnd w:id="13"/>
      <w:bookmarkEnd w:id="14"/>
    </w:p>
    <w:p w14:paraId="66219553" w14:textId="0445B86D" w:rsidR="00360255" w:rsidRPr="00C830EF" w:rsidRDefault="00C830EF" w:rsidP="00360255">
      <w:pPr>
        <w:pStyle w:val="BodyText"/>
      </w:pPr>
      <w:r w:rsidRPr="00C830EF">
        <w:t xml:space="preserve">This project introduces new process for importing </w:t>
      </w:r>
      <w:r w:rsidR="00EC4B65">
        <w:t xml:space="preserve">generic baskets </w:t>
      </w:r>
      <w:r w:rsidRPr="00C830EF">
        <w:t>into a POS transaction.</w:t>
      </w:r>
    </w:p>
    <w:p w14:paraId="316A84FE" w14:textId="77777777" w:rsidR="00360255" w:rsidRPr="00AC4EEB" w:rsidRDefault="00360255" w:rsidP="007742E6">
      <w:pPr>
        <w:pStyle w:val="Heading1"/>
      </w:pPr>
      <w:bookmarkStart w:id="15" w:name="_Toc323818516"/>
      <w:bookmarkStart w:id="16" w:name="_Toc324415441"/>
      <w:bookmarkStart w:id="17" w:name="_Toc411629267"/>
      <w:bookmarkEnd w:id="7"/>
      <w:bookmarkEnd w:id="8"/>
      <w:bookmarkEnd w:id="9"/>
      <w:bookmarkEnd w:id="10"/>
      <w:r w:rsidRPr="00AC4EEB">
        <w:t>User Impacts</w:t>
      </w:r>
      <w:bookmarkEnd w:id="15"/>
      <w:bookmarkEnd w:id="16"/>
      <w:bookmarkEnd w:id="17"/>
    </w:p>
    <w:p w14:paraId="5E7CD711" w14:textId="77777777" w:rsidR="00360255" w:rsidRPr="00360255" w:rsidRDefault="00360255" w:rsidP="00AE01C3">
      <w:pPr>
        <w:pStyle w:val="Heading2"/>
      </w:pPr>
      <w:bookmarkStart w:id="18" w:name="_Toc323725584"/>
      <w:bookmarkStart w:id="19" w:name="_Toc323818517"/>
      <w:bookmarkStart w:id="20" w:name="_Toc324415442"/>
      <w:bookmarkStart w:id="21" w:name="_Ref401573739"/>
      <w:bookmarkStart w:id="22" w:name="_Toc411629268"/>
      <w:r w:rsidRPr="00360255">
        <w:t>Screen Process Flow</w:t>
      </w:r>
      <w:bookmarkEnd w:id="18"/>
      <w:bookmarkEnd w:id="19"/>
      <w:bookmarkEnd w:id="20"/>
      <w:bookmarkEnd w:id="21"/>
      <w:bookmarkEnd w:id="22"/>
    </w:p>
    <w:p w14:paraId="76539C5C" w14:textId="77777777" w:rsidR="00360255" w:rsidRDefault="00E31824" w:rsidP="00CB303A">
      <w:pPr>
        <w:pStyle w:val="Heading3"/>
      </w:pPr>
      <w:r w:rsidRPr="00E31824">
        <w:t>Sale Transactions</w:t>
      </w:r>
    </w:p>
    <w:p w14:paraId="00A278ED" w14:textId="0F7E82E2" w:rsidR="00E31824" w:rsidRPr="00E31824" w:rsidRDefault="00E31824" w:rsidP="00E31824">
      <w:pPr>
        <w:pStyle w:val="BodyText"/>
      </w:pPr>
      <w:r>
        <w:t>There are no changes from a user perspective for Import</w:t>
      </w:r>
      <w:r w:rsidR="00A93323">
        <w:t>ing Baskets</w:t>
      </w:r>
      <w:r>
        <w:t>.</w:t>
      </w:r>
    </w:p>
    <w:p w14:paraId="34A129AB" w14:textId="72042222" w:rsidR="008918AC" w:rsidRPr="008918AC" w:rsidRDefault="00EC4B65" w:rsidP="007742E6">
      <w:pPr>
        <w:pStyle w:val="Heading1"/>
      </w:pPr>
      <w:bookmarkStart w:id="23" w:name="_Ref402351625"/>
      <w:bookmarkStart w:id="24" w:name="_Toc411629269"/>
      <w:r>
        <w:t>Use Case:  Initiate Basket Import</w:t>
      </w:r>
      <w:bookmarkEnd w:id="23"/>
      <w:bookmarkEnd w:id="24"/>
    </w:p>
    <w:p w14:paraId="1C0D1732" w14:textId="4CFCFEFA" w:rsidR="00EC4B65" w:rsidRDefault="00EC4B65" w:rsidP="00AE01C3">
      <w:pPr>
        <w:pStyle w:val="Heading2"/>
      </w:pPr>
      <w:bookmarkStart w:id="25" w:name="_Toc411629270"/>
      <w:bookmarkStart w:id="26" w:name="_Ref317509454"/>
      <w:bookmarkStart w:id="27" w:name="_Ref317509457"/>
      <w:bookmarkStart w:id="28" w:name="_Toc323725586"/>
      <w:bookmarkStart w:id="29" w:name="_Toc323818519"/>
      <w:bookmarkStart w:id="30" w:name="_Toc324415444"/>
      <w:bookmarkStart w:id="31" w:name="_Ref398913154"/>
      <w:bookmarkStart w:id="32" w:name="_Ref398913157"/>
      <w:bookmarkStart w:id="33" w:name="_Ref398914935"/>
      <w:bookmarkStart w:id="34" w:name="_Ref398914938"/>
      <w:bookmarkStart w:id="35" w:name="_Ref400525189"/>
      <w:r>
        <w:t>Feature Flow</w:t>
      </w:r>
      <w:bookmarkEnd w:id="25"/>
    </w:p>
    <w:p w14:paraId="4AB32678" w14:textId="582271D4" w:rsidR="00665B44" w:rsidRPr="00665B44" w:rsidRDefault="00792408" w:rsidP="00665B44">
      <w:pPr>
        <w:pStyle w:val="BodyText"/>
      </w:pPr>
      <w:r>
        <w:object w:dxaOrig="14419" w:dyaOrig="9497" w14:anchorId="4494F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355.5pt" o:ole="">
            <v:imagedata r:id="rId8" o:title=""/>
          </v:shape>
          <o:OLEObject Type="Embed" ProgID="Visio.Drawing.11" ShapeID="_x0000_i1025" DrawAspect="Content" ObjectID="_1491046286" r:id="rId9"/>
        </w:object>
      </w:r>
    </w:p>
    <w:p w14:paraId="3D3FA07F" w14:textId="3376208A" w:rsidR="00EC4B65" w:rsidRDefault="00EC4B65" w:rsidP="00EC4B65">
      <w:pPr>
        <w:pStyle w:val="Heading2"/>
      </w:pPr>
      <w:bookmarkStart w:id="36" w:name="_Toc411629271"/>
      <w:r>
        <w:lastRenderedPageBreak/>
        <w:t>Precondition</w:t>
      </w:r>
      <w:bookmarkEnd w:id="36"/>
    </w:p>
    <w:p w14:paraId="18A6ED46" w14:textId="5002A190" w:rsidR="00AE249A" w:rsidRPr="00AE249A" w:rsidRDefault="00AE249A" w:rsidP="00EA2934">
      <w:pPr>
        <w:pStyle w:val="BodyText"/>
        <w:numPr>
          <w:ilvl w:val="0"/>
          <w:numId w:val="9"/>
        </w:numPr>
        <w:ind w:left="360"/>
      </w:pPr>
      <w:r>
        <w:t>User has logged into system</w:t>
      </w:r>
    </w:p>
    <w:p w14:paraId="20CEAAAB" w14:textId="69CCDB0A" w:rsidR="00EC4B65" w:rsidRDefault="00EC4B65" w:rsidP="00EC4B65">
      <w:pPr>
        <w:pStyle w:val="Heading2"/>
      </w:pPr>
      <w:bookmarkStart w:id="37" w:name="_Toc411629272"/>
      <w:r>
        <w:t>Main Flow</w:t>
      </w:r>
      <w:bookmarkEnd w:id="37"/>
    </w:p>
    <w:p w14:paraId="0FFCF32C" w14:textId="35B88746" w:rsidR="00AE249A" w:rsidRDefault="00B35E5A" w:rsidP="00EA2934">
      <w:pPr>
        <w:pStyle w:val="BodyText"/>
        <w:numPr>
          <w:ilvl w:val="0"/>
          <w:numId w:val="10"/>
        </w:numPr>
        <w:ind w:left="360"/>
      </w:pPr>
      <w:r>
        <w:t>If u</w:t>
      </w:r>
      <w:r w:rsidR="00AE249A">
        <w:t xml:space="preserve">ser Selects </w:t>
      </w:r>
      <w:r>
        <w:t xml:space="preserve">Import Basket menu option, the Import Basket from Menu alternate flow (section </w:t>
      </w:r>
      <w:r>
        <w:fldChar w:fldCharType="begin"/>
      </w:r>
      <w:r>
        <w:instrText xml:space="preserve"> REF _Ref401750649 \r \h </w:instrText>
      </w:r>
      <w:r>
        <w:fldChar w:fldCharType="separate"/>
      </w:r>
      <w:r w:rsidR="00B177F9">
        <w:t>3.4.1</w:t>
      </w:r>
      <w:r>
        <w:fldChar w:fldCharType="end"/>
      </w:r>
      <w:r>
        <w:t>) execut</w:t>
      </w:r>
      <w:r w:rsidR="00514BBB">
        <w:t>es</w:t>
      </w:r>
      <w:r>
        <w:t xml:space="preserve">. </w:t>
      </w:r>
    </w:p>
    <w:p w14:paraId="5C0BE2A4" w14:textId="77777777" w:rsidR="00E701CF" w:rsidRDefault="00B35E5A" w:rsidP="00EA2934">
      <w:pPr>
        <w:pStyle w:val="BodyText"/>
        <w:numPr>
          <w:ilvl w:val="0"/>
          <w:numId w:val="10"/>
        </w:numPr>
        <w:ind w:left="360"/>
      </w:pPr>
      <w:r>
        <w:t xml:space="preserve">If user enters </w:t>
      </w:r>
      <w:r w:rsidR="00E701CF">
        <w:t>data in the UPC/SKU input box, system evaluates the data.</w:t>
      </w:r>
    </w:p>
    <w:p w14:paraId="77741A65" w14:textId="7F84019C" w:rsidR="00B35E5A" w:rsidRDefault="00E701CF" w:rsidP="00EA2934">
      <w:pPr>
        <w:pStyle w:val="BodyText"/>
        <w:numPr>
          <w:ilvl w:val="0"/>
          <w:numId w:val="10"/>
        </w:numPr>
        <w:ind w:left="360"/>
      </w:pPr>
      <w:r>
        <w:t xml:space="preserve">If the data is </w:t>
      </w:r>
      <w:r w:rsidR="00B35E5A">
        <w:t xml:space="preserve">an item, system completes </w:t>
      </w:r>
      <w:r>
        <w:t xml:space="preserve">add item process as defined in Sale Feature doc (section </w:t>
      </w:r>
      <w:r>
        <w:fldChar w:fldCharType="begin"/>
      </w:r>
      <w:r>
        <w:instrText xml:space="preserve"> REF _Ref401751914 \r \h </w:instrText>
      </w:r>
      <w:r>
        <w:fldChar w:fldCharType="separate"/>
      </w:r>
      <w:r w:rsidR="00B177F9">
        <w:t>20</w:t>
      </w:r>
      <w:r>
        <w:fldChar w:fldCharType="end"/>
      </w:r>
      <w:r>
        <w:t>).</w:t>
      </w:r>
    </w:p>
    <w:p w14:paraId="3B2E0B6A" w14:textId="063EA9A6" w:rsidR="00E701CF" w:rsidRDefault="00E701CF" w:rsidP="00EA2934">
      <w:pPr>
        <w:pStyle w:val="BodyText"/>
        <w:numPr>
          <w:ilvl w:val="0"/>
          <w:numId w:val="10"/>
        </w:numPr>
        <w:ind w:left="360"/>
      </w:pPr>
      <w:r>
        <w:t>If the data is not recognized, an error displays</w:t>
      </w:r>
      <w:r w:rsidR="00ED3955">
        <w:t xml:space="preserve"> (section </w:t>
      </w:r>
      <w:r w:rsidR="00ED3955">
        <w:fldChar w:fldCharType="begin"/>
      </w:r>
      <w:r w:rsidR="00ED3955">
        <w:instrText xml:space="preserve"> REF _Ref401751097 \r \h </w:instrText>
      </w:r>
      <w:r w:rsidR="00ED3955">
        <w:fldChar w:fldCharType="separate"/>
      </w:r>
      <w:r w:rsidR="00B177F9">
        <w:t>8.1.3.1</w:t>
      </w:r>
      <w:r w:rsidR="00ED3955">
        <w:fldChar w:fldCharType="end"/>
      </w:r>
      <w:r w:rsidR="00ED3955">
        <w:t>)</w:t>
      </w:r>
      <w:r>
        <w:t>.  After user acknowledges error, system returns to item entry and use case ends.</w:t>
      </w:r>
    </w:p>
    <w:p w14:paraId="7EA7102E" w14:textId="2CFEEF0B" w:rsidR="000241A3" w:rsidRDefault="00E701CF" w:rsidP="00EA2934">
      <w:pPr>
        <w:pStyle w:val="BodyText"/>
        <w:numPr>
          <w:ilvl w:val="0"/>
          <w:numId w:val="10"/>
        </w:numPr>
        <w:ind w:left="360"/>
      </w:pPr>
      <w:bookmarkStart w:id="38" w:name="_Ref401837249"/>
      <w:r>
        <w:t xml:space="preserve">If data is a recognized Basket Number (section </w:t>
      </w:r>
      <w:r>
        <w:fldChar w:fldCharType="begin"/>
      </w:r>
      <w:r>
        <w:instrText xml:space="preserve"> REF _Ref401230942 \r \h </w:instrText>
      </w:r>
      <w:r>
        <w:fldChar w:fldCharType="separate"/>
      </w:r>
      <w:r w:rsidR="00B177F9">
        <w:t>10</w:t>
      </w:r>
      <w:r>
        <w:fldChar w:fldCharType="end"/>
      </w:r>
      <w:r>
        <w:t xml:space="preserve">), then system </w:t>
      </w:r>
      <w:r w:rsidR="00DC7C02">
        <w:t xml:space="preserve">evaluates the </w:t>
      </w:r>
      <w:r w:rsidR="000241A3">
        <w:t xml:space="preserve">transaction to determine </w:t>
      </w:r>
      <w:r w:rsidR="0057395F">
        <w:t>baskets in transaction</w:t>
      </w:r>
      <w:r w:rsidR="000241A3">
        <w:t>.</w:t>
      </w:r>
    </w:p>
    <w:p w14:paraId="2337935B" w14:textId="56F4CFE4" w:rsidR="000241A3" w:rsidRDefault="000241A3" w:rsidP="00EA2934">
      <w:pPr>
        <w:pStyle w:val="BodyText"/>
        <w:numPr>
          <w:ilvl w:val="0"/>
          <w:numId w:val="10"/>
        </w:numPr>
        <w:ind w:left="360"/>
      </w:pPr>
      <w:r>
        <w:t>If a duplicate basket</w:t>
      </w:r>
      <w:r w:rsidR="0057395F">
        <w:t xml:space="preserve"> (same Application ID and same basket number)</w:t>
      </w:r>
      <w:r>
        <w:t xml:space="preserve"> exists, the system </w:t>
      </w:r>
      <w:r w:rsidR="00495F66">
        <w:t xml:space="preserve">executes the </w:t>
      </w:r>
      <w:r w:rsidR="004373FF">
        <w:fldChar w:fldCharType="begin"/>
      </w:r>
      <w:r w:rsidR="004373FF">
        <w:instrText xml:space="preserve"> REF _Ref403125411 \h </w:instrText>
      </w:r>
      <w:r w:rsidR="004373FF">
        <w:fldChar w:fldCharType="separate"/>
      </w:r>
      <w:r w:rsidR="00B177F9">
        <w:t>Duplicate Basket Alternate Flow</w:t>
      </w:r>
      <w:r w:rsidR="004373FF">
        <w:fldChar w:fldCharType="end"/>
      </w:r>
      <w:r w:rsidR="004373FF">
        <w:t xml:space="preserve"> </w:t>
      </w:r>
      <w:r w:rsidR="00495F66">
        <w:t>(section</w:t>
      </w:r>
      <w:r w:rsidR="004373FF">
        <w:t xml:space="preserve"> </w:t>
      </w:r>
      <w:r w:rsidR="004373FF">
        <w:fldChar w:fldCharType="begin"/>
      </w:r>
      <w:r w:rsidR="004373FF">
        <w:instrText xml:space="preserve"> REF _Ref403125411 \r \h </w:instrText>
      </w:r>
      <w:r w:rsidR="004373FF">
        <w:fldChar w:fldCharType="separate"/>
      </w:r>
      <w:r w:rsidR="00B177F9">
        <w:t>3.4.3</w:t>
      </w:r>
      <w:r w:rsidR="004373FF">
        <w:fldChar w:fldCharType="end"/>
      </w:r>
      <w:r w:rsidR="00495F66">
        <w:t>).</w:t>
      </w:r>
    </w:p>
    <w:p w14:paraId="1CBAD8AD" w14:textId="50CF1324" w:rsidR="00153208" w:rsidRDefault="00B63782" w:rsidP="00EA2934">
      <w:pPr>
        <w:pStyle w:val="BodyText"/>
        <w:numPr>
          <w:ilvl w:val="0"/>
          <w:numId w:val="10"/>
        </w:numPr>
        <w:ind w:left="360"/>
      </w:pPr>
      <w:r>
        <w:t xml:space="preserve">If another basket from the same application ID exists, the system executes the </w:t>
      </w:r>
      <w:r>
        <w:fldChar w:fldCharType="begin"/>
      </w:r>
      <w:r>
        <w:instrText xml:space="preserve"> REF _Ref402959745 \h </w:instrText>
      </w:r>
      <w:r>
        <w:fldChar w:fldCharType="separate"/>
      </w:r>
      <w:r w:rsidR="00B177F9">
        <w:t>Multiple Basket from Same Application ID Alternate Flow</w:t>
      </w:r>
      <w:r>
        <w:fldChar w:fldCharType="end"/>
      </w:r>
      <w:r>
        <w:t xml:space="preserve"> (section </w:t>
      </w:r>
      <w:r>
        <w:fldChar w:fldCharType="begin"/>
      </w:r>
      <w:r>
        <w:instrText xml:space="preserve"> REF _Ref402959745 \r \h </w:instrText>
      </w:r>
      <w:r>
        <w:fldChar w:fldCharType="separate"/>
      </w:r>
      <w:r w:rsidR="00B177F9">
        <w:t>3.4.2</w:t>
      </w:r>
      <w:r>
        <w:fldChar w:fldCharType="end"/>
      </w:r>
      <w:r>
        <w:t>)</w:t>
      </w:r>
    </w:p>
    <w:p w14:paraId="17DACA69" w14:textId="47D9BF4E" w:rsidR="00DC7C02" w:rsidRDefault="0057395F" w:rsidP="00EA2934">
      <w:pPr>
        <w:pStyle w:val="BodyText"/>
        <w:numPr>
          <w:ilvl w:val="0"/>
          <w:numId w:val="10"/>
        </w:numPr>
        <w:ind w:left="360"/>
      </w:pPr>
      <w:bookmarkStart w:id="39" w:name="_Ref402959358"/>
      <w:r>
        <w:t xml:space="preserve">If another basket from </w:t>
      </w:r>
      <w:r w:rsidR="000B1F02">
        <w:t>any</w:t>
      </w:r>
      <w:r>
        <w:t xml:space="preserve"> Application ID exists, the system executes the </w:t>
      </w:r>
      <w:r w:rsidR="000B1F02">
        <w:fldChar w:fldCharType="begin"/>
      </w:r>
      <w:r w:rsidR="000B1F02">
        <w:instrText xml:space="preserve"> REF _Ref402960108 \h </w:instrText>
      </w:r>
      <w:r w:rsidR="000B1F02">
        <w:fldChar w:fldCharType="separate"/>
      </w:r>
      <w:r w:rsidR="00B177F9">
        <w:t>Multiple Basket Multiple Application ID Alternate Flow</w:t>
      </w:r>
      <w:r w:rsidR="000B1F02">
        <w:fldChar w:fldCharType="end"/>
      </w:r>
      <w:r w:rsidR="00514BBB">
        <w:t>.</w:t>
      </w:r>
      <w:bookmarkEnd w:id="39"/>
    </w:p>
    <w:p w14:paraId="3C2D0CA7" w14:textId="4B253324" w:rsidR="00E701CF" w:rsidRPr="00AE249A" w:rsidRDefault="00CB7EA7" w:rsidP="00101C6D">
      <w:pPr>
        <w:pStyle w:val="BodyText"/>
        <w:numPr>
          <w:ilvl w:val="0"/>
          <w:numId w:val="10"/>
        </w:numPr>
        <w:ind w:left="360"/>
      </w:pPr>
      <w:bookmarkStart w:id="40" w:name="_Ref402960308"/>
      <w:bookmarkStart w:id="41" w:name="_Ref401838536"/>
      <w:r>
        <w:t>S</w:t>
      </w:r>
      <w:r w:rsidR="00514BBB">
        <w:t xml:space="preserve">ystem </w:t>
      </w:r>
      <w:r w:rsidR="00E701CF">
        <w:t xml:space="preserve">launches to URL defined for Basket Number Format (section </w:t>
      </w:r>
      <w:r w:rsidR="00E701CF">
        <w:fldChar w:fldCharType="begin"/>
      </w:r>
      <w:r w:rsidR="00E701CF">
        <w:instrText xml:space="preserve"> REF _Ref401230942 \r \h </w:instrText>
      </w:r>
      <w:r w:rsidR="00E701CF">
        <w:fldChar w:fldCharType="separate"/>
      </w:r>
      <w:r w:rsidR="00B177F9">
        <w:t>10</w:t>
      </w:r>
      <w:r w:rsidR="00E701CF">
        <w:fldChar w:fldCharType="end"/>
      </w:r>
      <w:r w:rsidR="00DF4E25">
        <w:t xml:space="preserve">) using the </w:t>
      </w:r>
      <w:r w:rsidR="00DF4E25" w:rsidRPr="00617672">
        <w:rPr>
          <w:rFonts w:cs="Arial"/>
          <w:noProof/>
          <w:sz w:val="18"/>
          <w:szCs w:val="18"/>
        </w:rPr>
        <w:t>GenericImportRequest with GenericImportRequest\RequestInformation\RequestType equal to “Import” and GenericImportRequest\RequestInformation\RequestCriteria\RequestCriteriaKey@CriteriaType equal to “Order” and GenericImportRequest\RequestInformation\RequestCriteria\RequestCriteriaKey\CriteriaValue equal to the basket number entered by user</w:t>
      </w:r>
      <w:r w:rsidR="00617672">
        <w:t xml:space="preserve"> and</w:t>
      </w:r>
      <w:bookmarkEnd w:id="40"/>
      <w:r w:rsidR="00617672">
        <w:t xml:space="preserve"> u</w:t>
      </w:r>
      <w:r w:rsidR="00E701CF">
        <w:t>se case ends.</w:t>
      </w:r>
      <w:bookmarkEnd w:id="38"/>
      <w:bookmarkEnd w:id="41"/>
    </w:p>
    <w:p w14:paraId="55CB0D5F" w14:textId="45C7537B" w:rsidR="00EC4B65" w:rsidRDefault="00EC4B65" w:rsidP="00EC4B65">
      <w:pPr>
        <w:pStyle w:val="Heading2"/>
      </w:pPr>
      <w:bookmarkStart w:id="42" w:name="_Toc411629273"/>
      <w:r>
        <w:t>Alternate Flows</w:t>
      </w:r>
      <w:bookmarkEnd w:id="42"/>
    </w:p>
    <w:p w14:paraId="72FBED31" w14:textId="32A3413A" w:rsidR="00EC4B65" w:rsidRDefault="00B35E5A" w:rsidP="00CB303A">
      <w:pPr>
        <w:pStyle w:val="Heading3"/>
      </w:pPr>
      <w:bookmarkStart w:id="43" w:name="_Ref401750649"/>
      <w:r>
        <w:t xml:space="preserve">Import Basket from Menu </w:t>
      </w:r>
      <w:r w:rsidR="00EC4B65">
        <w:t>Alternate Flow</w:t>
      </w:r>
      <w:bookmarkEnd w:id="43"/>
    </w:p>
    <w:p w14:paraId="0ECAB125" w14:textId="6D27C41E" w:rsidR="00B35E5A" w:rsidRDefault="00B35E5A" w:rsidP="00EA2934">
      <w:pPr>
        <w:pStyle w:val="BodyText"/>
        <w:numPr>
          <w:ilvl w:val="0"/>
          <w:numId w:val="11"/>
        </w:numPr>
        <w:ind w:left="360"/>
      </w:pPr>
      <w:r>
        <w:t xml:space="preserve">System prompts for Basket Number (section </w:t>
      </w:r>
      <w:r>
        <w:fldChar w:fldCharType="begin"/>
      </w:r>
      <w:r>
        <w:instrText xml:space="preserve"> REF _Ref401750778 \r \h </w:instrText>
      </w:r>
      <w:r>
        <w:fldChar w:fldCharType="separate"/>
      </w:r>
      <w:r w:rsidR="00B177F9">
        <w:t>8.1.1</w:t>
      </w:r>
      <w:r>
        <w:fldChar w:fldCharType="end"/>
      </w:r>
      <w:r>
        <w:t>).</w:t>
      </w:r>
    </w:p>
    <w:p w14:paraId="12870634" w14:textId="4C030F10" w:rsidR="00B35E5A" w:rsidRDefault="00B35E5A" w:rsidP="00EA2934">
      <w:pPr>
        <w:pStyle w:val="BodyText"/>
        <w:numPr>
          <w:ilvl w:val="0"/>
          <w:numId w:val="11"/>
        </w:numPr>
        <w:ind w:left="360"/>
      </w:pPr>
      <w:r>
        <w:t>User enters Basket Number.</w:t>
      </w:r>
    </w:p>
    <w:p w14:paraId="6105B2A9" w14:textId="299B9D26" w:rsidR="00B35E5A" w:rsidRDefault="00B35E5A" w:rsidP="00EA2934">
      <w:pPr>
        <w:pStyle w:val="BodyText"/>
        <w:numPr>
          <w:ilvl w:val="0"/>
          <w:numId w:val="11"/>
        </w:numPr>
        <w:ind w:left="360"/>
      </w:pPr>
      <w:r>
        <w:t xml:space="preserve">System evaluates entered Basket Number with configured format (section </w:t>
      </w:r>
      <w:r>
        <w:fldChar w:fldCharType="begin"/>
      </w:r>
      <w:r>
        <w:instrText xml:space="preserve"> REF _Ref401230942 \r \h </w:instrText>
      </w:r>
      <w:r>
        <w:fldChar w:fldCharType="separate"/>
      </w:r>
      <w:r w:rsidR="00B177F9">
        <w:t>10</w:t>
      </w:r>
      <w:r>
        <w:fldChar w:fldCharType="end"/>
      </w:r>
      <w:r>
        <w:t>).</w:t>
      </w:r>
    </w:p>
    <w:p w14:paraId="38775A78" w14:textId="51E88429" w:rsidR="00B35E5A" w:rsidRDefault="00B35E5A" w:rsidP="00EA2934">
      <w:pPr>
        <w:pStyle w:val="BodyText"/>
        <w:numPr>
          <w:ilvl w:val="0"/>
          <w:numId w:val="11"/>
        </w:numPr>
        <w:ind w:left="360"/>
      </w:pPr>
      <w:r>
        <w:t xml:space="preserve">If entered Basket Number is not valid, system displays error (section </w:t>
      </w:r>
      <w:r>
        <w:fldChar w:fldCharType="begin"/>
      </w:r>
      <w:r>
        <w:instrText xml:space="preserve"> REF _Ref401751097 \r \h </w:instrText>
      </w:r>
      <w:r>
        <w:fldChar w:fldCharType="separate"/>
      </w:r>
      <w:r w:rsidR="00B177F9">
        <w:t>8.1.3.1</w:t>
      </w:r>
      <w:r>
        <w:fldChar w:fldCharType="end"/>
      </w:r>
      <w:r>
        <w:t>).  After user acknowledges error, system returns to item entry and use case ends.</w:t>
      </w:r>
    </w:p>
    <w:p w14:paraId="525743A8" w14:textId="43F24ED7" w:rsidR="00B35E5A" w:rsidRDefault="00B35E5A" w:rsidP="00EA2934">
      <w:pPr>
        <w:pStyle w:val="BodyText"/>
        <w:numPr>
          <w:ilvl w:val="0"/>
          <w:numId w:val="11"/>
        </w:numPr>
        <w:ind w:left="360"/>
      </w:pPr>
      <w:r>
        <w:t>If entered Basket Number is valid, the alternate flow ends and returns to Main Flow bullet</w:t>
      </w:r>
      <w:r w:rsidR="00617D4A">
        <w:t xml:space="preserve"> </w:t>
      </w:r>
      <w:r w:rsidR="00617D4A">
        <w:fldChar w:fldCharType="begin"/>
      </w:r>
      <w:r w:rsidR="00617D4A">
        <w:instrText xml:space="preserve"> REF _Ref401838536 \r \h </w:instrText>
      </w:r>
      <w:r w:rsidR="00617D4A">
        <w:fldChar w:fldCharType="separate"/>
      </w:r>
      <w:r w:rsidR="00B177F9">
        <w:t>9</w:t>
      </w:r>
      <w:r w:rsidR="00617D4A">
        <w:fldChar w:fldCharType="end"/>
      </w:r>
      <w:r w:rsidR="0066248F">
        <w:t>.</w:t>
      </w:r>
    </w:p>
    <w:p w14:paraId="34A918A8" w14:textId="1B523169" w:rsidR="000B1F02" w:rsidRDefault="000B1F02" w:rsidP="00CB303A">
      <w:pPr>
        <w:pStyle w:val="Heading3"/>
      </w:pPr>
      <w:bookmarkStart w:id="44" w:name="_Ref402959745"/>
      <w:r>
        <w:t>Multiple Basket from Same Application ID Alternate Flow</w:t>
      </w:r>
      <w:bookmarkEnd w:id="44"/>
    </w:p>
    <w:p w14:paraId="739D30DF" w14:textId="6022EC10" w:rsidR="000B1F02" w:rsidRDefault="000B1F02" w:rsidP="00B317E1">
      <w:pPr>
        <w:pStyle w:val="BodyText"/>
        <w:numPr>
          <w:ilvl w:val="0"/>
          <w:numId w:val="46"/>
        </w:numPr>
        <w:ind w:left="360"/>
      </w:pPr>
      <w:bookmarkStart w:id="45" w:name="_Ref402351277"/>
      <w:r>
        <w:t xml:space="preserve">The system evaluates the Multiple Baskets Single Application ID Basket </w:t>
      </w:r>
      <w:r w:rsidR="00B63782">
        <w:t xml:space="preserve">configuration (section </w:t>
      </w:r>
      <w:r w:rsidR="00B63782">
        <w:fldChar w:fldCharType="begin"/>
      </w:r>
      <w:r w:rsidR="00B63782">
        <w:instrText xml:space="preserve"> REF _Ref401230942 \r \h </w:instrText>
      </w:r>
      <w:r w:rsidR="00B63782">
        <w:fldChar w:fldCharType="separate"/>
      </w:r>
      <w:r w:rsidR="00B177F9">
        <w:t>10</w:t>
      </w:r>
      <w:r w:rsidR="00B63782">
        <w:fldChar w:fldCharType="end"/>
      </w:r>
      <w:r w:rsidR="00B63782">
        <w:t>)</w:t>
      </w:r>
      <w:r>
        <w:t>.</w:t>
      </w:r>
    </w:p>
    <w:p w14:paraId="7068BDC4" w14:textId="36C7137B" w:rsidR="000B1F02" w:rsidRDefault="000B1F02" w:rsidP="00B317E1">
      <w:pPr>
        <w:pStyle w:val="BodyText"/>
        <w:numPr>
          <w:ilvl w:val="0"/>
          <w:numId w:val="46"/>
        </w:numPr>
        <w:ind w:left="360"/>
      </w:pPr>
      <w:r>
        <w:t>If the value equals 0</w:t>
      </w:r>
      <w:r w:rsidR="00B63782">
        <w:t xml:space="preserve"> or not defin</w:t>
      </w:r>
      <w:r w:rsidR="008E5007">
        <w:t xml:space="preserve">ed or configuration not defined, </w:t>
      </w:r>
      <w:r>
        <w:t xml:space="preserve">system displays error defined in section </w:t>
      </w:r>
      <w:r>
        <w:fldChar w:fldCharType="begin"/>
      </w:r>
      <w:r>
        <w:instrText xml:space="preserve"> REF _Ref399228292 \r \h </w:instrText>
      </w:r>
      <w:r>
        <w:fldChar w:fldCharType="separate"/>
      </w:r>
      <w:r w:rsidR="00B177F9">
        <w:t>8.1.3.2</w:t>
      </w:r>
      <w:r>
        <w:fldChar w:fldCharType="end"/>
      </w:r>
      <w:r>
        <w:t>.  After user acknowledges error, system returns to item entry and the use case ends.</w:t>
      </w:r>
    </w:p>
    <w:p w14:paraId="7D44F1A0" w14:textId="47A92FD5" w:rsidR="000B1F02" w:rsidRDefault="000B1F02" w:rsidP="00B317E1">
      <w:pPr>
        <w:pStyle w:val="BodyText"/>
        <w:numPr>
          <w:ilvl w:val="0"/>
          <w:numId w:val="46"/>
        </w:numPr>
        <w:ind w:left="360"/>
      </w:pPr>
      <w:r>
        <w:t>If the value equals 1 (continue with import), system returns to Main Flow bullet</w:t>
      </w:r>
      <w:r w:rsidR="0079645F">
        <w:t xml:space="preserve"> </w:t>
      </w:r>
      <w:r w:rsidR="0079645F">
        <w:fldChar w:fldCharType="begin"/>
      </w:r>
      <w:r w:rsidR="0079645F">
        <w:instrText xml:space="preserve"> REF _Ref401838536 \r \h </w:instrText>
      </w:r>
      <w:r w:rsidR="0079645F">
        <w:fldChar w:fldCharType="separate"/>
      </w:r>
      <w:r w:rsidR="00B177F9">
        <w:t>9</w:t>
      </w:r>
      <w:r w:rsidR="0079645F">
        <w:fldChar w:fldCharType="end"/>
      </w:r>
      <w:r>
        <w:t>.</w:t>
      </w:r>
    </w:p>
    <w:p w14:paraId="2B38D9A6" w14:textId="199523ED" w:rsidR="000B1F02" w:rsidRDefault="000B1F02" w:rsidP="00CB303A">
      <w:pPr>
        <w:pStyle w:val="Heading3"/>
      </w:pPr>
      <w:bookmarkStart w:id="46" w:name="_Ref403125411"/>
      <w:r>
        <w:t>Duplicate Basket Alternate Flow</w:t>
      </w:r>
      <w:bookmarkEnd w:id="46"/>
    </w:p>
    <w:bookmarkEnd w:id="45"/>
    <w:p w14:paraId="06208C54" w14:textId="0E431E38" w:rsidR="00495F66" w:rsidRDefault="0057395F" w:rsidP="00B317E1">
      <w:pPr>
        <w:pStyle w:val="BodyText"/>
        <w:numPr>
          <w:ilvl w:val="0"/>
          <w:numId w:val="47"/>
        </w:numPr>
        <w:ind w:left="360"/>
      </w:pPr>
      <w:r>
        <w:t xml:space="preserve">The </w:t>
      </w:r>
      <w:r w:rsidR="00495F66">
        <w:t xml:space="preserve">system evaluates the Duplicate Basket </w:t>
      </w:r>
      <w:r w:rsidR="00EF167E">
        <w:t xml:space="preserve">configuration (section </w:t>
      </w:r>
      <w:r w:rsidR="00EF167E">
        <w:fldChar w:fldCharType="begin"/>
      </w:r>
      <w:r w:rsidR="00EF167E">
        <w:instrText xml:space="preserve"> REF _Ref401230942 \r \h </w:instrText>
      </w:r>
      <w:r w:rsidR="00EF167E">
        <w:fldChar w:fldCharType="separate"/>
      </w:r>
      <w:r w:rsidR="00B177F9">
        <w:t>10</w:t>
      </w:r>
      <w:r w:rsidR="00EF167E">
        <w:fldChar w:fldCharType="end"/>
      </w:r>
      <w:r w:rsidR="00495F66">
        <w:t>).</w:t>
      </w:r>
    </w:p>
    <w:p w14:paraId="56C1F09F" w14:textId="3FEAF73A" w:rsidR="0057395F" w:rsidRDefault="0057395F" w:rsidP="00B317E1">
      <w:pPr>
        <w:pStyle w:val="BodyText"/>
        <w:numPr>
          <w:ilvl w:val="0"/>
          <w:numId w:val="47"/>
        </w:numPr>
        <w:ind w:left="360"/>
      </w:pPr>
      <w:r>
        <w:t>If the value equals 0</w:t>
      </w:r>
      <w:r w:rsidR="00153208">
        <w:t xml:space="preserve"> or</w:t>
      </w:r>
      <w:r w:rsidR="00EF167E">
        <w:t xml:space="preserve"> not defined</w:t>
      </w:r>
      <w:r w:rsidR="00153208">
        <w:t xml:space="preserve"> or configuration not defined</w:t>
      </w:r>
      <w:r>
        <w:t xml:space="preserve">, system displays error defined in section </w:t>
      </w:r>
      <w:r>
        <w:fldChar w:fldCharType="begin"/>
      </w:r>
      <w:r>
        <w:instrText xml:space="preserve"> REF _Ref402958812 \r \h </w:instrText>
      </w:r>
      <w:r>
        <w:fldChar w:fldCharType="separate"/>
      </w:r>
      <w:r w:rsidR="00B177F9">
        <w:t>8.1.3.3</w:t>
      </w:r>
      <w:r>
        <w:fldChar w:fldCharType="end"/>
      </w:r>
      <w:r>
        <w:t>.  After user acknowledges error, system returns to item entry and the use case ends.</w:t>
      </w:r>
    </w:p>
    <w:p w14:paraId="6455D331" w14:textId="5B05FAB0" w:rsidR="0057395F" w:rsidRDefault="0057395F" w:rsidP="00B317E1">
      <w:pPr>
        <w:pStyle w:val="BodyText"/>
        <w:numPr>
          <w:ilvl w:val="0"/>
          <w:numId w:val="47"/>
        </w:numPr>
        <w:ind w:left="360"/>
      </w:pPr>
      <w:r>
        <w:t xml:space="preserve">If the value equals 1 (continue with import), system returns to Main Flow bullet </w:t>
      </w:r>
      <w:r>
        <w:fldChar w:fldCharType="begin"/>
      </w:r>
      <w:r>
        <w:instrText xml:space="preserve"> REF _Ref402959358 \r \h </w:instrText>
      </w:r>
      <w:r>
        <w:fldChar w:fldCharType="separate"/>
      </w:r>
      <w:r w:rsidR="00B177F9">
        <w:t>8</w:t>
      </w:r>
      <w:r>
        <w:fldChar w:fldCharType="end"/>
      </w:r>
      <w:r>
        <w:t>.</w:t>
      </w:r>
    </w:p>
    <w:p w14:paraId="5F12803C" w14:textId="0F6F1F90" w:rsidR="0057395F" w:rsidRDefault="0057395F" w:rsidP="00B317E1">
      <w:pPr>
        <w:pStyle w:val="BodyText"/>
        <w:numPr>
          <w:ilvl w:val="0"/>
          <w:numId w:val="47"/>
        </w:numPr>
        <w:ind w:left="360"/>
      </w:pPr>
      <w:r>
        <w:t xml:space="preserve">If the value equals 2 (remove previous basket and continue with import), system removes existing basket and returns to Main Flow bullet </w:t>
      </w:r>
      <w:r>
        <w:fldChar w:fldCharType="begin"/>
      </w:r>
      <w:r>
        <w:instrText xml:space="preserve"> REF _Ref402959358 \r \h </w:instrText>
      </w:r>
      <w:r>
        <w:fldChar w:fldCharType="separate"/>
      </w:r>
      <w:r w:rsidR="00B177F9">
        <w:t>8</w:t>
      </w:r>
      <w:r>
        <w:fldChar w:fldCharType="end"/>
      </w:r>
      <w:r>
        <w:t>.</w:t>
      </w:r>
    </w:p>
    <w:p w14:paraId="62AF3AA5" w14:textId="784C609A" w:rsidR="000B1F02" w:rsidRDefault="000B1F02" w:rsidP="00CB303A">
      <w:pPr>
        <w:pStyle w:val="Heading3"/>
      </w:pPr>
      <w:bookmarkStart w:id="47" w:name="_Ref402960108"/>
      <w:r>
        <w:lastRenderedPageBreak/>
        <w:t>Multiple Basket Multiple Application ID Alternate Flow</w:t>
      </w:r>
      <w:bookmarkEnd w:id="47"/>
    </w:p>
    <w:p w14:paraId="7769ABEC" w14:textId="341B3E58" w:rsidR="000B1F02" w:rsidRDefault="000B1F02" w:rsidP="00B317E1">
      <w:pPr>
        <w:pStyle w:val="BodyText"/>
        <w:numPr>
          <w:ilvl w:val="0"/>
          <w:numId w:val="48"/>
        </w:numPr>
        <w:ind w:left="360"/>
      </w:pPr>
      <w:r>
        <w:t xml:space="preserve">The system evaluates the </w:t>
      </w:r>
      <w:r w:rsidR="008E5007">
        <w:rPr>
          <w:bCs/>
          <w:szCs w:val="20"/>
        </w:rPr>
        <w:t xml:space="preserve">Multiple Baskets from Different Application configuration </w:t>
      </w:r>
      <w:r w:rsidR="008E5007">
        <w:t xml:space="preserve">(section </w:t>
      </w:r>
      <w:r w:rsidR="008E5007">
        <w:fldChar w:fldCharType="begin"/>
      </w:r>
      <w:r w:rsidR="008E5007">
        <w:instrText xml:space="preserve"> REF _Ref401230942 \r \h </w:instrText>
      </w:r>
      <w:r w:rsidR="008E5007">
        <w:fldChar w:fldCharType="separate"/>
      </w:r>
      <w:r w:rsidR="00B177F9">
        <w:t>10</w:t>
      </w:r>
      <w:r w:rsidR="008E5007">
        <w:fldChar w:fldCharType="end"/>
      </w:r>
      <w:r w:rsidR="008E5007">
        <w:t>) for each application ID in the transaction</w:t>
      </w:r>
      <w:r>
        <w:t>.</w:t>
      </w:r>
    </w:p>
    <w:p w14:paraId="2BF570BA" w14:textId="14337A62" w:rsidR="000B1F02" w:rsidRDefault="000B1F02" w:rsidP="00B317E1">
      <w:pPr>
        <w:pStyle w:val="BodyText"/>
        <w:numPr>
          <w:ilvl w:val="0"/>
          <w:numId w:val="48"/>
        </w:numPr>
        <w:ind w:left="360"/>
      </w:pPr>
      <w:r>
        <w:t>If the value equals 0</w:t>
      </w:r>
      <w:r w:rsidR="008E5007">
        <w:t xml:space="preserve"> or not defined or if configuration is not defined for any application ID</w:t>
      </w:r>
      <w:r>
        <w:t xml:space="preserve">, system displays error defined in section </w:t>
      </w:r>
      <w:r>
        <w:fldChar w:fldCharType="begin"/>
      </w:r>
      <w:r>
        <w:instrText xml:space="preserve"> REF _Ref399228292 \r \h </w:instrText>
      </w:r>
      <w:r>
        <w:fldChar w:fldCharType="separate"/>
      </w:r>
      <w:r w:rsidR="00B177F9">
        <w:t>8.1.3.2</w:t>
      </w:r>
      <w:r>
        <w:fldChar w:fldCharType="end"/>
      </w:r>
      <w:r>
        <w:t>.  After user acknowledges error, system returns to item entry and the use case ends.</w:t>
      </w:r>
    </w:p>
    <w:p w14:paraId="01F249F2" w14:textId="07AC28BD" w:rsidR="000B1F02" w:rsidRDefault="000B1F02" w:rsidP="00B317E1">
      <w:pPr>
        <w:pStyle w:val="BodyText"/>
        <w:numPr>
          <w:ilvl w:val="0"/>
          <w:numId w:val="48"/>
        </w:numPr>
        <w:ind w:left="360"/>
      </w:pPr>
      <w:r>
        <w:t xml:space="preserve">If the value equals 1 </w:t>
      </w:r>
      <w:r w:rsidR="008E5007">
        <w:t xml:space="preserve">for all application IDs </w:t>
      </w:r>
      <w:r>
        <w:t>(continue with import), system returns to Main Flow bullet</w:t>
      </w:r>
      <w:r w:rsidR="00617672">
        <w:t xml:space="preserve"> </w:t>
      </w:r>
      <w:r w:rsidR="00617672">
        <w:fldChar w:fldCharType="begin"/>
      </w:r>
      <w:r w:rsidR="00617672">
        <w:instrText xml:space="preserve"> REF _Ref402960308 \r \h </w:instrText>
      </w:r>
      <w:r w:rsidR="00617672">
        <w:fldChar w:fldCharType="separate"/>
      </w:r>
      <w:r w:rsidR="00B177F9">
        <w:t>9</w:t>
      </w:r>
      <w:r w:rsidR="00617672">
        <w:fldChar w:fldCharType="end"/>
      </w:r>
      <w:r>
        <w:t>.</w:t>
      </w:r>
    </w:p>
    <w:p w14:paraId="7881AE61" w14:textId="49B62556" w:rsidR="00EC4B65" w:rsidRPr="008918AC" w:rsidRDefault="00EC4B65" w:rsidP="00EC4B65">
      <w:pPr>
        <w:pStyle w:val="Heading1"/>
      </w:pPr>
      <w:bookmarkStart w:id="48" w:name="_Toc403390532"/>
      <w:bookmarkStart w:id="49" w:name="_Toc403468379"/>
      <w:bookmarkStart w:id="50" w:name="_Ref402527505"/>
      <w:bookmarkStart w:id="51" w:name="_Ref402527508"/>
      <w:bookmarkStart w:id="52" w:name="_Toc411629274"/>
      <w:bookmarkEnd w:id="48"/>
      <w:bookmarkEnd w:id="49"/>
      <w:r>
        <w:lastRenderedPageBreak/>
        <w:t>Use Case:  Import Basket</w:t>
      </w:r>
      <w:bookmarkEnd w:id="50"/>
      <w:bookmarkEnd w:id="51"/>
      <w:bookmarkEnd w:id="52"/>
    </w:p>
    <w:p w14:paraId="220BAC1C" w14:textId="77777777" w:rsidR="00EC4B65" w:rsidRDefault="00EC4B65" w:rsidP="00EC4B65">
      <w:pPr>
        <w:pStyle w:val="Heading2"/>
      </w:pPr>
      <w:bookmarkStart w:id="53" w:name="_Ref402788618"/>
      <w:bookmarkStart w:id="54" w:name="_Ref402788620"/>
      <w:bookmarkStart w:id="55" w:name="_Toc411629275"/>
      <w:r>
        <w:t>Feature Flow</w:t>
      </w:r>
      <w:bookmarkEnd w:id="53"/>
      <w:bookmarkEnd w:id="54"/>
      <w:bookmarkEnd w:id="55"/>
    </w:p>
    <w:p w14:paraId="61E4E29C" w14:textId="54CCEA41" w:rsidR="00F95A6E" w:rsidRPr="00F95A6E" w:rsidRDefault="00E70C64" w:rsidP="004807D6">
      <w:pPr>
        <w:pStyle w:val="BodyText"/>
        <w:jc w:val="center"/>
      </w:pPr>
      <w:r>
        <w:object w:dxaOrig="24780" w:dyaOrig="25277" w14:anchorId="0A85353F">
          <v:shape id="_x0000_i1026" type="#_x0000_t75" style="width:539.25pt;height:549.75pt" o:ole="">
            <v:imagedata r:id="rId10" o:title=""/>
          </v:shape>
          <o:OLEObject Type="Embed" ProgID="Visio.Drawing.11" ShapeID="_x0000_i1026" DrawAspect="Content" ObjectID="_1491046287" r:id="rId11"/>
        </w:object>
      </w:r>
    </w:p>
    <w:p w14:paraId="435D6378" w14:textId="3B9518CA" w:rsidR="00F95A6E" w:rsidRDefault="00F95A6E" w:rsidP="00F95A6E">
      <w:pPr>
        <w:pStyle w:val="Caption"/>
        <w:jc w:val="center"/>
      </w:pPr>
      <w:r>
        <w:t xml:space="preserve">Figure </w:t>
      </w:r>
      <w:r w:rsidR="00D33183">
        <w:fldChar w:fldCharType="begin"/>
      </w:r>
      <w:r w:rsidR="00D33183">
        <w:instrText xml:space="preserve"> SEQ Figure \* ARABIC </w:instrText>
      </w:r>
      <w:r w:rsidR="00D33183">
        <w:fldChar w:fldCharType="separate"/>
      </w:r>
      <w:r w:rsidR="00B177F9">
        <w:rPr>
          <w:noProof/>
        </w:rPr>
        <w:t>1</w:t>
      </w:r>
      <w:r w:rsidR="00D33183">
        <w:rPr>
          <w:noProof/>
        </w:rPr>
        <w:fldChar w:fldCharType="end"/>
      </w:r>
      <w:r>
        <w:t>:  Import Basket Process Flow</w:t>
      </w:r>
    </w:p>
    <w:p w14:paraId="34D6852A" w14:textId="77777777" w:rsidR="00EC4B65" w:rsidRDefault="00EC4B65" w:rsidP="00EC4B65">
      <w:pPr>
        <w:pStyle w:val="Heading2"/>
      </w:pPr>
      <w:bookmarkStart w:id="56" w:name="_Toc411629280"/>
      <w:r>
        <w:t>Precondition</w:t>
      </w:r>
      <w:bookmarkEnd w:id="56"/>
    </w:p>
    <w:p w14:paraId="150075A5" w14:textId="4D374464" w:rsidR="0066248F" w:rsidRPr="0066248F" w:rsidRDefault="00CB7EA7" w:rsidP="00EA2934">
      <w:pPr>
        <w:pStyle w:val="BodyText"/>
        <w:numPr>
          <w:ilvl w:val="0"/>
          <w:numId w:val="9"/>
        </w:numPr>
        <w:ind w:left="360"/>
      </w:pPr>
      <w:r>
        <w:fldChar w:fldCharType="begin"/>
      </w:r>
      <w:r>
        <w:instrText xml:space="preserve"> REF _Ref402351625 \h </w:instrText>
      </w:r>
      <w:r>
        <w:fldChar w:fldCharType="separate"/>
      </w:r>
      <w:r w:rsidR="00B177F9">
        <w:t>Use Case:  Initiate Basket Import</w:t>
      </w:r>
      <w:r>
        <w:fldChar w:fldCharType="end"/>
      </w:r>
      <w:r>
        <w:t xml:space="preserve"> (section </w:t>
      </w:r>
      <w:r>
        <w:fldChar w:fldCharType="begin"/>
      </w:r>
      <w:r>
        <w:instrText xml:space="preserve"> REF _Ref402351625 \r \h </w:instrText>
      </w:r>
      <w:r>
        <w:fldChar w:fldCharType="separate"/>
      </w:r>
      <w:r w:rsidR="00B177F9">
        <w:t>3</w:t>
      </w:r>
      <w:r>
        <w:fldChar w:fldCharType="end"/>
      </w:r>
      <w:r>
        <w:t xml:space="preserve">) </w:t>
      </w:r>
      <w:r w:rsidR="0066248F">
        <w:t>completes successfully</w:t>
      </w:r>
      <w:r>
        <w:t xml:space="preserve">. </w:t>
      </w:r>
    </w:p>
    <w:p w14:paraId="24BF71AE" w14:textId="77777777" w:rsidR="00EC4B65" w:rsidRDefault="00EC4B65" w:rsidP="00EC4B65">
      <w:pPr>
        <w:pStyle w:val="Heading2"/>
      </w:pPr>
      <w:bookmarkStart w:id="57" w:name="_Ref402788462"/>
      <w:bookmarkStart w:id="58" w:name="_Ref402788465"/>
      <w:bookmarkStart w:id="59" w:name="_Toc411629281"/>
      <w:r>
        <w:lastRenderedPageBreak/>
        <w:t>Main Flow</w:t>
      </w:r>
      <w:bookmarkEnd w:id="57"/>
      <w:bookmarkEnd w:id="58"/>
      <w:bookmarkEnd w:id="59"/>
    </w:p>
    <w:p w14:paraId="24015076" w14:textId="12A3DB37" w:rsidR="00DC7C02" w:rsidRDefault="00DC7C02" w:rsidP="00EA2934">
      <w:pPr>
        <w:pStyle w:val="BodyText"/>
        <w:numPr>
          <w:ilvl w:val="0"/>
          <w:numId w:val="13"/>
        </w:numPr>
        <w:ind w:left="360"/>
      </w:pPr>
      <w:r>
        <w:t>System</w:t>
      </w:r>
      <w:r w:rsidR="00A90BED">
        <w:t xml:space="preserve"> </w:t>
      </w:r>
      <w:r w:rsidR="000C59EF">
        <w:t xml:space="preserve">evaluates response from the import request. </w:t>
      </w:r>
    </w:p>
    <w:p w14:paraId="5A6685D0" w14:textId="39FEAC71" w:rsidR="0093422C" w:rsidRDefault="0093422C" w:rsidP="00EA2934">
      <w:pPr>
        <w:pStyle w:val="BodyText"/>
        <w:numPr>
          <w:ilvl w:val="0"/>
          <w:numId w:val="13"/>
        </w:numPr>
        <w:ind w:left="360"/>
      </w:pPr>
      <w:r>
        <w:t>If the response is a warning (</w:t>
      </w:r>
      <w:r w:rsidRPr="00C7517B">
        <w:t>GenericImportResponse\</w:t>
      </w:r>
      <w:r>
        <w:t xml:space="preserve">Status element equal to 1), system executes </w:t>
      </w:r>
      <w:r>
        <w:fldChar w:fldCharType="begin"/>
      </w:r>
      <w:r>
        <w:instrText xml:space="preserve"> REF _Ref402516869 \h </w:instrText>
      </w:r>
      <w:r>
        <w:fldChar w:fldCharType="separate"/>
      </w:r>
      <w:r w:rsidR="00B177F9">
        <w:t>Import Warning Alternate Flow</w:t>
      </w:r>
      <w:r>
        <w:fldChar w:fldCharType="end"/>
      </w:r>
      <w:r>
        <w:t xml:space="preserve"> (section </w:t>
      </w:r>
      <w:r>
        <w:fldChar w:fldCharType="begin"/>
      </w:r>
      <w:r>
        <w:instrText xml:space="preserve"> REF _Ref402516869 \r \h </w:instrText>
      </w:r>
      <w:r>
        <w:fldChar w:fldCharType="separate"/>
      </w:r>
      <w:r w:rsidR="00B177F9">
        <w:t>4.4.1</w:t>
      </w:r>
      <w:r>
        <w:fldChar w:fldCharType="end"/>
      </w:r>
      <w:r>
        <w:t>).</w:t>
      </w:r>
    </w:p>
    <w:p w14:paraId="7A2A3C92" w14:textId="6836D471" w:rsidR="0093422C" w:rsidRDefault="00653896" w:rsidP="00EA2934">
      <w:pPr>
        <w:pStyle w:val="BodyText"/>
        <w:numPr>
          <w:ilvl w:val="0"/>
          <w:numId w:val="13"/>
        </w:numPr>
        <w:ind w:left="360"/>
      </w:pPr>
      <w:r>
        <w:t>If the response is a manager approval (</w:t>
      </w:r>
      <w:r w:rsidRPr="00C7517B">
        <w:t>GenericImportResponse\</w:t>
      </w:r>
      <w:r>
        <w:t xml:space="preserve">Status element equal to 2), system executes </w:t>
      </w:r>
      <w:r>
        <w:fldChar w:fldCharType="begin"/>
      </w:r>
      <w:r>
        <w:instrText xml:space="preserve"> REF _Ref402518094 \h </w:instrText>
      </w:r>
      <w:r>
        <w:fldChar w:fldCharType="separate"/>
      </w:r>
      <w:r w:rsidR="00B177F9">
        <w:t>Import Manager Approval Alternate Flow</w:t>
      </w:r>
      <w:r>
        <w:fldChar w:fldCharType="end"/>
      </w:r>
      <w:r w:rsidR="00D40677">
        <w:t xml:space="preserve"> (section </w:t>
      </w:r>
      <w:r w:rsidR="00D40677">
        <w:fldChar w:fldCharType="begin"/>
      </w:r>
      <w:r w:rsidR="00D40677">
        <w:instrText xml:space="preserve"> REF _Ref402518094 \r \h </w:instrText>
      </w:r>
      <w:r w:rsidR="00D40677">
        <w:fldChar w:fldCharType="separate"/>
      </w:r>
      <w:r w:rsidR="00B177F9">
        <w:t>4.4.2</w:t>
      </w:r>
      <w:r w:rsidR="00D40677">
        <w:fldChar w:fldCharType="end"/>
      </w:r>
      <w:r w:rsidR="00D40677">
        <w:t>)</w:t>
      </w:r>
      <w:r>
        <w:t>.</w:t>
      </w:r>
    </w:p>
    <w:p w14:paraId="286DAD73" w14:textId="15EAAEDC" w:rsidR="000C59EF" w:rsidRDefault="000C59EF" w:rsidP="00EA2934">
      <w:pPr>
        <w:pStyle w:val="BodyText"/>
        <w:numPr>
          <w:ilvl w:val="0"/>
          <w:numId w:val="13"/>
        </w:numPr>
        <w:ind w:left="360"/>
      </w:pPr>
      <w:r>
        <w:t>If the response is not success (</w:t>
      </w:r>
      <w:r w:rsidRPr="00C7517B">
        <w:t>GenericImportResponse\</w:t>
      </w:r>
      <w:r>
        <w:t>Status element is not equal to 0</w:t>
      </w:r>
      <w:r w:rsidR="0093422C">
        <w:t>, 1, 2</w:t>
      </w:r>
      <w:r>
        <w:t xml:space="preserve"> or no response is returned), then the system displays the error defined in the database (section </w:t>
      </w:r>
      <w:r>
        <w:fldChar w:fldCharType="begin"/>
      </w:r>
      <w:r>
        <w:instrText xml:space="preserve"> REF _Ref263833605 \r \h </w:instrText>
      </w:r>
      <w:r>
        <w:fldChar w:fldCharType="separate"/>
      </w:r>
      <w:r w:rsidR="00B177F9">
        <w:t>8.1.3.4</w:t>
      </w:r>
      <w:r>
        <w:fldChar w:fldCharType="end"/>
      </w:r>
      <w:r>
        <w:t>) and returns to item entry screen.</w:t>
      </w:r>
    </w:p>
    <w:p w14:paraId="33A952BB" w14:textId="77777777" w:rsidR="00756B83" w:rsidRDefault="00756B83" w:rsidP="00EA2934">
      <w:pPr>
        <w:pStyle w:val="BodyText"/>
        <w:numPr>
          <w:ilvl w:val="0"/>
          <w:numId w:val="13"/>
        </w:numPr>
        <w:ind w:left="360"/>
      </w:pPr>
      <w:r>
        <w:t>If the response is success (</w:t>
      </w:r>
      <w:r w:rsidRPr="00C7517B">
        <w:t>GenericImportResponse\</w:t>
      </w:r>
      <w:r>
        <w:t>Status element is equal to 0), system evaluates order details</w:t>
      </w:r>
    </w:p>
    <w:p w14:paraId="72C48FF6" w14:textId="6742FCAB" w:rsidR="00756B83" w:rsidRDefault="00756B83" w:rsidP="00EA2934">
      <w:pPr>
        <w:pStyle w:val="BodyText"/>
        <w:numPr>
          <w:ilvl w:val="0"/>
          <w:numId w:val="13"/>
        </w:numPr>
        <w:ind w:left="360"/>
      </w:pPr>
      <w:bookmarkStart w:id="60" w:name="_Ref411511332"/>
      <w:r>
        <w:t xml:space="preserve">If the response contains no data in </w:t>
      </w:r>
      <w:r w:rsidRPr="00C7517B">
        <w:t>GenericImportResponse\Order</w:t>
      </w:r>
      <w:r>
        <w:t xml:space="preserve"> OR in </w:t>
      </w:r>
      <w:r w:rsidRPr="00C7517B">
        <w:t>GenericImportResponse\Order\OrderLines</w:t>
      </w:r>
      <w:r>
        <w:t>, system displays error defined in section</w:t>
      </w:r>
      <w:r>
        <w:fldChar w:fldCharType="begin"/>
      </w:r>
      <w:r>
        <w:instrText xml:space="preserve"> REF _Ref263833605 \r \h </w:instrText>
      </w:r>
      <w:r>
        <w:fldChar w:fldCharType="separate"/>
      </w:r>
      <w:r w:rsidR="00B177F9">
        <w:t>8.1.3.4</w:t>
      </w:r>
      <w:r>
        <w:fldChar w:fldCharType="end"/>
      </w:r>
      <w:r>
        <w:t xml:space="preserve"> and use case ends.</w:t>
      </w:r>
      <w:bookmarkEnd w:id="60"/>
    </w:p>
    <w:p w14:paraId="75BCF4EA" w14:textId="5DAF9A5A" w:rsidR="00756B83" w:rsidRDefault="00756B83" w:rsidP="00EA2934">
      <w:pPr>
        <w:pStyle w:val="BodyText"/>
        <w:numPr>
          <w:ilvl w:val="0"/>
          <w:numId w:val="13"/>
        </w:numPr>
        <w:ind w:left="360"/>
      </w:pPr>
      <w:r>
        <w:t xml:space="preserve">If the response contains data in </w:t>
      </w:r>
      <w:r w:rsidRPr="00CB7EA7">
        <w:t>Generi</w:t>
      </w:r>
      <w:r>
        <w:t>cImportResponse\Order\Addresses, the first address is attached to the transaction.</w:t>
      </w:r>
    </w:p>
    <w:p w14:paraId="27538F92" w14:textId="0A13F8B5" w:rsidR="00756B83" w:rsidRDefault="00756B83" w:rsidP="00EA2934">
      <w:pPr>
        <w:pStyle w:val="BodyText"/>
        <w:numPr>
          <w:ilvl w:val="0"/>
          <w:numId w:val="13"/>
        </w:numPr>
        <w:ind w:left="360"/>
      </w:pPr>
      <w:r>
        <w:t xml:space="preserve">If the response contains data in </w:t>
      </w:r>
      <w:r w:rsidRPr="00CB7EA7">
        <w:t>Generi</w:t>
      </w:r>
      <w:r>
        <w:t>cImportResponse\Order\</w:t>
      </w:r>
      <w:r w:rsidRPr="00756B83">
        <w:t>ExtensionData</w:t>
      </w:r>
      <w:r>
        <w:t>, the data is attached to the transaction.</w:t>
      </w:r>
    </w:p>
    <w:p w14:paraId="0E0FAAB1" w14:textId="47C51B22" w:rsidR="00756B83" w:rsidRPr="00792408" w:rsidRDefault="004C2552" w:rsidP="00EA2934">
      <w:pPr>
        <w:pStyle w:val="BodyText"/>
        <w:numPr>
          <w:ilvl w:val="0"/>
          <w:numId w:val="13"/>
        </w:numPr>
        <w:ind w:left="360"/>
      </w:pPr>
      <w:r w:rsidRPr="00792408">
        <w:t>If the response contains data in GenericImportResponse\Order@OrderType,</w:t>
      </w:r>
      <w:r w:rsidR="00792408" w:rsidRPr="00792408">
        <w:rPr>
          <w:rStyle w:val="CommentReference"/>
        </w:rPr>
        <w:t xml:space="preserve"> </w:t>
      </w:r>
      <w:r w:rsidR="00792408" w:rsidRPr="00792408">
        <w:t xml:space="preserve">System stores the data.  </w:t>
      </w:r>
      <w:r w:rsidR="00792408" w:rsidRPr="00792408">
        <w:rPr>
          <w:b/>
        </w:rPr>
        <w:t>NOTE</w:t>
      </w:r>
      <w:r w:rsidR="00792408" w:rsidRPr="00792408">
        <w:t>:  This dat</w:t>
      </w:r>
      <w:r w:rsidR="00BB3529">
        <w:t xml:space="preserve">a could be used for additional </w:t>
      </w:r>
      <w:r w:rsidR="00792408" w:rsidRPr="00792408">
        <w:t>specific application processing</w:t>
      </w:r>
    </w:p>
    <w:p w14:paraId="06AA2505" w14:textId="2D38579E" w:rsidR="000C59EF" w:rsidRDefault="00756B83" w:rsidP="00EA2934">
      <w:pPr>
        <w:pStyle w:val="BodyText"/>
        <w:numPr>
          <w:ilvl w:val="0"/>
          <w:numId w:val="13"/>
        </w:numPr>
        <w:ind w:left="360"/>
      </w:pPr>
      <w:bookmarkStart w:id="61" w:name="_Ref401916013"/>
      <w:r>
        <w:t>S</w:t>
      </w:r>
      <w:r w:rsidR="000C59EF">
        <w:t xml:space="preserve">ystem evaluates the item </w:t>
      </w:r>
      <w:r>
        <w:t>in the order (</w:t>
      </w:r>
      <w:r w:rsidRPr="00C7517B">
        <w:t>GenericImportResponse\Order\OrderLines\OrderLine</w:t>
      </w:r>
      <w:r>
        <w:t>)</w:t>
      </w:r>
      <w:bookmarkEnd w:id="61"/>
      <w:r w:rsidR="00BB3529">
        <w:t xml:space="preserve"> to determine item type</w:t>
      </w:r>
      <w:r>
        <w:t>.</w:t>
      </w:r>
      <w:r w:rsidR="00BB3529">
        <w:t xml:space="preserve">  </w:t>
      </w:r>
      <w:r w:rsidR="00BB3529" w:rsidRPr="00BB3529">
        <w:rPr>
          <w:b/>
        </w:rPr>
        <w:t>NOTE</w:t>
      </w:r>
      <w:r w:rsidR="00BB3529">
        <w:t>:  This may need to be in a specific order.</w:t>
      </w:r>
    </w:p>
    <w:p w14:paraId="327B781F" w14:textId="75FA7302" w:rsidR="00492931" w:rsidRDefault="00492931" w:rsidP="00BB3529">
      <w:pPr>
        <w:pStyle w:val="BodyText"/>
        <w:numPr>
          <w:ilvl w:val="1"/>
          <w:numId w:val="13"/>
        </w:numPr>
        <w:tabs>
          <w:tab w:val="left" w:pos="720"/>
        </w:tabs>
        <w:ind w:left="720"/>
      </w:pPr>
      <w:r>
        <w:t>If the item is not defined in the database (not on file)</w:t>
      </w:r>
      <w:r w:rsidR="00E65168">
        <w:t xml:space="preserve">, system executes </w:t>
      </w:r>
      <w:r w:rsidR="00E65168">
        <w:fldChar w:fldCharType="begin"/>
      </w:r>
      <w:r w:rsidR="00E65168">
        <w:instrText xml:space="preserve"> REF _Ref401915678 \h </w:instrText>
      </w:r>
      <w:r w:rsidR="00E65168">
        <w:fldChar w:fldCharType="separate"/>
      </w:r>
      <w:r w:rsidR="00B177F9">
        <w:t>Not on File Item Alternate Flow</w:t>
      </w:r>
      <w:r w:rsidR="00E65168">
        <w:fldChar w:fldCharType="end"/>
      </w:r>
      <w:r w:rsidR="00E65168">
        <w:t xml:space="preserve"> (section </w:t>
      </w:r>
      <w:r w:rsidR="00E65168">
        <w:fldChar w:fldCharType="begin"/>
      </w:r>
      <w:r w:rsidR="00E65168">
        <w:instrText xml:space="preserve"> REF _Ref401915678 \r \h </w:instrText>
      </w:r>
      <w:r w:rsidR="00E65168">
        <w:fldChar w:fldCharType="separate"/>
      </w:r>
      <w:r w:rsidR="00B177F9">
        <w:t>4.4.3</w:t>
      </w:r>
      <w:r w:rsidR="00E65168">
        <w:fldChar w:fldCharType="end"/>
      </w:r>
      <w:r w:rsidR="00E65168">
        <w:t>).</w:t>
      </w:r>
    </w:p>
    <w:p w14:paraId="3F06E7D5" w14:textId="07060776" w:rsidR="000C59EF" w:rsidRDefault="000C59EF" w:rsidP="00BB3529">
      <w:pPr>
        <w:pStyle w:val="BodyText"/>
        <w:numPr>
          <w:ilvl w:val="1"/>
          <w:numId w:val="13"/>
        </w:numPr>
        <w:tabs>
          <w:tab w:val="left" w:pos="720"/>
        </w:tabs>
        <w:ind w:left="720"/>
      </w:pPr>
      <w:r>
        <w:t>If the item is a warranty item</w:t>
      </w:r>
      <w:r w:rsidR="000A53B6">
        <w:t xml:space="preserve"> (item configuration), system executes </w:t>
      </w:r>
      <w:r w:rsidR="000A53B6">
        <w:fldChar w:fldCharType="begin"/>
      </w:r>
      <w:r w:rsidR="000A53B6">
        <w:instrText xml:space="preserve"> REF _Ref401917148 \h </w:instrText>
      </w:r>
      <w:r w:rsidR="000A53B6">
        <w:fldChar w:fldCharType="separate"/>
      </w:r>
      <w:r w:rsidR="00B177F9">
        <w:t>Warranty Item Alternate Flow</w:t>
      </w:r>
      <w:r w:rsidR="000A53B6">
        <w:fldChar w:fldCharType="end"/>
      </w:r>
      <w:r w:rsidR="000A53B6">
        <w:t xml:space="preserve"> (section </w:t>
      </w:r>
      <w:r w:rsidR="000A53B6">
        <w:fldChar w:fldCharType="begin"/>
      </w:r>
      <w:r w:rsidR="000A53B6">
        <w:instrText xml:space="preserve"> REF _Ref401917148 \r \h </w:instrText>
      </w:r>
      <w:r w:rsidR="000A53B6">
        <w:fldChar w:fldCharType="separate"/>
      </w:r>
      <w:r w:rsidR="00B177F9">
        <w:t>4.4.6</w:t>
      </w:r>
      <w:r w:rsidR="000A53B6">
        <w:fldChar w:fldCharType="end"/>
      </w:r>
      <w:r w:rsidR="000A53B6">
        <w:t>).</w:t>
      </w:r>
    </w:p>
    <w:p w14:paraId="5CA3C88C" w14:textId="0D58E16F" w:rsidR="00492931" w:rsidRDefault="00492931" w:rsidP="00BB3529">
      <w:pPr>
        <w:pStyle w:val="BodyText"/>
        <w:numPr>
          <w:ilvl w:val="1"/>
          <w:numId w:val="13"/>
        </w:numPr>
        <w:tabs>
          <w:tab w:val="left" w:pos="720"/>
        </w:tabs>
        <w:ind w:left="720"/>
      </w:pPr>
      <w:r>
        <w:t>If the item is a pre-order item</w:t>
      </w:r>
      <w:r w:rsidR="000A53B6">
        <w:t xml:space="preserve"> (item configuration), system executes </w:t>
      </w:r>
      <w:r w:rsidR="000A53B6">
        <w:fldChar w:fldCharType="begin"/>
      </w:r>
      <w:r w:rsidR="000A53B6">
        <w:instrText xml:space="preserve"> REF _Ref401917170 \h </w:instrText>
      </w:r>
      <w:r w:rsidR="000A53B6">
        <w:fldChar w:fldCharType="separate"/>
      </w:r>
      <w:r w:rsidR="00B177F9">
        <w:t>Pre-Order Item Alternate Flow</w:t>
      </w:r>
      <w:r w:rsidR="000A53B6">
        <w:fldChar w:fldCharType="end"/>
      </w:r>
      <w:r w:rsidR="000A53B6">
        <w:t xml:space="preserve"> (section </w:t>
      </w:r>
      <w:r w:rsidR="000A53B6">
        <w:fldChar w:fldCharType="begin"/>
      </w:r>
      <w:r w:rsidR="000A53B6">
        <w:instrText xml:space="preserve"> REF _Ref401917170 \r \h </w:instrText>
      </w:r>
      <w:r w:rsidR="000A53B6">
        <w:fldChar w:fldCharType="separate"/>
      </w:r>
      <w:r w:rsidR="00B177F9">
        <w:t>4.4.8</w:t>
      </w:r>
      <w:r w:rsidR="000A53B6">
        <w:fldChar w:fldCharType="end"/>
      </w:r>
      <w:r w:rsidR="000A53B6">
        <w:t>).</w:t>
      </w:r>
    </w:p>
    <w:p w14:paraId="5B632E1C" w14:textId="0FE428A8" w:rsidR="00492931" w:rsidRDefault="00492931" w:rsidP="00BB3529">
      <w:pPr>
        <w:pStyle w:val="BodyText"/>
        <w:numPr>
          <w:ilvl w:val="1"/>
          <w:numId w:val="13"/>
        </w:numPr>
        <w:tabs>
          <w:tab w:val="left" w:pos="720"/>
        </w:tabs>
        <w:ind w:left="720"/>
      </w:pPr>
      <w:r>
        <w:t>If the item is a gift card item</w:t>
      </w:r>
      <w:r w:rsidR="000A53B6">
        <w:t xml:space="preserve"> (item configuration), system executes </w:t>
      </w:r>
      <w:r w:rsidR="000A53B6">
        <w:fldChar w:fldCharType="begin"/>
      </w:r>
      <w:r w:rsidR="000A53B6">
        <w:instrText xml:space="preserve"> REF _Ref401917191 \h </w:instrText>
      </w:r>
      <w:r w:rsidR="000A53B6">
        <w:fldChar w:fldCharType="separate"/>
      </w:r>
      <w:r w:rsidR="00B177F9">
        <w:t>Gift Card Item Alternate Flow</w:t>
      </w:r>
      <w:r w:rsidR="000A53B6">
        <w:fldChar w:fldCharType="end"/>
      </w:r>
      <w:r w:rsidR="000A53B6">
        <w:t xml:space="preserve"> (section </w:t>
      </w:r>
      <w:r w:rsidR="000A53B6">
        <w:fldChar w:fldCharType="begin"/>
      </w:r>
      <w:r w:rsidR="000A53B6">
        <w:instrText xml:space="preserve"> REF _Ref401917191 \r \h </w:instrText>
      </w:r>
      <w:r w:rsidR="000A53B6">
        <w:fldChar w:fldCharType="separate"/>
      </w:r>
      <w:r w:rsidR="00B177F9">
        <w:t>4.4.9</w:t>
      </w:r>
      <w:r w:rsidR="000A53B6">
        <w:fldChar w:fldCharType="end"/>
      </w:r>
      <w:r w:rsidR="000A53B6">
        <w:t>).</w:t>
      </w:r>
    </w:p>
    <w:p w14:paraId="48AFC727" w14:textId="3EF86429" w:rsidR="00492931" w:rsidRDefault="00492931" w:rsidP="00BB3529">
      <w:pPr>
        <w:pStyle w:val="BodyText"/>
        <w:numPr>
          <w:ilvl w:val="1"/>
          <w:numId w:val="13"/>
        </w:numPr>
        <w:tabs>
          <w:tab w:val="left" w:pos="720"/>
        </w:tabs>
        <w:ind w:left="720"/>
      </w:pPr>
      <w:r>
        <w:t>If the item is an activation item</w:t>
      </w:r>
      <w:r w:rsidR="000A53B6">
        <w:t xml:space="preserve"> (item configuration), system executes </w:t>
      </w:r>
      <w:r w:rsidR="000A53B6">
        <w:fldChar w:fldCharType="begin"/>
      </w:r>
      <w:r w:rsidR="000A53B6">
        <w:instrText xml:space="preserve"> REF _Ref401917217 \h </w:instrText>
      </w:r>
      <w:r w:rsidR="000A53B6">
        <w:fldChar w:fldCharType="separate"/>
      </w:r>
      <w:r w:rsidR="00B177F9">
        <w:t>Activation Item Alternate Flow</w:t>
      </w:r>
      <w:r w:rsidR="000A53B6">
        <w:fldChar w:fldCharType="end"/>
      </w:r>
      <w:r w:rsidR="000A53B6">
        <w:t xml:space="preserve"> (section </w:t>
      </w:r>
      <w:r w:rsidR="000A53B6">
        <w:fldChar w:fldCharType="begin"/>
      </w:r>
      <w:r w:rsidR="000A53B6">
        <w:instrText xml:space="preserve"> REF _Ref401917217 \r \h </w:instrText>
      </w:r>
      <w:r w:rsidR="000A53B6">
        <w:fldChar w:fldCharType="separate"/>
      </w:r>
      <w:r w:rsidR="00B177F9">
        <w:t>4.4.10</w:t>
      </w:r>
      <w:r w:rsidR="000A53B6">
        <w:fldChar w:fldCharType="end"/>
      </w:r>
      <w:r w:rsidR="000A53B6">
        <w:t>).</w:t>
      </w:r>
    </w:p>
    <w:p w14:paraId="2B43675C" w14:textId="5A275C66" w:rsidR="000A53B6" w:rsidRDefault="000A53B6" w:rsidP="00BB3529">
      <w:pPr>
        <w:pStyle w:val="BodyText"/>
        <w:numPr>
          <w:ilvl w:val="1"/>
          <w:numId w:val="13"/>
        </w:numPr>
        <w:tabs>
          <w:tab w:val="left" w:pos="720"/>
        </w:tabs>
        <w:ind w:left="720"/>
      </w:pPr>
      <w:r>
        <w:t>If the item is a loyalty enrollment</w:t>
      </w:r>
      <w:r w:rsidR="007875F3">
        <w:t xml:space="preserve"> or usage</w:t>
      </w:r>
      <w:r>
        <w:t xml:space="preserve"> item (item configuration), system executes</w:t>
      </w:r>
      <w:r w:rsidR="00FA5F97">
        <w:t xml:space="preserve"> </w:t>
      </w:r>
      <w:r w:rsidR="00FA5F97">
        <w:fldChar w:fldCharType="begin"/>
      </w:r>
      <w:r w:rsidR="00FA5F97">
        <w:instrText xml:space="preserve"> REF _Ref402776591 \h </w:instrText>
      </w:r>
      <w:r w:rsidR="00FA5F97">
        <w:fldChar w:fldCharType="separate"/>
      </w:r>
      <w:r w:rsidR="00B177F9">
        <w:t>Loyalty Enrollment or Usage Item Alternate Flow</w:t>
      </w:r>
      <w:r w:rsidR="00FA5F97">
        <w:fldChar w:fldCharType="end"/>
      </w:r>
      <w:r w:rsidR="00FA5F97">
        <w:t xml:space="preserve"> (section </w:t>
      </w:r>
      <w:r w:rsidR="00FA5F97">
        <w:fldChar w:fldCharType="begin"/>
      </w:r>
      <w:r w:rsidR="00FA5F97">
        <w:instrText xml:space="preserve"> REF _Ref402776591 \r \h </w:instrText>
      </w:r>
      <w:r w:rsidR="00FA5F97">
        <w:fldChar w:fldCharType="separate"/>
      </w:r>
      <w:r w:rsidR="00B177F9">
        <w:t>4.4.11</w:t>
      </w:r>
      <w:r w:rsidR="00FA5F97">
        <w:fldChar w:fldCharType="end"/>
      </w:r>
      <w:r w:rsidR="00FA5F97">
        <w:t>)</w:t>
      </w:r>
      <w:r>
        <w:t>.</w:t>
      </w:r>
    </w:p>
    <w:p w14:paraId="4FD5C10F" w14:textId="3E03B088" w:rsidR="008D69E2" w:rsidRDefault="008D69E2" w:rsidP="00EA2934">
      <w:pPr>
        <w:pStyle w:val="BodyText"/>
        <w:numPr>
          <w:ilvl w:val="0"/>
          <w:numId w:val="13"/>
        </w:numPr>
        <w:ind w:left="360"/>
      </w:pPr>
      <w:bookmarkStart w:id="62" w:name="_Ref401916808"/>
      <w:r>
        <w:t>If the item is unsellable</w:t>
      </w:r>
      <w:bookmarkEnd w:id="62"/>
      <w:r w:rsidR="000A53B6">
        <w:t xml:space="preserve"> (item configuration), system executes </w:t>
      </w:r>
      <w:r w:rsidR="000A53B6">
        <w:fldChar w:fldCharType="begin"/>
      </w:r>
      <w:r w:rsidR="000A53B6">
        <w:instrText xml:space="preserve"> REF _Ref401917284 \h </w:instrText>
      </w:r>
      <w:r w:rsidR="000A53B6">
        <w:fldChar w:fldCharType="separate"/>
      </w:r>
      <w:r w:rsidR="00B177F9">
        <w:t>Unsellable Item Alternate Flow</w:t>
      </w:r>
      <w:r w:rsidR="000A53B6">
        <w:fldChar w:fldCharType="end"/>
      </w:r>
      <w:r w:rsidR="000A53B6">
        <w:t xml:space="preserve"> (section </w:t>
      </w:r>
      <w:r w:rsidR="000A53B6">
        <w:fldChar w:fldCharType="begin"/>
      </w:r>
      <w:r w:rsidR="000A53B6">
        <w:instrText xml:space="preserve"> REF _Ref401917284 \r \h </w:instrText>
      </w:r>
      <w:r w:rsidR="000A53B6">
        <w:fldChar w:fldCharType="separate"/>
      </w:r>
      <w:r w:rsidR="00B177F9">
        <w:t>4.4.12</w:t>
      </w:r>
      <w:r w:rsidR="000A53B6">
        <w:fldChar w:fldCharType="end"/>
      </w:r>
      <w:r w:rsidR="000A53B6">
        <w:t>).</w:t>
      </w:r>
    </w:p>
    <w:p w14:paraId="48B84D61" w14:textId="2E981DE9" w:rsidR="00492931" w:rsidRDefault="00492931" w:rsidP="00EA2934">
      <w:pPr>
        <w:pStyle w:val="BodyText"/>
        <w:numPr>
          <w:ilvl w:val="0"/>
          <w:numId w:val="13"/>
        </w:numPr>
        <w:ind w:left="360"/>
      </w:pPr>
      <w:bookmarkStart w:id="63" w:name="_Ref401916832"/>
      <w:r>
        <w:t>If the item is a serial number required item</w:t>
      </w:r>
      <w:bookmarkEnd w:id="63"/>
      <w:r w:rsidR="000A53B6">
        <w:t xml:space="preserve"> (item configuration)</w:t>
      </w:r>
      <w:r w:rsidR="007875F3">
        <w:t xml:space="preserve"> or if item contains a serial number in the basket (</w:t>
      </w:r>
      <w:r w:rsidR="007875F3" w:rsidRPr="00C7517B">
        <w:t>GenericImportResponse\Order\OrderLines\OrderLine</w:t>
      </w:r>
      <w:r w:rsidR="007875F3">
        <w:t>@SerialNo has a value)</w:t>
      </w:r>
      <w:r w:rsidR="000A53B6">
        <w:t xml:space="preserve">, system executes </w:t>
      </w:r>
      <w:r w:rsidR="000A53B6">
        <w:fldChar w:fldCharType="begin"/>
      </w:r>
      <w:r w:rsidR="000A53B6">
        <w:instrText xml:space="preserve"> REF _Ref401917303 \h </w:instrText>
      </w:r>
      <w:r w:rsidR="000A53B6">
        <w:fldChar w:fldCharType="separate"/>
      </w:r>
      <w:r w:rsidR="00B177F9">
        <w:t>Serial Number Prompt Alternate Flow</w:t>
      </w:r>
      <w:r w:rsidR="000A53B6">
        <w:fldChar w:fldCharType="end"/>
      </w:r>
      <w:r w:rsidR="000A53B6">
        <w:t xml:space="preserve"> (section </w:t>
      </w:r>
      <w:r w:rsidR="000A53B6">
        <w:fldChar w:fldCharType="begin"/>
      </w:r>
      <w:r w:rsidR="000A53B6">
        <w:instrText xml:space="preserve"> REF _Ref401917303 \r \h </w:instrText>
      </w:r>
      <w:r w:rsidR="000A53B6">
        <w:fldChar w:fldCharType="separate"/>
      </w:r>
      <w:r w:rsidR="00B177F9">
        <w:t>4.4.13</w:t>
      </w:r>
      <w:r w:rsidR="000A53B6">
        <w:fldChar w:fldCharType="end"/>
      </w:r>
      <w:r w:rsidR="000A53B6">
        <w:t>).</w:t>
      </w:r>
      <w:r w:rsidR="007875F3">
        <w:t xml:space="preserve">  </w:t>
      </w:r>
      <w:r w:rsidR="007875F3" w:rsidRPr="007875F3">
        <w:rPr>
          <w:b/>
        </w:rPr>
        <w:t>NOTE</w:t>
      </w:r>
      <w:r w:rsidR="007875F3">
        <w:t>:  This is not serial numbers captured through subscription processes, loyalty, warranties, gift cards or activations.  If the item is not a serial number required item (from configuration), but the response basket returns a serial number (</w:t>
      </w:r>
      <w:r w:rsidR="007875F3" w:rsidRPr="00C7517B">
        <w:t>GenericImportResponse\Order\OrderLines\OrderLine</w:t>
      </w:r>
      <w:r w:rsidR="007875F3">
        <w:t>@SerialNo has a value) then system accepts/logs the information returned with no validation.</w:t>
      </w:r>
    </w:p>
    <w:p w14:paraId="3F68BCDA" w14:textId="486FB64B" w:rsidR="00492931" w:rsidRDefault="00492931" w:rsidP="00EA2934">
      <w:pPr>
        <w:pStyle w:val="BodyText"/>
        <w:numPr>
          <w:ilvl w:val="0"/>
          <w:numId w:val="13"/>
        </w:numPr>
        <w:ind w:left="360"/>
      </w:pPr>
      <w:bookmarkStart w:id="64" w:name="_Ref402352537"/>
      <w:r>
        <w:t>If the item is a customer required item</w:t>
      </w:r>
      <w:r w:rsidR="000A53B6">
        <w:t xml:space="preserve"> (item configuration), system executes</w:t>
      </w:r>
      <w:r w:rsidR="00977D5F">
        <w:t xml:space="preserve"> </w:t>
      </w:r>
      <w:r w:rsidR="00977D5F">
        <w:fldChar w:fldCharType="begin"/>
      </w:r>
      <w:r w:rsidR="00977D5F">
        <w:instrText xml:space="preserve"> REF _Ref402777828 \h </w:instrText>
      </w:r>
      <w:r w:rsidR="00977D5F">
        <w:fldChar w:fldCharType="separate"/>
      </w:r>
      <w:r w:rsidR="00B177F9">
        <w:t>Name and Address Required Item Alternate Flow</w:t>
      </w:r>
      <w:r w:rsidR="00977D5F">
        <w:fldChar w:fldCharType="end"/>
      </w:r>
      <w:r w:rsidR="00977D5F">
        <w:t xml:space="preserve"> (section </w:t>
      </w:r>
      <w:r w:rsidR="00977D5F">
        <w:fldChar w:fldCharType="begin"/>
      </w:r>
      <w:r w:rsidR="00977D5F">
        <w:instrText xml:space="preserve"> REF _Ref402777828 \r \h </w:instrText>
      </w:r>
      <w:r w:rsidR="00977D5F">
        <w:fldChar w:fldCharType="separate"/>
      </w:r>
      <w:r w:rsidR="00B177F9">
        <w:t>4.4.14</w:t>
      </w:r>
      <w:r w:rsidR="00977D5F">
        <w:fldChar w:fldCharType="end"/>
      </w:r>
      <w:r w:rsidR="00977D5F">
        <w:t>)</w:t>
      </w:r>
      <w:r w:rsidR="000A53B6">
        <w:t>.</w:t>
      </w:r>
      <w:bookmarkEnd w:id="64"/>
      <w:r w:rsidR="00A549DD">
        <w:t xml:space="preserve">  </w:t>
      </w:r>
      <w:r w:rsidR="00A549DD" w:rsidRPr="00550401">
        <w:rPr>
          <w:b/>
        </w:rPr>
        <w:t>NOTE</w:t>
      </w:r>
      <w:r w:rsidR="00A549DD">
        <w:t>:  If a customer is returned, but not a customer required item, system still logs customer.</w:t>
      </w:r>
    </w:p>
    <w:p w14:paraId="2EEBAA6F" w14:textId="154763CE" w:rsidR="006344B5" w:rsidRDefault="006344B5" w:rsidP="00EA2934">
      <w:pPr>
        <w:pStyle w:val="BodyText"/>
        <w:numPr>
          <w:ilvl w:val="0"/>
          <w:numId w:val="13"/>
        </w:numPr>
        <w:ind w:left="360"/>
      </w:pPr>
      <w:r>
        <w:t xml:space="preserve">If the item is a manager approval required item (item configuration), system executes </w:t>
      </w:r>
      <w:r w:rsidR="00787B93">
        <w:fldChar w:fldCharType="begin"/>
      </w:r>
      <w:r w:rsidR="00787B93">
        <w:instrText xml:space="preserve"> REF _Ref402797887 \h </w:instrText>
      </w:r>
      <w:r w:rsidR="00787B93">
        <w:fldChar w:fldCharType="separate"/>
      </w:r>
      <w:r w:rsidR="00B177F9">
        <w:t>Manager Approval Required Alternate Flow</w:t>
      </w:r>
      <w:r w:rsidR="00787B93">
        <w:fldChar w:fldCharType="end"/>
      </w:r>
      <w:r w:rsidR="00787B93">
        <w:t xml:space="preserve"> (section </w:t>
      </w:r>
      <w:r w:rsidR="00787B93">
        <w:fldChar w:fldCharType="begin"/>
      </w:r>
      <w:r w:rsidR="00787B93">
        <w:instrText xml:space="preserve"> REF _Ref402797887 \r \h </w:instrText>
      </w:r>
      <w:r w:rsidR="00787B93">
        <w:fldChar w:fldCharType="separate"/>
      </w:r>
      <w:r w:rsidR="00B177F9">
        <w:t>4.4.15</w:t>
      </w:r>
      <w:r w:rsidR="00787B93">
        <w:fldChar w:fldCharType="end"/>
      </w:r>
      <w:r w:rsidR="00787B93">
        <w:t>)</w:t>
      </w:r>
    </w:p>
    <w:p w14:paraId="1CD012C5" w14:textId="27F302EA" w:rsidR="00492931" w:rsidRDefault="00492931" w:rsidP="00EA2934">
      <w:pPr>
        <w:pStyle w:val="BodyText"/>
        <w:numPr>
          <w:ilvl w:val="0"/>
          <w:numId w:val="13"/>
        </w:numPr>
        <w:ind w:left="360"/>
      </w:pPr>
      <w:bookmarkStart w:id="65" w:name="_Ref401924888"/>
      <w:r>
        <w:t>If the item is a parent item in a linked item (2 tier item)</w:t>
      </w:r>
      <w:r w:rsidR="000A53B6">
        <w:t xml:space="preserve"> (item configuration), system executes</w:t>
      </w:r>
      <w:r w:rsidR="00977D5F">
        <w:t xml:space="preserve"> </w:t>
      </w:r>
      <w:r w:rsidR="00977D5F">
        <w:fldChar w:fldCharType="begin"/>
      </w:r>
      <w:r w:rsidR="00977D5F">
        <w:instrText xml:space="preserve"> REF _Ref402352936 \h </w:instrText>
      </w:r>
      <w:r w:rsidR="00977D5F">
        <w:fldChar w:fldCharType="separate"/>
      </w:r>
      <w:r w:rsidR="00B177F9">
        <w:t>Parent Item in a Linked Item Definition (2 Tier Item)</w:t>
      </w:r>
      <w:r w:rsidR="00B177F9" w:rsidRPr="00DF0BF5">
        <w:t xml:space="preserve"> </w:t>
      </w:r>
      <w:r w:rsidR="00B177F9">
        <w:t>Alternate Flow</w:t>
      </w:r>
      <w:r w:rsidR="00977D5F">
        <w:fldChar w:fldCharType="end"/>
      </w:r>
      <w:r w:rsidR="00977D5F">
        <w:t xml:space="preserve"> (section </w:t>
      </w:r>
      <w:r w:rsidR="00977D5F">
        <w:fldChar w:fldCharType="begin"/>
      </w:r>
      <w:r w:rsidR="00977D5F">
        <w:instrText xml:space="preserve"> REF _Ref402352936 \r \h </w:instrText>
      </w:r>
      <w:r w:rsidR="00977D5F">
        <w:fldChar w:fldCharType="separate"/>
      </w:r>
      <w:r w:rsidR="00B177F9">
        <w:t>4.4.16</w:t>
      </w:r>
      <w:r w:rsidR="00977D5F">
        <w:fldChar w:fldCharType="end"/>
      </w:r>
      <w:r w:rsidR="00977D5F">
        <w:t>)</w:t>
      </w:r>
      <w:r w:rsidR="000A53B6">
        <w:t>.</w:t>
      </w:r>
      <w:bookmarkEnd w:id="65"/>
      <w:r w:rsidR="000F7967">
        <w:t xml:space="preserve">  </w:t>
      </w:r>
      <w:r w:rsidR="000F7967" w:rsidRPr="000F7967">
        <w:rPr>
          <w:b/>
        </w:rPr>
        <w:t>NOTE</w:t>
      </w:r>
      <w:r w:rsidR="000F7967">
        <w:t xml:space="preserve">:  This includes </w:t>
      </w:r>
      <w:r w:rsidR="00614D6C">
        <w:t>the following relationship types:  E-waste and Bottle Deposit.</w:t>
      </w:r>
    </w:p>
    <w:p w14:paraId="0DCC3CCF" w14:textId="15A45828" w:rsidR="00492931" w:rsidRDefault="00492931" w:rsidP="00EA2934">
      <w:pPr>
        <w:pStyle w:val="BodyText"/>
        <w:numPr>
          <w:ilvl w:val="0"/>
          <w:numId w:val="13"/>
        </w:numPr>
        <w:ind w:left="360"/>
      </w:pPr>
      <w:bookmarkStart w:id="66" w:name="_Ref401925238"/>
      <w:r>
        <w:t>If the item contains a linked item in the basket</w:t>
      </w:r>
      <w:r w:rsidR="00AF772B">
        <w:t xml:space="preserve"> </w:t>
      </w:r>
      <w:r w:rsidR="00AF772B" w:rsidRPr="00236CBC">
        <w:t>(item has data in GenericImportResponse\Order\OrderLines\OrderLine\ChildOrderLineRelationships or GenericImportResponse\Order\OrderLines\OrderLine\ParentOrderLineRelationships)</w:t>
      </w:r>
      <w:r w:rsidR="000A53B6">
        <w:t>, system executes</w:t>
      </w:r>
      <w:r w:rsidR="00977D5F">
        <w:t xml:space="preserve"> </w:t>
      </w:r>
      <w:r w:rsidR="00977D5F">
        <w:fldChar w:fldCharType="begin"/>
      </w:r>
      <w:r w:rsidR="00977D5F">
        <w:instrText xml:space="preserve"> REF _Ref402352950 \h </w:instrText>
      </w:r>
      <w:r w:rsidR="00977D5F">
        <w:fldChar w:fldCharType="separate"/>
      </w:r>
      <w:r w:rsidR="00B177F9">
        <w:t>Linked Item in the Basket Alternate Flow</w:t>
      </w:r>
      <w:r w:rsidR="00977D5F">
        <w:fldChar w:fldCharType="end"/>
      </w:r>
      <w:r w:rsidR="00977D5F">
        <w:t xml:space="preserve"> (section </w:t>
      </w:r>
      <w:r w:rsidR="00977D5F">
        <w:fldChar w:fldCharType="begin"/>
      </w:r>
      <w:r w:rsidR="00977D5F">
        <w:instrText xml:space="preserve"> REF _Ref402352950 \r \h </w:instrText>
      </w:r>
      <w:r w:rsidR="00977D5F">
        <w:fldChar w:fldCharType="separate"/>
      </w:r>
      <w:r w:rsidR="00B177F9">
        <w:t>4.4.17</w:t>
      </w:r>
      <w:r w:rsidR="00977D5F">
        <w:fldChar w:fldCharType="end"/>
      </w:r>
      <w:r w:rsidR="00977D5F">
        <w:t>)</w:t>
      </w:r>
      <w:r w:rsidR="000A53B6">
        <w:t>.</w:t>
      </w:r>
      <w:bookmarkEnd w:id="66"/>
    </w:p>
    <w:p w14:paraId="59E5A82C" w14:textId="5CD6A74F" w:rsidR="00492931" w:rsidRDefault="00492931" w:rsidP="00EA2934">
      <w:pPr>
        <w:pStyle w:val="BodyText"/>
        <w:numPr>
          <w:ilvl w:val="0"/>
          <w:numId w:val="13"/>
        </w:numPr>
        <w:ind w:left="360"/>
      </w:pPr>
      <w:bookmarkStart w:id="67" w:name="_Ref401916250"/>
      <w:bookmarkStart w:id="68" w:name="_Ref403383717"/>
      <w:r>
        <w:lastRenderedPageBreak/>
        <w:t xml:space="preserve">System </w:t>
      </w:r>
      <w:r w:rsidR="005A403B">
        <w:t xml:space="preserve">executes </w:t>
      </w:r>
      <w:r w:rsidR="00ED6F4E">
        <w:fldChar w:fldCharType="begin"/>
      </w:r>
      <w:r w:rsidR="00ED6F4E">
        <w:instrText xml:space="preserve"> REF _Ref402788730 \h </w:instrText>
      </w:r>
      <w:r w:rsidR="00ED6F4E">
        <w:fldChar w:fldCharType="separate"/>
      </w:r>
      <w:r w:rsidR="00B177F9">
        <w:t>PriceApplication Processing Rule Alternate Flow</w:t>
      </w:r>
      <w:r w:rsidR="00ED6F4E">
        <w:fldChar w:fldCharType="end"/>
      </w:r>
      <w:r w:rsidR="00ED6F4E">
        <w:t xml:space="preserve"> (section </w:t>
      </w:r>
      <w:r w:rsidR="00ED6F4E">
        <w:fldChar w:fldCharType="begin"/>
      </w:r>
      <w:r w:rsidR="00ED6F4E">
        <w:instrText xml:space="preserve"> REF _Ref402788730 \r \h </w:instrText>
      </w:r>
      <w:r w:rsidR="00ED6F4E">
        <w:fldChar w:fldCharType="separate"/>
      </w:r>
      <w:r w:rsidR="00B177F9">
        <w:t>4.4.18</w:t>
      </w:r>
      <w:r w:rsidR="00ED6F4E">
        <w:fldChar w:fldCharType="end"/>
      </w:r>
      <w:r w:rsidR="00ED6F4E">
        <w:t>)</w:t>
      </w:r>
      <w:r w:rsidR="005A403B">
        <w:t xml:space="preserve"> to determine item price</w:t>
      </w:r>
      <w:bookmarkEnd w:id="67"/>
      <w:r w:rsidR="001A3263">
        <w:t>.</w:t>
      </w:r>
      <w:bookmarkEnd w:id="68"/>
    </w:p>
    <w:p w14:paraId="15C15619" w14:textId="764A64EF" w:rsidR="000D481A" w:rsidRDefault="00025A45" w:rsidP="00EA2934">
      <w:pPr>
        <w:pStyle w:val="BodyText"/>
        <w:numPr>
          <w:ilvl w:val="0"/>
          <w:numId w:val="13"/>
        </w:numPr>
        <w:ind w:left="360"/>
      </w:pPr>
      <w:bookmarkStart w:id="69" w:name="_Ref401914256"/>
      <w:bookmarkStart w:id="70" w:name="_Ref402353372"/>
      <w:r>
        <w:t>System determines i</w:t>
      </w:r>
      <w:r w:rsidR="000D481A">
        <w:t xml:space="preserve">f a value exists in </w:t>
      </w:r>
      <w:r w:rsidR="000D481A" w:rsidRPr="00C7517B">
        <w:t>G</w:t>
      </w:r>
      <w:r w:rsidR="000D481A" w:rsidRPr="00236CBC">
        <w:t>enericImportResponse\Order\InternationalBusinessHierarch</w:t>
      </w:r>
      <w:r w:rsidR="000D481A" w:rsidRPr="00D72AC3">
        <w:t>y</w:t>
      </w:r>
      <w:r>
        <w:t xml:space="preserve"> and </w:t>
      </w:r>
      <w:r w:rsidR="000D481A">
        <w:t xml:space="preserve">uses for item IBH.  Otherwise, </w:t>
      </w:r>
      <w:bookmarkEnd w:id="69"/>
      <w:r w:rsidR="000D481A">
        <w:t>system uses the register IBH.  If no register IBH, system uses the Store IBH.</w:t>
      </w:r>
      <w:bookmarkEnd w:id="70"/>
      <w:r w:rsidR="00687691">
        <w:t xml:space="preserve">  </w:t>
      </w:r>
      <w:r w:rsidR="00687691" w:rsidRPr="004A461B">
        <w:rPr>
          <w:b/>
        </w:rPr>
        <w:t>NOTE</w:t>
      </w:r>
      <w:r w:rsidR="00687691">
        <w:t>:  If part of the IBH fields are populated, system uses unpopulated fields from the store logic.</w:t>
      </w:r>
    </w:p>
    <w:p w14:paraId="463C299B" w14:textId="31DD650E" w:rsidR="001A3263" w:rsidRDefault="00281DA3" w:rsidP="00EA2934">
      <w:pPr>
        <w:pStyle w:val="BodyText"/>
        <w:numPr>
          <w:ilvl w:val="0"/>
          <w:numId w:val="13"/>
        </w:numPr>
        <w:ind w:left="360"/>
      </w:pPr>
      <w:r>
        <w:t>I</w:t>
      </w:r>
      <w:r w:rsidR="000D481A">
        <w:t xml:space="preserve">f </w:t>
      </w:r>
      <w:r>
        <w:t xml:space="preserve">the item requires </w:t>
      </w:r>
      <w:r w:rsidR="0016552C">
        <w:t>extension</w:t>
      </w:r>
      <w:r>
        <w:t xml:space="preserve"> information</w:t>
      </w:r>
      <w:r w:rsidR="0016552C">
        <w:t xml:space="preserve"> </w:t>
      </w:r>
      <w:r>
        <w:t>(item configuration), system executes</w:t>
      </w:r>
      <w:r w:rsidR="0016552C">
        <w:t xml:space="preserve"> the </w:t>
      </w:r>
      <w:r w:rsidR="0016552C">
        <w:fldChar w:fldCharType="begin"/>
      </w:r>
      <w:r w:rsidR="0016552C">
        <w:instrText xml:space="preserve"> REF _Ref403387516 \h </w:instrText>
      </w:r>
      <w:r w:rsidR="0016552C">
        <w:fldChar w:fldCharType="separate"/>
      </w:r>
      <w:r w:rsidR="00B177F9">
        <w:t>Extension Data Prompt Alternate Flow</w:t>
      </w:r>
      <w:r w:rsidR="0016552C">
        <w:fldChar w:fldCharType="end"/>
      </w:r>
      <w:r w:rsidR="0016552C">
        <w:t xml:space="preserve"> (section </w:t>
      </w:r>
      <w:r w:rsidR="0016552C">
        <w:fldChar w:fldCharType="begin"/>
      </w:r>
      <w:r w:rsidR="0016552C">
        <w:instrText xml:space="preserve"> REF _Ref403387516 \r \h </w:instrText>
      </w:r>
      <w:r w:rsidR="0016552C">
        <w:fldChar w:fldCharType="separate"/>
      </w:r>
      <w:r w:rsidR="00B177F9">
        <w:t>4.4.19</w:t>
      </w:r>
      <w:r w:rsidR="0016552C">
        <w:fldChar w:fldCharType="end"/>
      </w:r>
      <w:r w:rsidR="0016552C">
        <w:t>)</w:t>
      </w:r>
      <w:r w:rsidR="000D481A">
        <w:t>.</w:t>
      </w:r>
    </w:p>
    <w:p w14:paraId="256AAB09" w14:textId="28CC0457" w:rsidR="000F4C05" w:rsidRDefault="000F4C05" w:rsidP="00EA2934">
      <w:pPr>
        <w:pStyle w:val="BodyText"/>
        <w:numPr>
          <w:ilvl w:val="0"/>
          <w:numId w:val="13"/>
        </w:numPr>
        <w:ind w:left="360"/>
      </w:pPr>
      <w:r>
        <w:t xml:space="preserve">If item does not require extension information (item configuration) and data is in </w:t>
      </w:r>
      <w:r w:rsidRPr="00C7517B">
        <w:t>GenericImportResponse\Order\OrderLines</w:t>
      </w:r>
      <w:r>
        <w:t>\OrderLine\ExtensionData, system does not store data with the item.</w:t>
      </w:r>
    </w:p>
    <w:p w14:paraId="31031675" w14:textId="1E9F8DA6" w:rsidR="000D481A" w:rsidRDefault="008E6DF2" w:rsidP="00EA2934">
      <w:pPr>
        <w:pStyle w:val="BodyText"/>
        <w:numPr>
          <w:ilvl w:val="0"/>
          <w:numId w:val="13"/>
        </w:numPr>
        <w:ind w:left="360"/>
      </w:pPr>
      <w:bookmarkStart w:id="71" w:name="_Ref403387629"/>
      <w:r>
        <w:t>System stores t</w:t>
      </w:r>
      <w:r w:rsidR="000D481A">
        <w:t xml:space="preserve">he value in </w:t>
      </w:r>
      <w:r w:rsidR="000D481A" w:rsidRPr="00C7517B">
        <w:t>GenericImportResponse\Order</w:t>
      </w:r>
      <w:r w:rsidR="000D481A">
        <w:t>@OrderNo as item order number.</w:t>
      </w:r>
      <w:bookmarkEnd w:id="71"/>
    </w:p>
    <w:p w14:paraId="497A1A31" w14:textId="2A15D2CA" w:rsidR="0006359B" w:rsidRDefault="0006359B" w:rsidP="00EA2934">
      <w:pPr>
        <w:pStyle w:val="BodyText"/>
        <w:numPr>
          <w:ilvl w:val="0"/>
          <w:numId w:val="13"/>
        </w:numPr>
        <w:ind w:left="360"/>
      </w:pPr>
      <w:r>
        <w:t xml:space="preserve">System stores the value in </w:t>
      </w:r>
      <w:r w:rsidRPr="00C7517B">
        <w:t>GenericImportResponse\Order\OrderLines</w:t>
      </w:r>
      <w:r>
        <w:t>\OrderLine\</w:t>
      </w:r>
      <w:r w:rsidRPr="0006359B">
        <w:t>Authorizations</w:t>
      </w:r>
      <w:r>
        <w:t xml:space="preserve"> for logging employee authorizations.</w:t>
      </w:r>
    </w:p>
    <w:p w14:paraId="7F959F86" w14:textId="5F71F0DA" w:rsidR="0006359B" w:rsidRDefault="0006359B" w:rsidP="00EA2934">
      <w:pPr>
        <w:pStyle w:val="BodyText"/>
        <w:numPr>
          <w:ilvl w:val="0"/>
          <w:numId w:val="13"/>
        </w:numPr>
        <w:ind w:left="360"/>
      </w:pPr>
      <w:r>
        <w:t xml:space="preserve">System stores item as a gift if </w:t>
      </w:r>
      <w:r w:rsidRPr="00C7517B">
        <w:t>GenericImportResponse\Order\OrderLines</w:t>
      </w:r>
      <w:r>
        <w:t>\OrderLine\</w:t>
      </w:r>
      <w:r w:rsidRPr="0006359B">
        <w:t>GiftFlag</w:t>
      </w:r>
      <w:r>
        <w:t xml:space="preserve"> equals “Y”.</w:t>
      </w:r>
    </w:p>
    <w:p w14:paraId="3131D6C1" w14:textId="67895DEA" w:rsidR="0006359B" w:rsidRDefault="0006359B" w:rsidP="00EA2934">
      <w:pPr>
        <w:pStyle w:val="BodyText"/>
        <w:numPr>
          <w:ilvl w:val="0"/>
          <w:numId w:val="13"/>
        </w:numPr>
        <w:ind w:left="360"/>
      </w:pPr>
      <w:r>
        <w:t xml:space="preserve">System stores the order line number from </w:t>
      </w:r>
      <w:r w:rsidRPr="00C7517B">
        <w:t>GenericImportResponse\Order\OrderLines</w:t>
      </w:r>
      <w:r>
        <w:t>\OrderLine\</w:t>
      </w:r>
      <w:r w:rsidRPr="0006359B">
        <w:t>PrimeLineNo</w:t>
      </w:r>
      <w:r>
        <w:t xml:space="preserve"> with the item.</w:t>
      </w:r>
    </w:p>
    <w:p w14:paraId="1BE4B8B8" w14:textId="1D567152" w:rsidR="0006359B" w:rsidRDefault="0006359B" w:rsidP="00EA2934">
      <w:pPr>
        <w:pStyle w:val="BodyText"/>
        <w:numPr>
          <w:ilvl w:val="0"/>
          <w:numId w:val="13"/>
        </w:numPr>
        <w:ind w:left="360"/>
      </w:pPr>
      <w:r>
        <w:t xml:space="preserve">System stores the order sub line number from </w:t>
      </w:r>
      <w:r w:rsidRPr="00C7517B">
        <w:t>GenericImportResponse\Order\OrderLines</w:t>
      </w:r>
      <w:r>
        <w:t>\OrderLine\</w:t>
      </w:r>
      <w:r w:rsidRPr="0006359B">
        <w:t>SubLineNo</w:t>
      </w:r>
      <w:r>
        <w:t xml:space="preserve"> </w:t>
      </w:r>
      <w:r w:rsidRPr="0006359B">
        <w:t>with</w:t>
      </w:r>
      <w:r>
        <w:t xml:space="preserve"> the item.</w:t>
      </w:r>
    </w:p>
    <w:p w14:paraId="52CEA028" w14:textId="743C35EF" w:rsidR="007133E2" w:rsidRDefault="00AE30E9" w:rsidP="00BE4C92">
      <w:pPr>
        <w:pStyle w:val="BodyText"/>
        <w:numPr>
          <w:ilvl w:val="0"/>
          <w:numId w:val="13"/>
        </w:numPr>
        <w:ind w:left="360"/>
      </w:pPr>
      <w:r>
        <w:t xml:space="preserve">System stores the name and address in </w:t>
      </w:r>
      <w:r w:rsidRPr="00C7517B">
        <w:t>GenericImportResponse\Order</w:t>
      </w:r>
      <w:r>
        <w:t>\Addresses\Address\</w:t>
      </w:r>
      <w:r w:rsidRPr="00C7517B">
        <w:t>NameandAddress</w:t>
      </w:r>
      <w:r>
        <w:t xml:space="preserve"> with all items in the order that do not have a customer stored.</w:t>
      </w:r>
    </w:p>
    <w:p w14:paraId="1CC097BA" w14:textId="157A9E62" w:rsidR="00263FDC" w:rsidRDefault="00025A45" w:rsidP="00EA2934">
      <w:pPr>
        <w:pStyle w:val="BodyText"/>
        <w:numPr>
          <w:ilvl w:val="0"/>
          <w:numId w:val="13"/>
        </w:numPr>
        <w:ind w:left="360"/>
      </w:pPr>
      <w:r>
        <w:t xml:space="preserve">System </w:t>
      </w:r>
      <w:r w:rsidR="008E6DF2">
        <w:t xml:space="preserve">executes </w:t>
      </w:r>
      <w:r w:rsidR="008E6DF2">
        <w:fldChar w:fldCharType="begin"/>
      </w:r>
      <w:r w:rsidR="008E6DF2">
        <w:instrText xml:space="preserve"> REF _Ref402355251 \h </w:instrText>
      </w:r>
      <w:r w:rsidR="008E6DF2">
        <w:fldChar w:fldCharType="separate"/>
      </w:r>
      <w:r w:rsidR="00B177F9">
        <w:t>Quantity Alternate Flow</w:t>
      </w:r>
      <w:r w:rsidR="008E6DF2">
        <w:fldChar w:fldCharType="end"/>
      </w:r>
      <w:r w:rsidR="00270857">
        <w:t xml:space="preserve"> (section </w:t>
      </w:r>
      <w:r w:rsidR="00270857">
        <w:fldChar w:fldCharType="begin"/>
      </w:r>
      <w:r w:rsidR="00270857">
        <w:instrText xml:space="preserve"> REF _Ref402355251 \r \h </w:instrText>
      </w:r>
      <w:r w:rsidR="00270857">
        <w:fldChar w:fldCharType="separate"/>
      </w:r>
      <w:r w:rsidR="00B177F9">
        <w:t>4.4.20</w:t>
      </w:r>
      <w:r w:rsidR="00270857">
        <w:fldChar w:fldCharType="end"/>
      </w:r>
      <w:r w:rsidR="00270857">
        <w:t>)</w:t>
      </w:r>
      <w:r w:rsidR="008E6DF2">
        <w:t>.</w:t>
      </w:r>
    </w:p>
    <w:p w14:paraId="1D5B2B65" w14:textId="06070506" w:rsidR="00D62751" w:rsidRDefault="00D62751" w:rsidP="00D62751">
      <w:pPr>
        <w:pStyle w:val="BodyText"/>
        <w:numPr>
          <w:ilvl w:val="0"/>
          <w:numId w:val="13"/>
        </w:numPr>
        <w:ind w:left="360"/>
      </w:pPr>
      <w:bookmarkStart w:id="72" w:name="_Ref411588076"/>
      <w:bookmarkStart w:id="73" w:name="_Ref402355609"/>
      <w:r>
        <w:t xml:space="preserve">System evaluates the </w:t>
      </w:r>
      <w:r w:rsidRPr="00C7517B">
        <w:t>GenericImportResponse\Order\OrderLines\OrderLine</w:t>
      </w:r>
      <w:r>
        <w:t>\ProcessingRules\Rules@Name =ListPrice</w:t>
      </w:r>
      <w:r w:rsidR="00A549DD">
        <w:t xml:space="preserve"> (if not present and </w:t>
      </w:r>
      <w:r w:rsidR="00A549DD" w:rsidRPr="00C7517B">
        <w:t>GenericImportResponse\Order\</w:t>
      </w:r>
      <w:r w:rsidR="00A549DD">
        <w:t>ProcessingRules\Rules@Name =ListPrice is defined, then use the order level value)</w:t>
      </w:r>
      <w:r>
        <w:t xml:space="preserve">.  If value equals 1 or not defined, system replaces the regular selling price with the value in </w:t>
      </w:r>
      <w:r w:rsidRPr="00E51F74">
        <w:t>GenericImportResponse\Order\OrderLines\OrderLine\</w:t>
      </w:r>
      <w:r>
        <w:t>LinePriceInfo@ListPrice and uses for determining discounts for receipt printing and logging in the Electronic Journal and POSLog.</w:t>
      </w:r>
      <w:r w:rsidR="002E36AB">
        <w:t xml:space="preserve">  </w:t>
      </w:r>
      <w:r w:rsidR="002E36AB" w:rsidRPr="002E36AB">
        <w:rPr>
          <w:b/>
        </w:rPr>
        <w:t>NOTE</w:t>
      </w:r>
      <w:r w:rsidR="002E36AB">
        <w:t>:  Only used if order price is used.</w:t>
      </w:r>
      <w:bookmarkEnd w:id="72"/>
    </w:p>
    <w:p w14:paraId="0EC14CE0" w14:textId="1009474F" w:rsidR="00261664" w:rsidRDefault="000D481A" w:rsidP="00EA2934">
      <w:pPr>
        <w:pStyle w:val="BodyText"/>
        <w:numPr>
          <w:ilvl w:val="0"/>
          <w:numId w:val="13"/>
        </w:numPr>
        <w:ind w:left="360"/>
      </w:pPr>
      <w:r>
        <w:t>System</w:t>
      </w:r>
      <w:r w:rsidR="00261664">
        <w:t xml:space="preserve"> executes </w:t>
      </w:r>
      <w:r w:rsidR="00261664">
        <w:fldChar w:fldCharType="begin"/>
      </w:r>
      <w:r w:rsidR="00261664">
        <w:instrText xml:space="preserve"> REF _Ref403383506 \h </w:instrText>
      </w:r>
      <w:r w:rsidR="00261664">
        <w:fldChar w:fldCharType="separate"/>
      </w:r>
      <w:r w:rsidR="00B177F9">
        <w:t>Additional Information Alternate Flow</w:t>
      </w:r>
      <w:r w:rsidR="00261664">
        <w:fldChar w:fldCharType="end"/>
      </w:r>
      <w:r w:rsidR="00261664">
        <w:t xml:space="preserve"> (section </w:t>
      </w:r>
      <w:r w:rsidR="00261664">
        <w:fldChar w:fldCharType="begin"/>
      </w:r>
      <w:r w:rsidR="00261664">
        <w:instrText xml:space="preserve"> REF _Ref403383506 \r \h </w:instrText>
      </w:r>
      <w:r w:rsidR="00261664">
        <w:fldChar w:fldCharType="separate"/>
      </w:r>
      <w:r w:rsidR="00B177F9">
        <w:t>4.4.24</w:t>
      </w:r>
      <w:r w:rsidR="00261664">
        <w:fldChar w:fldCharType="end"/>
      </w:r>
      <w:r w:rsidR="00261664">
        <w:t>).</w:t>
      </w:r>
    </w:p>
    <w:p w14:paraId="263DD830" w14:textId="2D5C90E2" w:rsidR="0041650D" w:rsidRDefault="0041650D" w:rsidP="00EA2934">
      <w:pPr>
        <w:pStyle w:val="BodyText"/>
        <w:numPr>
          <w:ilvl w:val="0"/>
          <w:numId w:val="13"/>
        </w:numPr>
        <w:ind w:left="360"/>
      </w:pPr>
      <w:bookmarkStart w:id="74" w:name="_Ref405380689"/>
      <w:r>
        <w:t>System evaluates the item color (</w:t>
      </w:r>
      <w:r w:rsidRPr="00C7517B">
        <w:t>GenericImportResponse\Order\OrderLines\OrderLine</w:t>
      </w:r>
      <w:r>
        <w:t>\ProcessingRules\Rules@Name =SaleColor</w:t>
      </w:r>
      <w:r w:rsidR="00A549DD">
        <w:t xml:space="preserve">  (if not present and </w:t>
      </w:r>
      <w:r w:rsidR="00A549DD" w:rsidRPr="00C7517B">
        <w:t>GenericImportResponse\Order\</w:t>
      </w:r>
      <w:r w:rsidR="00A549DD">
        <w:t>ProcessingRules\Rules@Name =SaleColor is defined, then use the order level value)</w:t>
      </w:r>
      <w:r>
        <w:t xml:space="preserve">) and uses that color when adding the item to the transaction.  </w:t>
      </w:r>
      <w:r w:rsidRPr="00D62751">
        <w:rPr>
          <w:b/>
        </w:rPr>
        <w:t>NOTE</w:t>
      </w:r>
      <w:r>
        <w:t>:  If the color is not defined, system uses the default color defined for the system.</w:t>
      </w:r>
      <w:bookmarkEnd w:id="74"/>
    </w:p>
    <w:p w14:paraId="11407031" w14:textId="4F01661C" w:rsidR="00AE4BEC" w:rsidRDefault="00AE4BEC" w:rsidP="00EA2934">
      <w:pPr>
        <w:pStyle w:val="BodyText"/>
        <w:numPr>
          <w:ilvl w:val="0"/>
          <w:numId w:val="13"/>
        </w:numPr>
        <w:ind w:left="360"/>
      </w:pPr>
      <w:r>
        <w:t>If item requires authorization/activation, system executes the</w:t>
      </w:r>
      <w:r w:rsidR="008D3F1E">
        <w:t xml:space="preserve"> </w:t>
      </w:r>
      <w:r w:rsidR="008D3F1E">
        <w:fldChar w:fldCharType="begin"/>
      </w:r>
      <w:r w:rsidR="008D3F1E">
        <w:instrText xml:space="preserve"> REF _Ref405452903 \h </w:instrText>
      </w:r>
      <w:r w:rsidR="008D3F1E">
        <w:fldChar w:fldCharType="separate"/>
      </w:r>
      <w:r w:rsidR="00B177F9">
        <w:t>Authorization Alternate Flow</w:t>
      </w:r>
      <w:r w:rsidR="008D3F1E">
        <w:fldChar w:fldCharType="end"/>
      </w:r>
      <w:r w:rsidR="008D3F1E">
        <w:t xml:space="preserve"> (section </w:t>
      </w:r>
      <w:r w:rsidR="008D3F1E">
        <w:fldChar w:fldCharType="begin"/>
      </w:r>
      <w:r w:rsidR="008D3F1E">
        <w:instrText xml:space="preserve"> REF _Ref405452903 \r \h </w:instrText>
      </w:r>
      <w:r w:rsidR="008D3F1E">
        <w:fldChar w:fldCharType="separate"/>
      </w:r>
      <w:r w:rsidR="00B177F9">
        <w:t>4.4.25</w:t>
      </w:r>
      <w:r w:rsidR="008D3F1E">
        <w:fldChar w:fldCharType="end"/>
      </w:r>
      <w:r w:rsidR="008D3F1E">
        <w:t>).</w:t>
      </w:r>
    </w:p>
    <w:p w14:paraId="7AE45934" w14:textId="7B4F2F75" w:rsidR="000D481A" w:rsidRDefault="00261664" w:rsidP="00EA2934">
      <w:pPr>
        <w:pStyle w:val="BodyText"/>
        <w:numPr>
          <w:ilvl w:val="0"/>
          <w:numId w:val="13"/>
        </w:numPr>
        <w:ind w:left="360"/>
      </w:pPr>
      <w:bookmarkStart w:id="75" w:name="_Ref403383286"/>
      <w:r>
        <w:t xml:space="preserve">System </w:t>
      </w:r>
      <w:r w:rsidR="000D481A">
        <w:t>adds item</w:t>
      </w:r>
      <w:r w:rsidR="007D0A97">
        <w:t>(s)</w:t>
      </w:r>
      <w:r w:rsidR="000D481A">
        <w:t xml:space="preserve"> to the transaction</w:t>
      </w:r>
      <w:r w:rsidR="009F577A">
        <w:t xml:space="preserve"> and indicat</w:t>
      </w:r>
      <w:r>
        <w:t>es</w:t>
      </w:r>
      <w:r w:rsidR="009F577A">
        <w:t xml:space="preserve"> item as processed in the basket</w:t>
      </w:r>
      <w:r w:rsidR="000D481A">
        <w:t>.</w:t>
      </w:r>
      <w:bookmarkEnd w:id="73"/>
      <w:bookmarkEnd w:id="75"/>
    </w:p>
    <w:p w14:paraId="779AD419" w14:textId="03B713CC" w:rsidR="00492931" w:rsidRDefault="007B437D" w:rsidP="00EA2934">
      <w:pPr>
        <w:pStyle w:val="BodyText"/>
        <w:numPr>
          <w:ilvl w:val="0"/>
          <w:numId w:val="13"/>
        </w:numPr>
        <w:ind w:left="360"/>
      </w:pPr>
      <w:r>
        <w:t xml:space="preserve">System executes </w:t>
      </w:r>
      <w:r>
        <w:fldChar w:fldCharType="begin"/>
      </w:r>
      <w:r>
        <w:instrText xml:space="preserve"> REF _Ref402511133 \h </w:instrText>
      </w:r>
      <w:r>
        <w:fldChar w:fldCharType="separate"/>
      </w:r>
      <w:r w:rsidR="00B177F9">
        <w:t>Determine Additional Items to Evaluate Alternate Flow</w:t>
      </w:r>
      <w:r>
        <w:fldChar w:fldCharType="end"/>
      </w:r>
      <w:r>
        <w:t xml:space="preserve"> (section </w:t>
      </w:r>
      <w:r>
        <w:fldChar w:fldCharType="begin"/>
      </w:r>
      <w:r>
        <w:instrText xml:space="preserve"> REF _Ref402511133 \r \h </w:instrText>
      </w:r>
      <w:r>
        <w:fldChar w:fldCharType="separate"/>
      </w:r>
      <w:r w:rsidR="00B177F9">
        <w:t>4.4.23</w:t>
      </w:r>
      <w:r>
        <w:fldChar w:fldCharType="end"/>
      </w:r>
      <w:r>
        <w:t>).</w:t>
      </w:r>
    </w:p>
    <w:p w14:paraId="16C92E9A" w14:textId="217F217F" w:rsidR="00CB303A" w:rsidRDefault="00CB303A" w:rsidP="00EA2934">
      <w:pPr>
        <w:pStyle w:val="BodyText"/>
        <w:numPr>
          <w:ilvl w:val="0"/>
          <w:numId w:val="13"/>
        </w:numPr>
        <w:ind w:left="360"/>
      </w:pPr>
      <w:r>
        <w:t xml:space="preserve">System executes </w:t>
      </w:r>
      <w:r>
        <w:fldChar w:fldCharType="begin"/>
      </w:r>
      <w:r>
        <w:instrText xml:space="preserve"> REF _Ref403463795 \h </w:instrText>
      </w:r>
      <w:r>
        <w:fldChar w:fldCharType="separate"/>
      </w:r>
      <w:r w:rsidR="00B177F9">
        <w:t>Payment Alternate Flow</w:t>
      </w:r>
      <w:r>
        <w:fldChar w:fldCharType="end"/>
      </w:r>
      <w:r>
        <w:t xml:space="preserve"> (section </w:t>
      </w:r>
      <w:r>
        <w:fldChar w:fldCharType="begin"/>
      </w:r>
      <w:r>
        <w:instrText xml:space="preserve"> REF _Ref403463795 \r \h </w:instrText>
      </w:r>
      <w:r>
        <w:fldChar w:fldCharType="separate"/>
      </w:r>
      <w:r w:rsidR="00B177F9">
        <w:t>4.4.26</w:t>
      </w:r>
      <w:r>
        <w:fldChar w:fldCharType="end"/>
      </w:r>
      <w:r>
        <w:t>).</w:t>
      </w:r>
    </w:p>
    <w:p w14:paraId="6F9A0FAD" w14:textId="3ACDF2B3" w:rsidR="00653896" w:rsidRDefault="00653896" w:rsidP="00EA2934">
      <w:pPr>
        <w:pStyle w:val="BodyText"/>
        <w:numPr>
          <w:ilvl w:val="0"/>
          <w:numId w:val="13"/>
        </w:numPr>
        <w:ind w:left="360"/>
      </w:pPr>
      <w:bookmarkStart w:id="76" w:name="_Ref403463968"/>
      <w:bookmarkStart w:id="77" w:name="_Ref401916324"/>
      <w:r>
        <w:t xml:space="preserve">System indicates order processed and evaluates </w:t>
      </w:r>
      <w:r w:rsidRPr="00C7517B">
        <w:t>GenericImportResponse</w:t>
      </w:r>
      <w:r>
        <w:t>@</w:t>
      </w:r>
      <w:r w:rsidRPr="00653896">
        <w:t>TotalOrderList</w:t>
      </w:r>
      <w:r>
        <w:t>.</w:t>
      </w:r>
      <w:bookmarkEnd w:id="76"/>
    </w:p>
    <w:p w14:paraId="7608ACEE" w14:textId="248E593D" w:rsidR="00653896" w:rsidRDefault="00653896" w:rsidP="00EA2934">
      <w:pPr>
        <w:pStyle w:val="BodyText"/>
        <w:numPr>
          <w:ilvl w:val="0"/>
          <w:numId w:val="13"/>
        </w:numPr>
        <w:ind w:left="360"/>
      </w:pPr>
      <w:r>
        <w:t xml:space="preserve">If </w:t>
      </w:r>
      <w:r w:rsidRPr="00C7517B">
        <w:t>GenericImportResponse</w:t>
      </w:r>
      <w:r>
        <w:t>@</w:t>
      </w:r>
      <w:r w:rsidRPr="00653896">
        <w:t>TotalOrderList</w:t>
      </w:r>
      <w:r>
        <w:t xml:space="preserve"> is greater than 1 and a non-processed order exists in the response, system returns to bullet </w:t>
      </w:r>
      <w:r>
        <w:fldChar w:fldCharType="begin"/>
      </w:r>
      <w:r>
        <w:instrText xml:space="preserve"> REF _Ref401916013 \r \p \h </w:instrText>
      </w:r>
      <w:r>
        <w:fldChar w:fldCharType="separate"/>
      </w:r>
      <w:r w:rsidR="00B177F9">
        <w:t>10 above</w:t>
      </w:r>
      <w:r>
        <w:fldChar w:fldCharType="end"/>
      </w:r>
      <w:r>
        <w:t>.</w:t>
      </w:r>
    </w:p>
    <w:p w14:paraId="66ECDA1C" w14:textId="70A965B0" w:rsidR="008D69E2" w:rsidRDefault="00653896" w:rsidP="00EA2934">
      <w:pPr>
        <w:pStyle w:val="BodyText"/>
        <w:numPr>
          <w:ilvl w:val="0"/>
          <w:numId w:val="13"/>
        </w:numPr>
        <w:ind w:left="360"/>
      </w:pPr>
      <w:r>
        <w:t xml:space="preserve">If </w:t>
      </w:r>
      <w:r w:rsidRPr="00C7517B">
        <w:t>GenericImportResponse</w:t>
      </w:r>
      <w:r>
        <w:t>@</w:t>
      </w:r>
      <w:r w:rsidRPr="00653896">
        <w:t>TotalOrderList</w:t>
      </w:r>
      <w:r>
        <w:t xml:space="preserve"> is greater than 1 and no non-processed orders exists in the response OR if </w:t>
      </w:r>
      <w:r w:rsidRPr="00C7517B">
        <w:t>GenericImportResponse</w:t>
      </w:r>
      <w:r>
        <w:t>@</w:t>
      </w:r>
      <w:r w:rsidRPr="00653896">
        <w:t>TotalOrderList</w:t>
      </w:r>
      <w:r>
        <w:t xml:space="preserve"> equals 1, s</w:t>
      </w:r>
      <w:r w:rsidR="008D69E2">
        <w:t xml:space="preserve">ystem returns to </w:t>
      </w:r>
      <w:r>
        <w:t>item entry</w:t>
      </w:r>
      <w:r w:rsidR="00BD5CFB">
        <w:t xml:space="preserve"> with focus on the first warranty eligible item</w:t>
      </w:r>
      <w:r w:rsidR="008D69E2">
        <w:t>.</w:t>
      </w:r>
      <w:bookmarkEnd w:id="77"/>
    </w:p>
    <w:p w14:paraId="5F78D662" w14:textId="77777777" w:rsidR="00EC4B65" w:rsidRDefault="00EC4B65" w:rsidP="00EC4B65">
      <w:pPr>
        <w:pStyle w:val="Heading2"/>
      </w:pPr>
      <w:bookmarkStart w:id="78" w:name="_Toc411629282"/>
      <w:bookmarkStart w:id="79" w:name="_Ref417302690"/>
      <w:r>
        <w:t>Alternate Flows</w:t>
      </w:r>
      <w:bookmarkEnd w:id="78"/>
      <w:bookmarkEnd w:id="79"/>
    </w:p>
    <w:p w14:paraId="3F43E518" w14:textId="5136E71A" w:rsidR="0093422C" w:rsidRDefault="0093422C" w:rsidP="00CB303A">
      <w:pPr>
        <w:pStyle w:val="Heading3"/>
      </w:pPr>
      <w:bookmarkStart w:id="80" w:name="_Ref402516869"/>
      <w:r>
        <w:t>Import Warning Alternate Flow</w:t>
      </w:r>
      <w:bookmarkEnd w:id="80"/>
    </w:p>
    <w:p w14:paraId="557C4122" w14:textId="2534DB4E" w:rsidR="0093422C" w:rsidRDefault="0093422C" w:rsidP="00B317E1">
      <w:pPr>
        <w:pStyle w:val="BodyText"/>
        <w:numPr>
          <w:ilvl w:val="0"/>
          <w:numId w:val="14"/>
        </w:numPr>
        <w:ind w:left="360"/>
      </w:pPr>
      <w:r>
        <w:t>System displays message defined in section</w:t>
      </w:r>
      <w:r w:rsidR="00BB3529">
        <w:t xml:space="preserve"> </w:t>
      </w:r>
      <w:r w:rsidR="00BB3529">
        <w:fldChar w:fldCharType="begin"/>
      </w:r>
      <w:r w:rsidR="00BB3529">
        <w:instrText xml:space="preserve"> REF _Ref403382442 \r \h </w:instrText>
      </w:r>
      <w:r w:rsidR="00BB3529">
        <w:fldChar w:fldCharType="separate"/>
      </w:r>
      <w:r w:rsidR="00B177F9">
        <w:t>8.1.3.5</w:t>
      </w:r>
      <w:r w:rsidR="00BB3529">
        <w:fldChar w:fldCharType="end"/>
      </w:r>
      <w:r>
        <w:t>.</w:t>
      </w:r>
    </w:p>
    <w:p w14:paraId="6D941024" w14:textId="77CE14D3" w:rsidR="0093422C" w:rsidRDefault="0093422C" w:rsidP="00B317E1">
      <w:pPr>
        <w:pStyle w:val="BodyText"/>
        <w:numPr>
          <w:ilvl w:val="0"/>
          <w:numId w:val="14"/>
        </w:numPr>
        <w:ind w:left="360"/>
      </w:pPr>
      <w:r>
        <w:t xml:space="preserve">If User selects Yes, system continues with Main Flow bullet </w:t>
      </w:r>
      <w:r w:rsidR="00D40677">
        <w:fldChar w:fldCharType="begin"/>
      </w:r>
      <w:r w:rsidR="00D40677">
        <w:instrText xml:space="preserve"> REF _Ref411511332 \r \h </w:instrText>
      </w:r>
      <w:r w:rsidR="00D40677">
        <w:fldChar w:fldCharType="separate"/>
      </w:r>
      <w:r w:rsidR="00B177F9">
        <w:t>6</w:t>
      </w:r>
      <w:r w:rsidR="00D40677">
        <w:fldChar w:fldCharType="end"/>
      </w:r>
      <w:r>
        <w:t>.</w:t>
      </w:r>
    </w:p>
    <w:p w14:paraId="014F0B5C" w14:textId="783BCC25" w:rsidR="0093422C" w:rsidRDefault="0093422C" w:rsidP="00B317E1">
      <w:pPr>
        <w:pStyle w:val="BodyText"/>
        <w:numPr>
          <w:ilvl w:val="0"/>
          <w:numId w:val="14"/>
        </w:numPr>
        <w:ind w:left="360"/>
      </w:pPr>
      <w:r>
        <w:lastRenderedPageBreak/>
        <w:t>If User selects No, system returns to item entry and use case ends.</w:t>
      </w:r>
    </w:p>
    <w:p w14:paraId="19CC7A37" w14:textId="6FEA2AFC" w:rsidR="0093422C" w:rsidRDefault="0093422C" w:rsidP="00CB303A">
      <w:pPr>
        <w:pStyle w:val="Heading3"/>
      </w:pPr>
      <w:bookmarkStart w:id="81" w:name="_Ref402518094"/>
      <w:r>
        <w:t>Import Manager Approval Alternate Flow</w:t>
      </w:r>
      <w:bookmarkEnd w:id="81"/>
    </w:p>
    <w:p w14:paraId="4ABFF636" w14:textId="3801EC85" w:rsidR="0093422C" w:rsidRDefault="0093422C" w:rsidP="00B317E1">
      <w:pPr>
        <w:pStyle w:val="BodyText"/>
        <w:numPr>
          <w:ilvl w:val="0"/>
          <w:numId w:val="32"/>
        </w:numPr>
        <w:ind w:left="360"/>
      </w:pPr>
      <w:r>
        <w:t xml:space="preserve">System displays </w:t>
      </w:r>
      <w:r w:rsidR="00693A4D">
        <w:t xml:space="preserve">current manager approval with text </w:t>
      </w:r>
      <w:r>
        <w:t>defined in section</w:t>
      </w:r>
      <w:r w:rsidR="00693A4D">
        <w:t xml:space="preserve"> </w:t>
      </w:r>
      <w:r w:rsidR="00693A4D">
        <w:fldChar w:fldCharType="begin"/>
      </w:r>
      <w:r w:rsidR="00693A4D">
        <w:instrText xml:space="preserve"> REF _Ref404679103 \r \h </w:instrText>
      </w:r>
      <w:r w:rsidR="00693A4D">
        <w:fldChar w:fldCharType="separate"/>
      </w:r>
      <w:r w:rsidR="00B177F9">
        <w:t>8.1.2</w:t>
      </w:r>
      <w:r w:rsidR="00693A4D">
        <w:fldChar w:fldCharType="end"/>
      </w:r>
      <w:r>
        <w:t>.</w:t>
      </w:r>
    </w:p>
    <w:p w14:paraId="6A3824EE" w14:textId="750B1F9C" w:rsidR="00653896" w:rsidRDefault="00653896" w:rsidP="00B317E1">
      <w:pPr>
        <w:pStyle w:val="BodyText"/>
        <w:numPr>
          <w:ilvl w:val="0"/>
          <w:numId w:val="32"/>
        </w:numPr>
        <w:ind w:left="360"/>
      </w:pPr>
      <w:r>
        <w:t>If manager does not approve, system returns to item entry and use case ends.</w:t>
      </w:r>
    </w:p>
    <w:p w14:paraId="4F06042B" w14:textId="4DABB5B8" w:rsidR="0093422C" w:rsidRDefault="00653896" w:rsidP="00B317E1">
      <w:pPr>
        <w:pStyle w:val="BodyText"/>
        <w:numPr>
          <w:ilvl w:val="0"/>
          <w:numId w:val="32"/>
        </w:numPr>
        <w:ind w:left="360"/>
      </w:pPr>
      <w:r>
        <w:t xml:space="preserve"> If manager does approve, </w:t>
      </w:r>
      <w:r w:rsidR="0093422C">
        <w:t>system continues with Main Flow bullet</w:t>
      </w:r>
      <w:r w:rsidR="00D40677">
        <w:t xml:space="preserve"> </w:t>
      </w:r>
      <w:r w:rsidR="00D40677">
        <w:fldChar w:fldCharType="begin"/>
      </w:r>
      <w:r w:rsidR="00D40677">
        <w:instrText xml:space="preserve"> REF _Ref411511332 \r \h </w:instrText>
      </w:r>
      <w:r w:rsidR="00D40677">
        <w:fldChar w:fldCharType="separate"/>
      </w:r>
      <w:r w:rsidR="00B177F9">
        <w:t>6</w:t>
      </w:r>
      <w:r w:rsidR="00D40677">
        <w:fldChar w:fldCharType="end"/>
      </w:r>
      <w:r w:rsidR="0093422C">
        <w:t>.</w:t>
      </w:r>
    </w:p>
    <w:p w14:paraId="39C553F4" w14:textId="671661A2" w:rsidR="00EC4B65" w:rsidRDefault="00492931" w:rsidP="00CB303A">
      <w:pPr>
        <w:pStyle w:val="Heading3"/>
      </w:pPr>
      <w:bookmarkStart w:id="82" w:name="_Ref401915678"/>
      <w:r>
        <w:t>Not on File Item Alternate Flow</w:t>
      </w:r>
      <w:bookmarkEnd w:id="82"/>
    </w:p>
    <w:p w14:paraId="45C20E06" w14:textId="30B7A65C" w:rsidR="00DF0BF5" w:rsidRDefault="00DF0BF5" w:rsidP="00B317E1">
      <w:pPr>
        <w:pStyle w:val="BodyText"/>
        <w:numPr>
          <w:ilvl w:val="0"/>
          <w:numId w:val="31"/>
        </w:numPr>
        <w:ind w:left="360"/>
      </w:pPr>
      <w:r>
        <w:t>System evaluates the NotOnFile Processing rule (</w:t>
      </w:r>
      <w:r w:rsidRPr="00C7517B">
        <w:t>GenericImportResponse\Order\OrderLines\OrderLine</w:t>
      </w:r>
      <w:r>
        <w:t>\ProcessingRules</w:t>
      </w:r>
      <w:r w:rsidR="007C12F3">
        <w:t>\Rules</w:t>
      </w:r>
      <w:r>
        <w:t>@Name =</w:t>
      </w:r>
      <w:r w:rsidR="007C12F3">
        <w:t>NotOnFile</w:t>
      </w:r>
      <w:r w:rsidR="005718C9">
        <w:t xml:space="preserve"> (if not present and </w:t>
      </w:r>
      <w:r w:rsidR="005718C9" w:rsidRPr="00C7517B">
        <w:t>GenericImportResponse\Order\</w:t>
      </w:r>
      <w:r w:rsidR="005718C9">
        <w:t>ProcessingRules\Rules@Name =NotOnFile is defined, then use the order level value)</w:t>
      </w:r>
      <w:r w:rsidR="007C12F3">
        <w:t>).</w:t>
      </w:r>
    </w:p>
    <w:p w14:paraId="66C270FC" w14:textId="7BEE7FF9" w:rsidR="007C12F3" w:rsidRDefault="007C12F3" w:rsidP="00B317E1">
      <w:pPr>
        <w:pStyle w:val="BodyText"/>
        <w:numPr>
          <w:ilvl w:val="0"/>
          <w:numId w:val="31"/>
        </w:numPr>
        <w:ind w:left="360"/>
      </w:pPr>
      <w:r>
        <w:t>If the Value (</w:t>
      </w:r>
      <w:r w:rsidRPr="00C7517B">
        <w:t>GenericImportResponse\Order\OrderLines\OrderLine</w:t>
      </w:r>
      <w:r>
        <w:t>\ProcessingRules\Rules@Value</w:t>
      </w:r>
      <w:r w:rsidR="005718C9">
        <w:t xml:space="preserve"> or </w:t>
      </w:r>
      <w:r w:rsidR="005718C9" w:rsidRPr="00C7517B">
        <w:t>GenericImportResponse\Order\</w:t>
      </w:r>
      <w:r w:rsidR="005718C9">
        <w:t>ProcessingRules\Rules@Value</w:t>
      </w:r>
      <w:r>
        <w:t>) equals ‘Y’</w:t>
      </w:r>
      <w:r w:rsidR="008D69E2">
        <w:t xml:space="preserve"> (add not on file items to the transaction)</w:t>
      </w:r>
      <w:r>
        <w:t xml:space="preserve">, system </w:t>
      </w:r>
      <w:r w:rsidR="006371BC">
        <w:t xml:space="preserve">executes the </w:t>
      </w:r>
      <w:r w:rsidR="006371BC">
        <w:fldChar w:fldCharType="begin"/>
      </w:r>
      <w:r w:rsidR="006371BC">
        <w:instrText xml:space="preserve"> REF _Ref405450100 \h </w:instrText>
      </w:r>
      <w:r w:rsidR="006371BC">
        <w:fldChar w:fldCharType="separate"/>
      </w:r>
      <w:r w:rsidR="00B177F9">
        <w:t>Not on File System Rule Alternate Flow</w:t>
      </w:r>
      <w:r w:rsidR="006371BC">
        <w:fldChar w:fldCharType="end"/>
      </w:r>
      <w:r w:rsidR="006371BC">
        <w:t xml:space="preserve"> (section </w:t>
      </w:r>
      <w:r w:rsidR="006371BC">
        <w:fldChar w:fldCharType="begin"/>
      </w:r>
      <w:r w:rsidR="006371BC">
        <w:instrText xml:space="preserve"> REF _Ref405450100 \r \h </w:instrText>
      </w:r>
      <w:r w:rsidR="006371BC">
        <w:fldChar w:fldCharType="separate"/>
      </w:r>
      <w:r w:rsidR="00B177F9">
        <w:t>4.4.4</w:t>
      </w:r>
      <w:r w:rsidR="006371BC">
        <w:fldChar w:fldCharType="end"/>
      </w:r>
      <w:r w:rsidR="006371BC">
        <w:t>).</w:t>
      </w:r>
    </w:p>
    <w:p w14:paraId="60AD56F5" w14:textId="4396ABBD" w:rsidR="007C12F3" w:rsidRDefault="007C12F3" w:rsidP="00B317E1">
      <w:pPr>
        <w:pStyle w:val="BodyText"/>
        <w:numPr>
          <w:ilvl w:val="0"/>
          <w:numId w:val="31"/>
        </w:numPr>
        <w:ind w:left="360"/>
      </w:pPr>
      <w:r>
        <w:t>If the Value (</w:t>
      </w:r>
      <w:r w:rsidRPr="00C7517B">
        <w:t>GenericImportResponse\Order\OrderLines\OrderLine</w:t>
      </w:r>
      <w:r>
        <w:t>\ProcessingRules\Rules@Value</w:t>
      </w:r>
      <w:r w:rsidR="005718C9">
        <w:t xml:space="preserve"> or </w:t>
      </w:r>
      <w:r w:rsidR="005718C9" w:rsidRPr="00C7517B">
        <w:t>GenericImportResponse\Order\</w:t>
      </w:r>
      <w:r w:rsidR="005718C9">
        <w:t>ProcessingRules\Rules@Value</w:t>
      </w:r>
      <w:r>
        <w:t xml:space="preserve">) equals ‘N’ or Not defined, system displays the message defined in section </w:t>
      </w:r>
      <w:r>
        <w:fldChar w:fldCharType="begin"/>
      </w:r>
      <w:r>
        <w:instrText xml:space="preserve"> REF _Ref398291360 \r \h  \* MERGEFORMAT </w:instrText>
      </w:r>
      <w:r>
        <w:fldChar w:fldCharType="separate"/>
      </w:r>
      <w:r w:rsidR="00B177F9">
        <w:t>8.1.3.6</w:t>
      </w:r>
      <w:r>
        <w:fldChar w:fldCharType="end"/>
      </w:r>
      <w:r w:rsidR="00E65168">
        <w:t xml:space="preserve"> and executes </w:t>
      </w:r>
      <w:r w:rsidR="00E65168">
        <w:fldChar w:fldCharType="begin"/>
      </w:r>
      <w:r w:rsidR="00E65168">
        <w:instrText xml:space="preserve"> REF _Ref401915569 \h </w:instrText>
      </w:r>
      <w:r w:rsidR="00E65168">
        <w:fldChar w:fldCharType="separate"/>
      </w:r>
      <w:r w:rsidR="00B177F9">
        <w:t>Import All Items Alternate Flow</w:t>
      </w:r>
      <w:r w:rsidR="00E65168">
        <w:fldChar w:fldCharType="end"/>
      </w:r>
      <w:r w:rsidR="00E65168">
        <w:t xml:space="preserve"> (section </w:t>
      </w:r>
      <w:r w:rsidR="00E65168">
        <w:fldChar w:fldCharType="begin"/>
      </w:r>
      <w:r w:rsidR="00E65168">
        <w:instrText xml:space="preserve"> REF _Ref401915569 \r \h </w:instrText>
      </w:r>
      <w:r w:rsidR="00E65168">
        <w:fldChar w:fldCharType="separate"/>
      </w:r>
      <w:r w:rsidR="00B177F9">
        <w:t>4.4.5</w:t>
      </w:r>
      <w:r w:rsidR="00E65168">
        <w:fldChar w:fldCharType="end"/>
      </w:r>
      <w:r w:rsidR="00E65168">
        <w:t>).</w:t>
      </w:r>
    </w:p>
    <w:p w14:paraId="2CE02C6F" w14:textId="118FF38F" w:rsidR="008D69E2" w:rsidRDefault="00BB3529" w:rsidP="00B317E1">
      <w:pPr>
        <w:pStyle w:val="BodyText"/>
        <w:numPr>
          <w:ilvl w:val="0"/>
          <w:numId w:val="31"/>
        </w:numPr>
        <w:ind w:left="360"/>
      </w:pPr>
      <w:r>
        <w:t xml:space="preserve">After completing the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s</w:t>
      </w:r>
      <w:r w:rsidR="007C12F3">
        <w:t xml:space="preserve">ystem </w:t>
      </w:r>
      <w:r>
        <w:t xml:space="preserve">will </w:t>
      </w:r>
      <w:r w:rsidR="008D69E2">
        <w:t>not add the item</w:t>
      </w:r>
      <w:r w:rsidR="009F577A">
        <w:t>, indicates item processed</w:t>
      </w:r>
      <w:r w:rsidR="008D69E2">
        <w:t xml:space="preserve"> and </w:t>
      </w:r>
      <w:r w:rsidR="007B437D">
        <w:t xml:space="preserve">executes </w:t>
      </w:r>
      <w:r w:rsidR="007B437D">
        <w:fldChar w:fldCharType="begin"/>
      </w:r>
      <w:r w:rsidR="007B437D">
        <w:instrText xml:space="preserve"> REF _Ref402511133 \h </w:instrText>
      </w:r>
      <w:r w:rsidR="007B437D">
        <w:fldChar w:fldCharType="separate"/>
      </w:r>
      <w:r w:rsidR="00B177F9">
        <w:t>Determine Additional Items to Evaluate Alternate Flow</w:t>
      </w:r>
      <w:r w:rsidR="007B437D">
        <w:fldChar w:fldCharType="end"/>
      </w:r>
      <w:r w:rsidR="007B437D">
        <w:t xml:space="preserve"> (section </w:t>
      </w:r>
      <w:r w:rsidR="007B437D">
        <w:fldChar w:fldCharType="begin"/>
      </w:r>
      <w:r w:rsidR="007B437D">
        <w:instrText xml:space="preserve"> REF _Ref402511133 \r \h </w:instrText>
      </w:r>
      <w:r w:rsidR="007B437D">
        <w:fldChar w:fldCharType="separate"/>
      </w:r>
      <w:r w:rsidR="00B177F9">
        <w:t>4.4.23</w:t>
      </w:r>
      <w:r w:rsidR="007B437D">
        <w:fldChar w:fldCharType="end"/>
      </w:r>
      <w:r w:rsidR="007B437D">
        <w:t>).</w:t>
      </w:r>
    </w:p>
    <w:p w14:paraId="78949DA2" w14:textId="5BEBFE02" w:rsidR="00BE4C92" w:rsidRDefault="00BE4C92" w:rsidP="00BE4C92">
      <w:pPr>
        <w:pStyle w:val="Heading3"/>
      </w:pPr>
      <w:bookmarkStart w:id="83" w:name="_Ref405450100"/>
      <w:r>
        <w:t>Not on File System Rule Alternate Flow</w:t>
      </w:r>
      <w:bookmarkEnd w:id="83"/>
    </w:p>
    <w:p w14:paraId="629F20B1" w14:textId="5A7F8173" w:rsidR="006371BC" w:rsidRDefault="006371BC" w:rsidP="000B4F83">
      <w:pPr>
        <w:pStyle w:val="BodyText"/>
        <w:numPr>
          <w:ilvl w:val="0"/>
          <w:numId w:val="55"/>
        </w:numPr>
        <w:ind w:left="360"/>
      </w:pPr>
      <w:r>
        <w:t xml:space="preserve">System evaluates the Not on File configuration rule (section </w:t>
      </w:r>
      <w:r>
        <w:fldChar w:fldCharType="begin"/>
      </w:r>
      <w:r>
        <w:instrText xml:space="preserve"> REF _Ref401230942 \r \h </w:instrText>
      </w:r>
      <w:r>
        <w:fldChar w:fldCharType="separate"/>
      </w:r>
      <w:r w:rsidR="00B177F9">
        <w:t>10</w:t>
      </w:r>
      <w:r>
        <w:fldChar w:fldCharType="end"/>
      </w:r>
      <w:r>
        <w:t>).</w:t>
      </w:r>
    </w:p>
    <w:p w14:paraId="0DB60ED4" w14:textId="68960413" w:rsidR="006371BC" w:rsidRDefault="006371BC" w:rsidP="000B4F83">
      <w:pPr>
        <w:pStyle w:val="BodyText"/>
        <w:numPr>
          <w:ilvl w:val="0"/>
          <w:numId w:val="55"/>
        </w:numPr>
        <w:ind w:left="360"/>
      </w:pPr>
      <w:r>
        <w:t xml:space="preserve">If configuration is set to Y, system </w:t>
      </w:r>
      <w:r w:rsidR="008D3F1E">
        <w:t xml:space="preserve">prompts for current not on file information (if any information is included in the </w:t>
      </w:r>
      <w:r w:rsidR="008D3F1E" w:rsidRPr="00C7517B">
        <w:t>GenericImportResponse\Order\OrderLines\OrderLine</w:t>
      </w:r>
      <w:r w:rsidR="008D3F1E">
        <w:t xml:space="preserve">\Item in the response, system prepopulates that information when prompting), </w:t>
      </w:r>
      <w:r>
        <w:t xml:space="preserve">marks item to be added and returns to Main Flow bullet </w:t>
      </w:r>
      <w:r>
        <w:fldChar w:fldCharType="begin"/>
      </w:r>
      <w:r>
        <w:instrText xml:space="preserve"> REF _Ref401925238 \r \h </w:instrText>
      </w:r>
      <w:r>
        <w:fldChar w:fldCharType="separate"/>
      </w:r>
      <w:r w:rsidR="00B177F9">
        <w:t>16</w:t>
      </w:r>
      <w:r>
        <w:fldChar w:fldCharType="end"/>
      </w:r>
      <w:r>
        <w:t xml:space="preserve">.  </w:t>
      </w:r>
      <w:r w:rsidRPr="007C12F3">
        <w:rPr>
          <w:b/>
        </w:rPr>
        <w:t>NOTE</w:t>
      </w:r>
      <w:r>
        <w:t>:  System ignores any value in the PriceApplication processing rule.</w:t>
      </w:r>
    </w:p>
    <w:p w14:paraId="1C639D68" w14:textId="1FA71175" w:rsidR="006371BC" w:rsidRDefault="006371BC" w:rsidP="000B4F83">
      <w:pPr>
        <w:pStyle w:val="BodyText"/>
        <w:numPr>
          <w:ilvl w:val="0"/>
          <w:numId w:val="55"/>
        </w:numPr>
        <w:ind w:left="360"/>
      </w:pPr>
      <w:r>
        <w:t xml:space="preserve">If configuration is set to N, system displays the message defined in section </w:t>
      </w:r>
      <w:r>
        <w:fldChar w:fldCharType="begin"/>
      </w:r>
      <w:r>
        <w:instrText xml:space="preserve"> REF _Ref398291360 \r \h  \* MERGEFORMAT </w:instrText>
      </w:r>
      <w:r>
        <w:fldChar w:fldCharType="separate"/>
      </w:r>
      <w:r w:rsidR="00B177F9">
        <w:t>8.1.3.6</w:t>
      </w:r>
      <w:r>
        <w:fldChar w:fldCharType="end"/>
      </w:r>
      <w:r>
        <w:t xml:space="preserve"> and executes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w:t>
      </w:r>
    </w:p>
    <w:p w14:paraId="349A4FB6" w14:textId="088A158E" w:rsidR="006371BC" w:rsidRDefault="006371BC" w:rsidP="000B4F83">
      <w:pPr>
        <w:pStyle w:val="BodyText"/>
        <w:numPr>
          <w:ilvl w:val="0"/>
          <w:numId w:val="55"/>
        </w:numPr>
        <w:ind w:left="360"/>
      </w:pPr>
      <w:r>
        <w:t>If configuration is set to P, system enforces current system transaction type/items in the transaction rules and import item type.</w:t>
      </w:r>
    </w:p>
    <w:p w14:paraId="1EF0C40C" w14:textId="5280F8AA" w:rsidR="006371BC" w:rsidRDefault="006371BC" w:rsidP="000B4F83">
      <w:pPr>
        <w:pStyle w:val="BodyText"/>
        <w:numPr>
          <w:ilvl w:val="0"/>
          <w:numId w:val="55"/>
        </w:numPr>
        <w:ind w:left="360"/>
      </w:pPr>
      <w:r>
        <w:t xml:space="preserve">If current system transaction type/items in the transaction rules and import item type indicate that item is not to be added, system displays the message defined in section </w:t>
      </w:r>
      <w:r>
        <w:fldChar w:fldCharType="begin"/>
      </w:r>
      <w:r>
        <w:instrText xml:space="preserve"> REF _Ref398291360 \r \h  \* MERGEFORMAT </w:instrText>
      </w:r>
      <w:r>
        <w:fldChar w:fldCharType="separate"/>
      </w:r>
      <w:r w:rsidR="00B177F9">
        <w:t>8.1.3.6</w:t>
      </w:r>
      <w:r>
        <w:fldChar w:fldCharType="end"/>
      </w:r>
      <w:r>
        <w:t xml:space="preserve"> and executes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w:t>
      </w:r>
    </w:p>
    <w:p w14:paraId="159DCC6A" w14:textId="38D07E7B" w:rsidR="006371BC" w:rsidRDefault="006371BC" w:rsidP="000B4F83">
      <w:pPr>
        <w:pStyle w:val="BodyText"/>
        <w:numPr>
          <w:ilvl w:val="0"/>
          <w:numId w:val="55"/>
        </w:numPr>
        <w:ind w:left="360"/>
      </w:pPr>
      <w:r>
        <w:t xml:space="preserve">If current system transaction type/items in the transaction rules and import item type indicate that item can be added, then system returns to Main Flow bullet </w:t>
      </w:r>
      <w:r>
        <w:fldChar w:fldCharType="begin"/>
      </w:r>
      <w:r>
        <w:instrText xml:space="preserve"> REF _Ref401925238 \r \h </w:instrText>
      </w:r>
      <w:r>
        <w:fldChar w:fldCharType="separate"/>
      </w:r>
      <w:r w:rsidR="00B177F9">
        <w:t>16</w:t>
      </w:r>
      <w:r>
        <w:fldChar w:fldCharType="end"/>
      </w:r>
      <w:r>
        <w:t>.</w:t>
      </w:r>
    </w:p>
    <w:p w14:paraId="3E6EE87B" w14:textId="7564CEE6" w:rsidR="00D40677" w:rsidRDefault="00D40677" w:rsidP="000B4F83">
      <w:pPr>
        <w:pStyle w:val="BodyText"/>
        <w:numPr>
          <w:ilvl w:val="0"/>
          <w:numId w:val="55"/>
        </w:numPr>
        <w:ind w:left="360"/>
      </w:pPr>
      <w:r>
        <w:t xml:space="preserve">After completing the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xml:space="preserve">), system will not add the item, indicates item processed and executes </w:t>
      </w:r>
      <w:r>
        <w:fldChar w:fldCharType="begin"/>
      </w:r>
      <w:r>
        <w:instrText xml:space="preserve"> REF _Ref402511133 \h </w:instrText>
      </w:r>
      <w:r>
        <w:fldChar w:fldCharType="separate"/>
      </w:r>
      <w:r w:rsidR="00B177F9">
        <w:t>Determine Additional Items to Evaluate Alternate Flow</w:t>
      </w:r>
      <w:r>
        <w:fldChar w:fldCharType="end"/>
      </w:r>
      <w:r>
        <w:t xml:space="preserve"> (section </w:t>
      </w:r>
      <w:r>
        <w:fldChar w:fldCharType="begin"/>
      </w:r>
      <w:r>
        <w:instrText xml:space="preserve"> REF _Ref402511133 \r \h </w:instrText>
      </w:r>
      <w:r>
        <w:fldChar w:fldCharType="separate"/>
      </w:r>
      <w:r w:rsidR="00B177F9">
        <w:t>4.4.23</w:t>
      </w:r>
      <w:r>
        <w:fldChar w:fldCharType="end"/>
      </w:r>
      <w:r>
        <w:t>).</w:t>
      </w:r>
    </w:p>
    <w:p w14:paraId="2C9380A6" w14:textId="7705CB5C" w:rsidR="007C12F3" w:rsidRDefault="007C12F3" w:rsidP="00CB303A">
      <w:pPr>
        <w:pStyle w:val="Heading3"/>
      </w:pPr>
      <w:bookmarkStart w:id="84" w:name="_Ref401915569"/>
      <w:r>
        <w:t>Import All Items Alternate Flow</w:t>
      </w:r>
      <w:bookmarkEnd w:id="84"/>
    </w:p>
    <w:p w14:paraId="31BB3C51" w14:textId="57DF0240" w:rsidR="007C12F3" w:rsidRDefault="007C12F3" w:rsidP="00B317E1">
      <w:pPr>
        <w:pStyle w:val="BodyText"/>
        <w:numPr>
          <w:ilvl w:val="0"/>
          <w:numId w:val="15"/>
        </w:numPr>
        <w:ind w:left="360"/>
      </w:pPr>
      <w:r>
        <w:t>System evaluates the ImportAllItems processing rule (</w:t>
      </w:r>
      <w:r w:rsidRPr="00C7517B">
        <w:t>GenericImportResponse\Order\</w:t>
      </w:r>
      <w:r>
        <w:t>ProcessingRules\Rules@Name = ImportAllItems).</w:t>
      </w:r>
    </w:p>
    <w:p w14:paraId="28DD5197" w14:textId="2F6F4CCF" w:rsidR="007C12F3" w:rsidRDefault="007C12F3" w:rsidP="00B317E1">
      <w:pPr>
        <w:pStyle w:val="BodyText"/>
        <w:numPr>
          <w:ilvl w:val="0"/>
          <w:numId w:val="15"/>
        </w:numPr>
        <w:ind w:left="360"/>
      </w:pPr>
      <w:r>
        <w:t>If the Value (</w:t>
      </w:r>
      <w:r w:rsidRPr="00C7517B">
        <w:t>GenericImportResponse\Order\</w:t>
      </w:r>
      <w:r>
        <w:t xml:space="preserve">ProcessingRules\Rules@Value) equals </w:t>
      </w:r>
      <w:r w:rsidR="00E65168">
        <w:t>‘Y’</w:t>
      </w:r>
      <w:r w:rsidR="001860D1">
        <w:t xml:space="preserve"> or Not Defined</w:t>
      </w:r>
      <w:r w:rsidR="00E65168">
        <w:t>, system removes all items from the basket that are in the transaction and the use case ends.</w:t>
      </w:r>
    </w:p>
    <w:p w14:paraId="78EB2E8D" w14:textId="03ADF2F6" w:rsidR="00E65168" w:rsidRPr="007C12F3" w:rsidRDefault="00E65168" w:rsidP="00B317E1">
      <w:pPr>
        <w:pStyle w:val="BodyText"/>
        <w:numPr>
          <w:ilvl w:val="0"/>
          <w:numId w:val="15"/>
        </w:numPr>
        <w:ind w:left="360"/>
      </w:pPr>
      <w:r>
        <w:t>If the Value (</w:t>
      </w:r>
      <w:r w:rsidRPr="00C7517B">
        <w:t>GenericImportResponse\Order\</w:t>
      </w:r>
      <w:r>
        <w:t>ProcessingRules\Rules@Value) equals ‘N’, system returns to the calling flow</w:t>
      </w:r>
      <w:r w:rsidR="00FD3FDF">
        <w:t>/Use Case</w:t>
      </w:r>
      <w:r>
        <w:t>.</w:t>
      </w:r>
    </w:p>
    <w:p w14:paraId="472FFA90" w14:textId="3530FBC8" w:rsidR="00492931" w:rsidRDefault="00492931" w:rsidP="00CB303A">
      <w:pPr>
        <w:pStyle w:val="Heading3"/>
      </w:pPr>
      <w:bookmarkStart w:id="85" w:name="_Ref401917148"/>
      <w:r>
        <w:t>Warranty Item Alternate Flow</w:t>
      </w:r>
      <w:bookmarkEnd w:id="85"/>
    </w:p>
    <w:p w14:paraId="265A8D7F" w14:textId="7C4A1F30" w:rsidR="008D69E2" w:rsidRDefault="008D69E2" w:rsidP="00B317E1">
      <w:pPr>
        <w:pStyle w:val="BodyText"/>
        <w:numPr>
          <w:ilvl w:val="0"/>
          <w:numId w:val="16"/>
        </w:numPr>
        <w:ind w:left="360"/>
      </w:pPr>
      <w:r>
        <w:t>System evaluates the PSP Processing rule (</w:t>
      </w:r>
      <w:r w:rsidRPr="00C7517B">
        <w:t>GenericImportResponse\Order\OrderLines\OrderLine</w:t>
      </w:r>
      <w:r>
        <w:t>\ProcessingRules\Rules@Name =PSP</w:t>
      </w:r>
      <w:r w:rsidR="005718C9">
        <w:t xml:space="preserve"> (if not present and </w:t>
      </w:r>
      <w:r w:rsidR="005718C9" w:rsidRPr="00C7517B">
        <w:t>GenericImportResponse\Order\</w:t>
      </w:r>
      <w:r w:rsidR="005718C9">
        <w:t>ProcessingRules\Rules@Name =PSP is defined, then use the order level value)</w:t>
      </w:r>
      <w:r>
        <w:t>).</w:t>
      </w:r>
    </w:p>
    <w:p w14:paraId="7AF30C10" w14:textId="65320CB4" w:rsidR="008D69E2" w:rsidRDefault="008D69E2" w:rsidP="00B317E1">
      <w:pPr>
        <w:pStyle w:val="BodyText"/>
        <w:numPr>
          <w:ilvl w:val="0"/>
          <w:numId w:val="16"/>
        </w:numPr>
        <w:ind w:left="360"/>
      </w:pPr>
      <w:r>
        <w:lastRenderedPageBreak/>
        <w:t>If the Value (</w:t>
      </w:r>
      <w:r w:rsidRPr="00C7517B">
        <w:t>GenericImportResponse\Order\OrderLines\OrderLine</w:t>
      </w:r>
      <w:r>
        <w:t>\ProcessingRules\Rules@Value</w:t>
      </w:r>
      <w:r w:rsidR="005718C9">
        <w:t xml:space="preserve"> or </w:t>
      </w:r>
      <w:r w:rsidR="005718C9" w:rsidRPr="00C7517B">
        <w:t>GenericImportResponse\Order\</w:t>
      </w:r>
      <w:r w:rsidR="005718C9">
        <w:t>ProcessingRules\Rules@Value</w:t>
      </w:r>
      <w:r>
        <w:t xml:space="preserve">) equals ‘Y’ (add warranty items to the transaction), system </w:t>
      </w:r>
      <w:r w:rsidR="00AE4BEC">
        <w:t xml:space="preserve">evaluates the Warranty Rule Flag configuration (section </w:t>
      </w:r>
      <w:r w:rsidR="00AE4BEC">
        <w:fldChar w:fldCharType="begin"/>
      </w:r>
      <w:r w:rsidR="00AE4BEC">
        <w:instrText xml:space="preserve"> REF _Ref401230942 \r \h </w:instrText>
      </w:r>
      <w:r w:rsidR="00AE4BEC">
        <w:fldChar w:fldCharType="separate"/>
      </w:r>
      <w:r w:rsidR="00B177F9">
        <w:t>10</w:t>
      </w:r>
      <w:r w:rsidR="00AE4BEC">
        <w:fldChar w:fldCharType="end"/>
      </w:r>
      <w:r w:rsidR="00AE4BEC">
        <w:t xml:space="preserve">) and executes </w:t>
      </w:r>
      <w:r w:rsidR="00AE4BEC">
        <w:fldChar w:fldCharType="begin"/>
      </w:r>
      <w:r w:rsidR="00AE4BEC">
        <w:instrText xml:space="preserve"> REF _Ref405450356 \h </w:instrText>
      </w:r>
      <w:r w:rsidR="00AE4BEC">
        <w:fldChar w:fldCharType="separate"/>
      </w:r>
      <w:r w:rsidR="00B177F9">
        <w:t>System Rule Alternate Flow</w:t>
      </w:r>
      <w:r w:rsidR="00AE4BEC">
        <w:fldChar w:fldCharType="end"/>
      </w:r>
      <w:r w:rsidR="00AE4BEC">
        <w:t xml:space="preserve"> (section </w:t>
      </w:r>
      <w:r w:rsidR="00AE4BEC">
        <w:fldChar w:fldCharType="begin"/>
      </w:r>
      <w:r w:rsidR="00AE4BEC">
        <w:instrText xml:space="preserve"> REF _Ref405450356 \r \h </w:instrText>
      </w:r>
      <w:r w:rsidR="00AE4BEC">
        <w:fldChar w:fldCharType="separate"/>
      </w:r>
      <w:r w:rsidR="00B177F9">
        <w:t>4.4.7</w:t>
      </w:r>
      <w:r w:rsidR="00AE4BEC">
        <w:fldChar w:fldCharType="end"/>
      </w:r>
      <w:r w:rsidR="00AE4BEC">
        <w:t>).</w:t>
      </w:r>
      <w:r>
        <w:t xml:space="preserve">  </w:t>
      </w:r>
    </w:p>
    <w:p w14:paraId="5922B43A" w14:textId="47213144" w:rsidR="008D69E2" w:rsidRDefault="008D69E2" w:rsidP="00B317E1">
      <w:pPr>
        <w:pStyle w:val="BodyText"/>
        <w:numPr>
          <w:ilvl w:val="0"/>
          <w:numId w:val="16"/>
        </w:numPr>
        <w:ind w:left="360"/>
      </w:pPr>
      <w:r>
        <w:t>If the Value (</w:t>
      </w:r>
      <w:r w:rsidRPr="00C7517B">
        <w:t>GenericImportResponse\Order\OrderLines\OrderLine</w:t>
      </w:r>
      <w:r>
        <w:t>\ProcessingRules\Rules@Value</w:t>
      </w:r>
      <w:r w:rsidR="005718C9">
        <w:t xml:space="preserve"> or </w:t>
      </w:r>
      <w:r w:rsidR="005718C9" w:rsidRPr="00C7517B">
        <w:t>GenericImportResponse\Order\</w:t>
      </w:r>
      <w:r w:rsidR="005718C9">
        <w:t>ProcessingRules\Rules@Value</w:t>
      </w:r>
      <w:r>
        <w:t xml:space="preserve">) equals ‘N’ or Not defined, system displays the message defined in section </w:t>
      </w:r>
      <w:r>
        <w:fldChar w:fldCharType="begin"/>
      </w:r>
      <w:r>
        <w:instrText xml:space="preserve"> REF _Ref398291360 \r \h  \* MERGEFORMAT </w:instrText>
      </w:r>
      <w:r>
        <w:fldChar w:fldCharType="separate"/>
      </w:r>
      <w:r w:rsidR="00B177F9">
        <w:t>8.1.3.6</w:t>
      </w:r>
      <w:r>
        <w:fldChar w:fldCharType="end"/>
      </w:r>
      <w:r>
        <w:t xml:space="preserve"> and executes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w:t>
      </w:r>
    </w:p>
    <w:p w14:paraId="0DBE9A02" w14:textId="0A840143" w:rsidR="008D69E2" w:rsidRDefault="00BB3529" w:rsidP="00B317E1">
      <w:pPr>
        <w:pStyle w:val="BodyText"/>
        <w:numPr>
          <w:ilvl w:val="0"/>
          <w:numId w:val="16"/>
        </w:numPr>
        <w:ind w:left="360"/>
      </w:pPr>
      <w:r>
        <w:t xml:space="preserve">After completing the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s</w:t>
      </w:r>
      <w:r w:rsidR="008D69E2">
        <w:t xml:space="preserve">ystem </w:t>
      </w:r>
      <w:r>
        <w:t xml:space="preserve">will </w:t>
      </w:r>
      <w:r w:rsidR="008D69E2">
        <w:t>not add the item</w:t>
      </w:r>
      <w:r w:rsidR="00FD3FDF">
        <w:t>, indicates item processed</w:t>
      </w:r>
      <w:r w:rsidR="008D69E2">
        <w:t xml:space="preserve"> and </w:t>
      </w:r>
      <w:r w:rsidR="007B437D">
        <w:t xml:space="preserve">executes </w:t>
      </w:r>
      <w:r w:rsidR="007B437D">
        <w:fldChar w:fldCharType="begin"/>
      </w:r>
      <w:r w:rsidR="007B437D">
        <w:instrText xml:space="preserve"> REF _Ref402511133 \h </w:instrText>
      </w:r>
      <w:r w:rsidR="007B437D">
        <w:fldChar w:fldCharType="separate"/>
      </w:r>
      <w:r w:rsidR="00B177F9">
        <w:t>Determine Additional Items to Evaluate Alternate Flow</w:t>
      </w:r>
      <w:r w:rsidR="007B437D">
        <w:fldChar w:fldCharType="end"/>
      </w:r>
      <w:r w:rsidR="007B437D">
        <w:t xml:space="preserve"> (section </w:t>
      </w:r>
      <w:r w:rsidR="007B437D">
        <w:fldChar w:fldCharType="begin"/>
      </w:r>
      <w:r w:rsidR="007B437D">
        <w:instrText xml:space="preserve"> REF _Ref402511133 \r \h </w:instrText>
      </w:r>
      <w:r w:rsidR="007B437D">
        <w:fldChar w:fldCharType="separate"/>
      </w:r>
      <w:r w:rsidR="00B177F9">
        <w:t>4.4.23</w:t>
      </w:r>
      <w:r w:rsidR="007B437D">
        <w:fldChar w:fldCharType="end"/>
      </w:r>
      <w:r w:rsidR="007B437D">
        <w:t>)</w:t>
      </w:r>
    </w:p>
    <w:p w14:paraId="23746A08" w14:textId="53E2266A" w:rsidR="00AE4BEC" w:rsidRDefault="00AE4BEC" w:rsidP="00AE4BEC">
      <w:pPr>
        <w:pStyle w:val="Heading3"/>
      </w:pPr>
      <w:bookmarkStart w:id="86" w:name="_Ref405450356"/>
      <w:r>
        <w:t>System Rule Alternate Flow</w:t>
      </w:r>
      <w:bookmarkEnd w:id="86"/>
    </w:p>
    <w:p w14:paraId="62C391EC" w14:textId="05313053" w:rsidR="00AE4BEC" w:rsidRDefault="00AE4BEC" w:rsidP="000B4F83">
      <w:pPr>
        <w:pStyle w:val="BodyText"/>
        <w:numPr>
          <w:ilvl w:val="0"/>
          <w:numId w:val="57"/>
        </w:numPr>
        <w:ind w:left="360"/>
      </w:pPr>
      <w:r>
        <w:t xml:space="preserve">If configuration is set to Y, system marks item to be added (regardless of existing system rules) and returns to Main Flow bullet </w:t>
      </w:r>
      <w:r>
        <w:fldChar w:fldCharType="begin"/>
      </w:r>
      <w:r>
        <w:instrText xml:space="preserve"> REF _Ref401916808 \r \h </w:instrText>
      </w:r>
      <w:r>
        <w:fldChar w:fldCharType="separate"/>
      </w:r>
      <w:r w:rsidR="00B177F9">
        <w:t>11</w:t>
      </w:r>
      <w:r>
        <w:fldChar w:fldCharType="end"/>
      </w:r>
      <w:r>
        <w:t xml:space="preserve">.  </w:t>
      </w:r>
    </w:p>
    <w:p w14:paraId="03C1E507" w14:textId="620E9E97" w:rsidR="00AE4BEC" w:rsidRDefault="00AE4BEC" w:rsidP="000B4F83">
      <w:pPr>
        <w:pStyle w:val="BodyText"/>
        <w:numPr>
          <w:ilvl w:val="0"/>
          <w:numId w:val="57"/>
        </w:numPr>
        <w:ind w:left="360"/>
      </w:pPr>
      <w:r>
        <w:t xml:space="preserve">If configuration is set to N, system displays the message defined in section </w:t>
      </w:r>
      <w:r>
        <w:fldChar w:fldCharType="begin"/>
      </w:r>
      <w:r>
        <w:instrText xml:space="preserve"> REF _Ref398291360 \r \h  \* MERGEFORMAT </w:instrText>
      </w:r>
      <w:r>
        <w:fldChar w:fldCharType="separate"/>
      </w:r>
      <w:r w:rsidR="00B177F9">
        <w:t>8.1.3.6</w:t>
      </w:r>
      <w:r>
        <w:fldChar w:fldCharType="end"/>
      </w:r>
      <w:r>
        <w:t xml:space="preserve"> and executes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w:t>
      </w:r>
    </w:p>
    <w:p w14:paraId="407BEC4C" w14:textId="77777777" w:rsidR="00AE4BEC" w:rsidRDefault="00AE4BEC" w:rsidP="000B4F83">
      <w:pPr>
        <w:pStyle w:val="BodyText"/>
        <w:numPr>
          <w:ilvl w:val="0"/>
          <w:numId w:val="57"/>
        </w:numPr>
        <w:ind w:left="360"/>
      </w:pPr>
      <w:r>
        <w:t>If configuration is set to P, system enforces current system transaction type/items in the transaction rules and import item type.</w:t>
      </w:r>
    </w:p>
    <w:p w14:paraId="6D2506A2" w14:textId="6826BD3A" w:rsidR="00AE4BEC" w:rsidRDefault="00AE4BEC" w:rsidP="000B4F83">
      <w:pPr>
        <w:pStyle w:val="BodyText"/>
        <w:numPr>
          <w:ilvl w:val="0"/>
          <w:numId w:val="57"/>
        </w:numPr>
        <w:ind w:left="360"/>
      </w:pPr>
      <w:r>
        <w:t xml:space="preserve">If current system transaction type/items in the transaction rules and import item type indicate that item is not to be added, system displays the message defined in section </w:t>
      </w:r>
      <w:r>
        <w:fldChar w:fldCharType="begin"/>
      </w:r>
      <w:r>
        <w:instrText xml:space="preserve"> REF _Ref398291360 \r \h  \* MERGEFORMAT </w:instrText>
      </w:r>
      <w:r>
        <w:fldChar w:fldCharType="separate"/>
      </w:r>
      <w:r w:rsidR="00B177F9">
        <w:t>8.1.3.6</w:t>
      </w:r>
      <w:r>
        <w:fldChar w:fldCharType="end"/>
      </w:r>
      <w:r>
        <w:t xml:space="preserve"> and executes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w:t>
      </w:r>
    </w:p>
    <w:p w14:paraId="407C6BB0" w14:textId="313646A5" w:rsidR="00AE4BEC" w:rsidRDefault="00AE4BEC" w:rsidP="000B4F83">
      <w:pPr>
        <w:pStyle w:val="BodyText"/>
        <w:numPr>
          <w:ilvl w:val="0"/>
          <w:numId w:val="57"/>
        </w:numPr>
        <w:ind w:left="360"/>
      </w:pPr>
      <w:r>
        <w:t xml:space="preserve">If current system transaction type/items in the transaction rules and import item type indicate that item can be added, then system returns to Main Flow bullet </w:t>
      </w:r>
      <w:r>
        <w:fldChar w:fldCharType="begin"/>
      </w:r>
      <w:r>
        <w:instrText xml:space="preserve"> REF _Ref401916808 \r \h </w:instrText>
      </w:r>
      <w:r>
        <w:fldChar w:fldCharType="separate"/>
      </w:r>
      <w:r w:rsidR="00B177F9">
        <w:t>11</w:t>
      </w:r>
      <w:r>
        <w:fldChar w:fldCharType="end"/>
      </w:r>
      <w:r>
        <w:t>.</w:t>
      </w:r>
    </w:p>
    <w:p w14:paraId="67629E24" w14:textId="0EC14C10" w:rsidR="00492931" w:rsidRDefault="00492931" w:rsidP="00CB303A">
      <w:pPr>
        <w:pStyle w:val="Heading3"/>
      </w:pPr>
      <w:bookmarkStart w:id="87" w:name="_Ref401917170"/>
      <w:r>
        <w:t xml:space="preserve">Pre-Order </w:t>
      </w:r>
      <w:r w:rsidR="00DF0BF5">
        <w:t>I</w:t>
      </w:r>
      <w:r>
        <w:t>tem</w:t>
      </w:r>
      <w:r w:rsidR="00DF0BF5">
        <w:t xml:space="preserve"> Alternate Flow</w:t>
      </w:r>
      <w:bookmarkEnd w:id="87"/>
    </w:p>
    <w:p w14:paraId="70380DB4" w14:textId="1F357AE5" w:rsidR="008D69E2" w:rsidRDefault="008D69E2" w:rsidP="00B317E1">
      <w:pPr>
        <w:pStyle w:val="BodyText"/>
        <w:numPr>
          <w:ilvl w:val="0"/>
          <w:numId w:val="18"/>
        </w:numPr>
        <w:tabs>
          <w:tab w:val="left" w:pos="810"/>
        </w:tabs>
        <w:ind w:left="360"/>
      </w:pPr>
      <w:r>
        <w:t>System evaluates the Preorder Processing rule (</w:t>
      </w:r>
      <w:r w:rsidRPr="00C7517B">
        <w:t>GenericImportResponse\Order\OrderLines\OrderLine</w:t>
      </w:r>
      <w:r>
        <w:t>\ProcessingRules\Rules@Name =Preorder</w:t>
      </w:r>
      <w:r w:rsidR="005718C9">
        <w:t xml:space="preserve"> (if not present and </w:t>
      </w:r>
      <w:r w:rsidR="005718C9" w:rsidRPr="00C7517B">
        <w:t>GenericImportResponse\Order\</w:t>
      </w:r>
      <w:r w:rsidR="005718C9">
        <w:t>ProcessingRules\Rules@Name =</w:t>
      </w:r>
      <w:r w:rsidR="005718C9" w:rsidRPr="005718C9">
        <w:t xml:space="preserve"> </w:t>
      </w:r>
      <w:r w:rsidR="005718C9">
        <w:t>Preorder is defined, then use the order level value)</w:t>
      </w:r>
      <w:r>
        <w:t>).</w:t>
      </w:r>
    </w:p>
    <w:p w14:paraId="3172AFD2" w14:textId="5E08E71F" w:rsidR="008D69E2" w:rsidRDefault="008D69E2" w:rsidP="00B317E1">
      <w:pPr>
        <w:pStyle w:val="BodyText"/>
        <w:numPr>
          <w:ilvl w:val="0"/>
          <w:numId w:val="18"/>
        </w:numPr>
        <w:ind w:left="360"/>
      </w:pPr>
      <w:r>
        <w:t>If the Value (</w:t>
      </w:r>
      <w:r w:rsidRPr="00C7517B">
        <w:t>GenericImportResponse\Order\OrderLines\OrderLine</w:t>
      </w:r>
      <w:r>
        <w:t>\ProcessingRules\Rules@Value</w:t>
      </w:r>
      <w:r w:rsidR="005718C9">
        <w:t xml:space="preserve"> or </w:t>
      </w:r>
      <w:r w:rsidR="005718C9" w:rsidRPr="00C7517B">
        <w:t>GenericImportResponse\Order\</w:t>
      </w:r>
      <w:r w:rsidR="005718C9">
        <w:t>ProcessingRules\Rules@Value</w:t>
      </w:r>
      <w:r>
        <w:t xml:space="preserve">) equals ‘Y’ (add Pre-Order items to the transaction), system </w:t>
      </w:r>
      <w:r w:rsidR="009B042E">
        <w:t xml:space="preserve">evaluates the Pre-Order Rule Flag configuration (section </w:t>
      </w:r>
      <w:r w:rsidR="009B042E">
        <w:fldChar w:fldCharType="begin"/>
      </w:r>
      <w:r w:rsidR="009B042E">
        <w:instrText xml:space="preserve"> REF _Ref401230942 \r \h </w:instrText>
      </w:r>
      <w:r w:rsidR="009B042E">
        <w:fldChar w:fldCharType="separate"/>
      </w:r>
      <w:r w:rsidR="00B177F9">
        <w:t>10</w:t>
      </w:r>
      <w:r w:rsidR="009B042E">
        <w:fldChar w:fldCharType="end"/>
      </w:r>
      <w:r w:rsidR="009B042E">
        <w:t xml:space="preserve">) and </w:t>
      </w:r>
      <w:r w:rsidR="005D4ADA">
        <w:t xml:space="preserve">executes the </w:t>
      </w:r>
      <w:r w:rsidR="009B042E">
        <w:fldChar w:fldCharType="begin"/>
      </w:r>
      <w:r w:rsidR="009B042E">
        <w:instrText xml:space="preserve"> REF _Ref405450356 \h </w:instrText>
      </w:r>
      <w:r w:rsidR="009B042E">
        <w:fldChar w:fldCharType="separate"/>
      </w:r>
      <w:r w:rsidR="00B177F9">
        <w:t>System Rule Alternate Flow</w:t>
      </w:r>
      <w:r w:rsidR="009B042E">
        <w:fldChar w:fldCharType="end"/>
      </w:r>
      <w:r w:rsidR="009B042E">
        <w:t xml:space="preserve"> </w:t>
      </w:r>
      <w:r w:rsidR="005D4ADA">
        <w:t xml:space="preserve">(section </w:t>
      </w:r>
      <w:r w:rsidR="009B042E">
        <w:fldChar w:fldCharType="begin"/>
      </w:r>
      <w:r w:rsidR="009B042E">
        <w:instrText xml:space="preserve"> REF _Ref405450356 \r \h </w:instrText>
      </w:r>
      <w:r w:rsidR="009B042E">
        <w:fldChar w:fldCharType="separate"/>
      </w:r>
      <w:r w:rsidR="00B177F9">
        <w:t>4.4.7</w:t>
      </w:r>
      <w:r w:rsidR="009B042E">
        <w:fldChar w:fldCharType="end"/>
      </w:r>
      <w:r w:rsidR="005D4ADA">
        <w:t>)</w:t>
      </w:r>
      <w:r>
        <w:t xml:space="preserve">.  </w:t>
      </w:r>
    </w:p>
    <w:p w14:paraId="17CFE7D4" w14:textId="45C2AD93" w:rsidR="008D69E2" w:rsidRDefault="008D69E2" w:rsidP="00B317E1">
      <w:pPr>
        <w:pStyle w:val="BodyText"/>
        <w:numPr>
          <w:ilvl w:val="0"/>
          <w:numId w:val="18"/>
        </w:numPr>
        <w:ind w:left="360"/>
      </w:pPr>
      <w:r>
        <w:t>If the Value (</w:t>
      </w:r>
      <w:r w:rsidRPr="00C7517B">
        <w:t>GenericImportResponse\Order\OrderLines\OrderLine</w:t>
      </w:r>
      <w:r>
        <w:t>\ProcessingRules\Rules@Value</w:t>
      </w:r>
      <w:r w:rsidR="005718C9">
        <w:t xml:space="preserve"> or </w:t>
      </w:r>
      <w:r w:rsidR="005718C9" w:rsidRPr="00C7517B">
        <w:t>GenericImportResponse\Order\</w:t>
      </w:r>
      <w:r w:rsidR="005718C9">
        <w:t>ProcessingRules\Rules@Value</w:t>
      </w:r>
      <w:r>
        <w:t xml:space="preserve">) equals ‘N’ or Not defined, system displays the message defined in section </w:t>
      </w:r>
      <w:r>
        <w:fldChar w:fldCharType="begin"/>
      </w:r>
      <w:r>
        <w:instrText xml:space="preserve"> REF _Ref398291360 \r \h  \* MERGEFORMAT </w:instrText>
      </w:r>
      <w:r>
        <w:fldChar w:fldCharType="separate"/>
      </w:r>
      <w:r w:rsidR="00B177F9">
        <w:t>8.1.3.6</w:t>
      </w:r>
      <w:r>
        <w:fldChar w:fldCharType="end"/>
      </w:r>
      <w:r>
        <w:t xml:space="preserve"> and executes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w:t>
      </w:r>
    </w:p>
    <w:p w14:paraId="152CC48C" w14:textId="36CED5B4" w:rsidR="008D69E2" w:rsidRDefault="00BB3529" w:rsidP="00B317E1">
      <w:pPr>
        <w:pStyle w:val="BodyText"/>
        <w:numPr>
          <w:ilvl w:val="0"/>
          <w:numId w:val="18"/>
        </w:numPr>
        <w:ind w:left="360"/>
      </w:pPr>
      <w:r>
        <w:t xml:space="preserve">After completing the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s</w:t>
      </w:r>
      <w:r w:rsidR="008D69E2">
        <w:t xml:space="preserve">ystem </w:t>
      </w:r>
      <w:r>
        <w:t xml:space="preserve">will </w:t>
      </w:r>
      <w:r w:rsidR="008D69E2">
        <w:t>not add the item</w:t>
      </w:r>
      <w:r w:rsidR="00FD3FDF">
        <w:t>, indicates item processed</w:t>
      </w:r>
      <w:r w:rsidR="008D69E2">
        <w:t xml:space="preserve"> and </w:t>
      </w:r>
      <w:r w:rsidR="007B437D">
        <w:t xml:space="preserve">executes </w:t>
      </w:r>
      <w:r w:rsidR="007B437D">
        <w:fldChar w:fldCharType="begin"/>
      </w:r>
      <w:r w:rsidR="007B437D">
        <w:instrText xml:space="preserve"> REF _Ref402511133 \h </w:instrText>
      </w:r>
      <w:r w:rsidR="007B437D">
        <w:fldChar w:fldCharType="separate"/>
      </w:r>
      <w:r w:rsidR="00B177F9">
        <w:t>Determine Additional Items to Evaluate Alternate Flow</w:t>
      </w:r>
      <w:r w:rsidR="007B437D">
        <w:fldChar w:fldCharType="end"/>
      </w:r>
      <w:r w:rsidR="007B437D">
        <w:t xml:space="preserve"> (section </w:t>
      </w:r>
      <w:r w:rsidR="007B437D">
        <w:fldChar w:fldCharType="begin"/>
      </w:r>
      <w:r w:rsidR="007B437D">
        <w:instrText xml:space="preserve"> REF _Ref402511133 \r \h </w:instrText>
      </w:r>
      <w:r w:rsidR="007B437D">
        <w:fldChar w:fldCharType="separate"/>
      </w:r>
      <w:r w:rsidR="00B177F9">
        <w:t>4.4.23</w:t>
      </w:r>
      <w:r w:rsidR="007B437D">
        <w:fldChar w:fldCharType="end"/>
      </w:r>
      <w:r w:rsidR="007B437D">
        <w:t>)</w:t>
      </w:r>
    </w:p>
    <w:p w14:paraId="4D59C5A9" w14:textId="2B21D14C" w:rsidR="00492931" w:rsidRDefault="00DF0BF5" w:rsidP="00CB303A">
      <w:pPr>
        <w:pStyle w:val="Heading3"/>
      </w:pPr>
      <w:bookmarkStart w:id="88" w:name="_Ref401917191"/>
      <w:r>
        <w:t>G</w:t>
      </w:r>
      <w:r w:rsidR="00492931">
        <w:t xml:space="preserve">ift </w:t>
      </w:r>
      <w:r>
        <w:t>C</w:t>
      </w:r>
      <w:r w:rsidR="00492931">
        <w:t xml:space="preserve">ard </w:t>
      </w:r>
      <w:r>
        <w:t>I</w:t>
      </w:r>
      <w:r w:rsidR="00492931">
        <w:t>tem</w:t>
      </w:r>
      <w:r>
        <w:t xml:space="preserve"> Alternate Flow</w:t>
      </w:r>
      <w:bookmarkEnd w:id="88"/>
    </w:p>
    <w:p w14:paraId="58CBB288" w14:textId="38D96DBA" w:rsidR="000A53B6" w:rsidRDefault="000A53B6" w:rsidP="00B317E1">
      <w:pPr>
        <w:pStyle w:val="BodyText"/>
        <w:numPr>
          <w:ilvl w:val="0"/>
          <w:numId w:val="19"/>
        </w:numPr>
        <w:tabs>
          <w:tab w:val="left" w:pos="810"/>
        </w:tabs>
        <w:ind w:left="360"/>
      </w:pPr>
      <w:r>
        <w:t xml:space="preserve">System evaluates the </w:t>
      </w:r>
      <w:r w:rsidR="005307AE">
        <w:t>GiftCard</w:t>
      </w:r>
      <w:r>
        <w:t xml:space="preserve"> Processing rule (</w:t>
      </w:r>
      <w:r w:rsidRPr="00C7517B">
        <w:t>GenericImportResponse\Order\OrderLines\OrderLine</w:t>
      </w:r>
      <w:r>
        <w:t>\ProcessingRules\Rules@Name =</w:t>
      </w:r>
      <w:r w:rsidR="005307AE">
        <w:t>GiftCard</w:t>
      </w:r>
      <w:r w:rsidR="005718C9">
        <w:t xml:space="preserve"> (if not present and </w:t>
      </w:r>
      <w:r w:rsidR="005718C9" w:rsidRPr="00C7517B">
        <w:t>GenericImportResponse\Order\</w:t>
      </w:r>
      <w:r w:rsidR="005718C9">
        <w:t>ProcessingRules\Rules@Name =</w:t>
      </w:r>
      <w:r w:rsidR="005718C9" w:rsidRPr="005718C9">
        <w:t xml:space="preserve"> </w:t>
      </w:r>
      <w:r w:rsidR="005718C9">
        <w:t>GiftCard is defined, then use the order level value)</w:t>
      </w:r>
      <w:r>
        <w:t>).</w:t>
      </w:r>
    </w:p>
    <w:p w14:paraId="198CFA4E" w14:textId="32A98C81" w:rsidR="000A53B6" w:rsidRDefault="000A53B6" w:rsidP="00B317E1">
      <w:pPr>
        <w:pStyle w:val="BodyText"/>
        <w:numPr>
          <w:ilvl w:val="0"/>
          <w:numId w:val="19"/>
        </w:numPr>
        <w:ind w:left="360"/>
      </w:pPr>
      <w:r>
        <w:t>If the Value (</w:t>
      </w:r>
      <w:r w:rsidRPr="00C7517B">
        <w:t>GenericImportResponse\Order\OrderLines\OrderLine</w:t>
      </w:r>
      <w:r>
        <w:t>\ProcessingRules\Rules@Value</w:t>
      </w:r>
      <w:r w:rsidR="005718C9">
        <w:t xml:space="preserve"> or </w:t>
      </w:r>
      <w:r w:rsidR="005718C9" w:rsidRPr="00C7517B">
        <w:t>GenericImportResponse\Order\</w:t>
      </w:r>
      <w:r w:rsidR="005718C9">
        <w:t>ProcessingRules\Rules@Value</w:t>
      </w:r>
      <w:r>
        <w:t xml:space="preserve">) equals ‘Y’ (add </w:t>
      </w:r>
      <w:r w:rsidR="005307AE">
        <w:t>Gift Card</w:t>
      </w:r>
      <w:r>
        <w:t xml:space="preserve"> items to the transaction), system</w:t>
      </w:r>
      <w:r w:rsidR="00AE4BEC">
        <w:t xml:space="preserve"> evaluates the Gift Card Rule Flag configuration (section </w:t>
      </w:r>
      <w:r w:rsidR="00AE4BEC">
        <w:fldChar w:fldCharType="begin"/>
      </w:r>
      <w:r w:rsidR="00AE4BEC">
        <w:instrText xml:space="preserve"> REF _Ref401230942 \r \h </w:instrText>
      </w:r>
      <w:r w:rsidR="00AE4BEC">
        <w:fldChar w:fldCharType="separate"/>
      </w:r>
      <w:r w:rsidR="00B177F9">
        <w:t>10</w:t>
      </w:r>
      <w:r w:rsidR="00AE4BEC">
        <w:fldChar w:fldCharType="end"/>
      </w:r>
      <w:r w:rsidR="00AE4BEC">
        <w:t xml:space="preserve">) and executes </w:t>
      </w:r>
      <w:r w:rsidR="00AE4BEC">
        <w:fldChar w:fldCharType="begin"/>
      </w:r>
      <w:r w:rsidR="00AE4BEC">
        <w:instrText xml:space="preserve"> REF _Ref405450356 \h </w:instrText>
      </w:r>
      <w:r w:rsidR="00AE4BEC">
        <w:fldChar w:fldCharType="separate"/>
      </w:r>
      <w:r w:rsidR="00B177F9">
        <w:t>System Rule Alternate Flow</w:t>
      </w:r>
      <w:r w:rsidR="00AE4BEC">
        <w:fldChar w:fldCharType="end"/>
      </w:r>
      <w:r w:rsidR="00AE4BEC">
        <w:t xml:space="preserve"> (section </w:t>
      </w:r>
      <w:r w:rsidR="00AE4BEC">
        <w:fldChar w:fldCharType="begin"/>
      </w:r>
      <w:r w:rsidR="00AE4BEC">
        <w:instrText xml:space="preserve"> REF _Ref405450356 \r \h </w:instrText>
      </w:r>
      <w:r w:rsidR="00AE4BEC">
        <w:fldChar w:fldCharType="separate"/>
      </w:r>
      <w:r w:rsidR="00B177F9">
        <w:t>4.4.7</w:t>
      </w:r>
      <w:r w:rsidR="00AE4BEC">
        <w:fldChar w:fldCharType="end"/>
      </w:r>
      <w:r w:rsidR="00AE4BEC">
        <w:t xml:space="preserve">).  </w:t>
      </w:r>
    </w:p>
    <w:p w14:paraId="506B2F38" w14:textId="201C9B9F" w:rsidR="000A53B6" w:rsidRDefault="000A53B6" w:rsidP="00B317E1">
      <w:pPr>
        <w:pStyle w:val="BodyText"/>
        <w:numPr>
          <w:ilvl w:val="0"/>
          <w:numId w:val="19"/>
        </w:numPr>
        <w:ind w:left="360"/>
      </w:pPr>
      <w:r>
        <w:t>If the Value (</w:t>
      </w:r>
      <w:r w:rsidRPr="00C7517B">
        <w:t>GenericImportResponse\Order\OrderLines\OrderLine</w:t>
      </w:r>
      <w:r>
        <w:t>\ProcessingRules\Rules@Value</w:t>
      </w:r>
      <w:r w:rsidR="005718C9">
        <w:t xml:space="preserve"> or </w:t>
      </w:r>
      <w:r w:rsidR="005718C9" w:rsidRPr="00C7517B">
        <w:t>GenericImportResponse\Order\</w:t>
      </w:r>
      <w:r w:rsidR="005718C9">
        <w:t>ProcessingRules\Rules@Value</w:t>
      </w:r>
      <w:r>
        <w:t xml:space="preserve">) equals ‘N’ or Not defined, system displays the message defined in section </w:t>
      </w:r>
      <w:r>
        <w:fldChar w:fldCharType="begin"/>
      </w:r>
      <w:r>
        <w:instrText xml:space="preserve"> REF _Ref398291360 \r \h  \* MERGEFORMAT </w:instrText>
      </w:r>
      <w:r>
        <w:fldChar w:fldCharType="separate"/>
      </w:r>
      <w:r w:rsidR="00B177F9">
        <w:t>8.1.3.6</w:t>
      </w:r>
      <w:r>
        <w:fldChar w:fldCharType="end"/>
      </w:r>
      <w:r>
        <w:t xml:space="preserve"> and executes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w:t>
      </w:r>
    </w:p>
    <w:p w14:paraId="228436D2" w14:textId="69211098" w:rsidR="000A53B6" w:rsidRDefault="00BB3529" w:rsidP="00B317E1">
      <w:pPr>
        <w:pStyle w:val="BodyText"/>
        <w:numPr>
          <w:ilvl w:val="0"/>
          <w:numId w:val="19"/>
        </w:numPr>
        <w:ind w:left="360"/>
      </w:pPr>
      <w:r>
        <w:t xml:space="preserve">After completing the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s</w:t>
      </w:r>
      <w:r w:rsidR="000A53B6">
        <w:t xml:space="preserve">ystem </w:t>
      </w:r>
      <w:r>
        <w:t xml:space="preserve">will </w:t>
      </w:r>
      <w:r w:rsidR="000A53B6">
        <w:t>not add the item</w:t>
      </w:r>
      <w:r w:rsidR="00FD3FDF">
        <w:t>, indicates item processed</w:t>
      </w:r>
      <w:r w:rsidR="000A53B6">
        <w:t xml:space="preserve"> and </w:t>
      </w:r>
      <w:r w:rsidR="007B437D">
        <w:t xml:space="preserve">executes </w:t>
      </w:r>
      <w:r w:rsidR="007B437D">
        <w:fldChar w:fldCharType="begin"/>
      </w:r>
      <w:r w:rsidR="007B437D">
        <w:instrText xml:space="preserve"> REF _Ref402511133 \h </w:instrText>
      </w:r>
      <w:r w:rsidR="007B437D">
        <w:fldChar w:fldCharType="separate"/>
      </w:r>
      <w:r w:rsidR="00B177F9">
        <w:t>Determine Additional Items to Evaluate Alternate Flow</w:t>
      </w:r>
      <w:r w:rsidR="007B437D">
        <w:fldChar w:fldCharType="end"/>
      </w:r>
      <w:r w:rsidR="007B437D">
        <w:t xml:space="preserve"> (section </w:t>
      </w:r>
      <w:r w:rsidR="007B437D">
        <w:fldChar w:fldCharType="begin"/>
      </w:r>
      <w:r w:rsidR="007B437D">
        <w:instrText xml:space="preserve"> REF _Ref402511133 \r \h </w:instrText>
      </w:r>
      <w:r w:rsidR="007B437D">
        <w:fldChar w:fldCharType="separate"/>
      </w:r>
      <w:r w:rsidR="00B177F9">
        <w:t>4.4.23</w:t>
      </w:r>
      <w:r w:rsidR="007B437D">
        <w:fldChar w:fldCharType="end"/>
      </w:r>
      <w:r w:rsidR="007B437D">
        <w:t>)</w:t>
      </w:r>
      <w:r w:rsidR="0016320E">
        <w:t>.</w:t>
      </w:r>
    </w:p>
    <w:p w14:paraId="0800C488" w14:textId="4CA349FD" w:rsidR="00492931" w:rsidRDefault="00DF0BF5" w:rsidP="00CB303A">
      <w:pPr>
        <w:pStyle w:val="Heading3"/>
      </w:pPr>
      <w:bookmarkStart w:id="89" w:name="_Ref401917217"/>
      <w:r>
        <w:lastRenderedPageBreak/>
        <w:t>A</w:t>
      </w:r>
      <w:r w:rsidR="00492931">
        <w:t xml:space="preserve">ctivation </w:t>
      </w:r>
      <w:r>
        <w:t>Item Alternate Flow</w:t>
      </w:r>
      <w:bookmarkEnd w:id="89"/>
    </w:p>
    <w:p w14:paraId="4F273DB2" w14:textId="76FB6073" w:rsidR="007875F3" w:rsidRDefault="007875F3" w:rsidP="00B317E1">
      <w:pPr>
        <w:pStyle w:val="BodyText"/>
        <w:numPr>
          <w:ilvl w:val="0"/>
          <w:numId w:val="20"/>
        </w:numPr>
        <w:tabs>
          <w:tab w:val="left" w:pos="810"/>
        </w:tabs>
        <w:ind w:left="360"/>
      </w:pPr>
      <w:bookmarkStart w:id="90" w:name="_Ref401917236"/>
      <w:r>
        <w:t>System evaluates the ActivationItem Processing rule (</w:t>
      </w:r>
      <w:r w:rsidRPr="00C7517B">
        <w:t>GenericImportResponse\Order\OrderLines\OrderLine</w:t>
      </w:r>
      <w:r>
        <w:t>\ProcessingRules\Rules@Name =ActivationItem</w:t>
      </w:r>
      <w:r w:rsidR="005718C9">
        <w:t xml:space="preserve"> (if not present and </w:t>
      </w:r>
      <w:r w:rsidR="005718C9" w:rsidRPr="00C7517B">
        <w:t>GenericImportResponse\Order\</w:t>
      </w:r>
      <w:r w:rsidR="005718C9">
        <w:t>ProcessingRules\Rules@Name =</w:t>
      </w:r>
      <w:r w:rsidR="005718C9" w:rsidRPr="005718C9">
        <w:t xml:space="preserve"> </w:t>
      </w:r>
      <w:r w:rsidR="005718C9">
        <w:t>ActivationItem is defined, then use the order level value)</w:t>
      </w:r>
      <w:r>
        <w:t>).</w:t>
      </w:r>
    </w:p>
    <w:p w14:paraId="2F76BD97" w14:textId="5AEC7D7E" w:rsidR="007875F3" w:rsidRDefault="007875F3" w:rsidP="00B317E1">
      <w:pPr>
        <w:pStyle w:val="BodyText"/>
        <w:numPr>
          <w:ilvl w:val="0"/>
          <w:numId w:val="20"/>
        </w:numPr>
        <w:ind w:left="360"/>
      </w:pPr>
      <w:r>
        <w:t>If the Value (</w:t>
      </w:r>
      <w:r w:rsidRPr="00C7517B">
        <w:t>GenericImportResponse\Order\OrderLines\OrderLine</w:t>
      </w:r>
      <w:r>
        <w:t>\ProcessingRules\Rules@Value</w:t>
      </w:r>
      <w:r w:rsidR="005718C9">
        <w:t xml:space="preserve"> or </w:t>
      </w:r>
      <w:r w:rsidR="005718C9" w:rsidRPr="00C7517B">
        <w:t>GenericImportResponse\Order\</w:t>
      </w:r>
      <w:r w:rsidR="005718C9">
        <w:t>ProcessingRules\Rules@Value</w:t>
      </w:r>
      <w:r>
        <w:t xml:space="preserve">) equals ‘Y’ (add Activation items to the transaction), </w:t>
      </w:r>
      <w:r w:rsidR="00AE4BEC">
        <w:t xml:space="preserve">system evaluates the Activation Item Rule Flag configuration (section </w:t>
      </w:r>
      <w:r w:rsidR="00AE4BEC">
        <w:fldChar w:fldCharType="begin"/>
      </w:r>
      <w:r w:rsidR="00AE4BEC">
        <w:instrText xml:space="preserve"> REF _Ref401230942 \r \h </w:instrText>
      </w:r>
      <w:r w:rsidR="00AE4BEC">
        <w:fldChar w:fldCharType="separate"/>
      </w:r>
      <w:r w:rsidR="00B177F9">
        <w:t>10</w:t>
      </w:r>
      <w:r w:rsidR="00AE4BEC">
        <w:fldChar w:fldCharType="end"/>
      </w:r>
      <w:r w:rsidR="00AE4BEC">
        <w:t xml:space="preserve">) and executes </w:t>
      </w:r>
      <w:r w:rsidR="00AE4BEC">
        <w:fldChar w:fldCharType="begin"/>
      </w:r>
      <w:r w:rsidR="00AE4BEC">
        <w:instrText xml:space="preserve"> REF _Ref405450356 \h </w:instrText>
      </w:r>
      <w:r w:rsidR="00AE4BEC">
        <w:fldChar w:fldCharType="separate"/>
      </w:r>
      <w:r w:rsidR="00B177F9">
        <w:t>System Rule Alternate Flow</w:t>
      </w:r>
      <w:r w:rsidR="00AE4BEC">
        <w:fldChar w:fldCharType="end"/>
      </w:r>
      <w:r w:rsidR="00AE4BEC">
        <w:t xml:space="preserve"> (section </w:t>
      </w:r>
      <w:r w:rsidR="00AE4BEC">
        <w:fldChar w:fldCharType="begin"/>
      </w:r>
      <w:r w:rsidR="00AE4BEC">
        <w:instrText xml:space="preserve"> REF _Ref405450356 \r \h </w:instrText>
      </w:r>
      <w:r w:rsidR="00AE4BEC">
        <w:fldChar w:fldCharType="separate"/>
      </w:r>
      <w:r w:rsidR="00B177F9">
        <w:t>4.4.7</w:t>
      </w:r>
      <w:r w:rsidR="00AE4BEC">
        <w:fldChar w:fldCharType="end"/>
      </w:r>
      <w:r w:rsidR="00AE4BEC">
        <w:t>)</w:t>
      </w:r>
      <w:r>
        <w:t xml:space="preserve">.  </w:t>
      </w:r>
    </w:p>
    <w:p w14:paraId="79542138" w14:textId="6C1C38EB" w:rsidR="007875F3" w:rsidRDefault="007875F3" w:rsidP="00B317E1">
      <w:pPr>
        <w:pStyle w:val="BodyText"/>
        <w:numPr>
          <w:ilvl w:val="0"/>
          <w:numId w:val="20"/>
        </w:numPr>
        <w:ind w:left="360"/>
      </w:pPr>
      <w:r>
        <w:t>If the Value (</w:t>
      </w:r>
      <w:r w:rsidRPr="00C7517B">
        <w:t>GenericImportResponse\Order\OrderLines\OrderLine</w:t>
      </w:r>
      <w:r>
        <w:t>\ProcessingRules\Rules@Value</w:t>
      </w:r>
      <w:r w:rsidR="005718C9">
        <w:t xml:space="preserve"> or </w:t>
      </w:r>
      <w:r w:rsidR="005718C9" w:rsidRPr="00C7517B">
        <w:t>GenericImportResponse\Order\</w:t>
      </w:r>
      <w:r w:rsidR="005718C9">
        <w:t>ProcessingRules\Rules@Value</w:t>
      </w:r>
      <w:r>
        <w:t xml:space="preserve">) equals ‘N’ or Not defined, system displays the message defined in section </w:t>
      </w:r>
      <w:r>
        <w:fldChar w:fldCharType="begin"/>
      </w:r>
      <w:r>
        <w:instrText xml:space="preserve"> REF _Ref398291360 \r \h  \* MERGEFORMAT </w:instrText>
      </w:r>
      <w:r>
        <w:fldChar w:fldCharType="separate"/>
      </w:r>
      <w:r w:rsidR="00B177F9">
        <w:t>8.1.3.6</w:t>
      </w:r>
      <w:r>
        <w:fldChar w:fldCharType="end"/>
      </w:r>
      <w:r>
        <w:t xml:space="preserve"> and executes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w:t>
      </w:r>
    </w:p>
    <w:p w14:paraId="4AEA93F4" w14:textId="51E6E619" w:rsidR="00AE4BEC" w:rsidRPr="00DF0BF5" w:rsidRDefault="00BB3529" w:rsidP="0079645F">
      <w:pPr>
        <w:pStyle w:val="BodyText"/>
        <w:numPr>
          <w:ilvl w:val="0"/>
          <w:numId w:val="20"/>
        </w:numPr>
        <w:ind w:left="360"/>
      </w:pPr>
      <w:r>
        <w:t xml:space="preserve">After completing the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s</w:t>
      </w:r>
      <w:r w:rsidR="007875F3">
        <w:t xml:space="preserve">ystem </w:t>
      </w:r>
      <w:r>
        <w:t xml:space="preserve">will </w:t>
      </w:r>
      <w:r w:rsidR="007875F3">
        <w:t>not add the item</w:t>
      </w:r>
      <w:r w:rsidR="00FD3FDF">
        <w:t>, indicates item processed</w:t>
      </w:r>
      <w:r w:rsidR="007875F3">
        <w:t xml:space="preserve"> and </w:t>
      </w:r>
      <w:r w:rsidR="0016320E">
        <w:t xml:space="preserve">executes </w:t>
      </w:r>
      <w:r w:rsidR="0016320E">
        <w:fldChar w:fldCharType="begin"/>
      </w:r>
      <w:r w:rsidR="0016320E">
        <w:instrText xml:space="preserve"> REF _Ref402511133 \h </w:instrText>
      </w:r>
      <w:r w:rsidR="0016320E">
        <w:fldChar w:fldCharType="separate"/>
      </w:r>
      <w:r w:rsidR="00B177F9">
        <w:t>Determine Additional Items to Evaluate Alternate Flow</w:t>
      </w:r>
      <w:r w:rsidR="0016320E">
        <w:fldChar w:fldCharType="end"/>
      </w:r>
      <w:r w:rsidR="0016320E">
        <w:t xml:space="preserve"> (section </w:t>
      </w:r>
      <w:r w:rsidR="0016320E">
        <w:fldChar w:fldCharType="begin"/>
      </w:r>
      <w:r w:rsidR="0016320E">
        <w:instrText xml:space="preserve"> REF _Ref402511133 \r \h </w:instrText>
      </w:r>
      <w:r w:rsidR="0016320E">
        <w:fldChar w:fldCharType="separate"/>
      </w:r>
      <w:r w:rsidR="00B177F9">
        <w:t>4.4.23</w:t>
      </w:r>
      <w:r w:rsidR="0016320E">
        <w:fldChar w:fldCharType="end"/>
      </w:r>
      <w:r w:rsidR="0016320E">
        <w:t>)</w:t>
      </w:r>
      <w:r w:rsidR="009F577A">
        <w:t>.</w:t>
      </w:r>
    </w:p>
    <w:p w14:paraId="74BAF4CC" w14:textId="43D808B2" w:rsidR="00492931" w:rsidRDefault="00DF0BF5" w:rsidP="00CB303A">
      <w:pPr>
        <w:pStyle w:val="Heading3"/>
      </w:pPr>
      <w:bookmarkStart w:id="91" w:name="_Ref402776591"/>
      <w:r>
        <w:t>L</w:t>
      </w:r>
      <w:r w:rsidR="00492931">
        <w:t xml:space="preserve">oyalty </w:t>
      </w:r>
      <w:r>
        <w:t>E</w:t>
      </w:r>
      <w:r w:rsidR="00492931">
        <w:t>nrollment</w:t>
      </w:r>
      <w:r w:rsidR="007875F3">
        <w:t xml:space="preserve"> or Usage</w:t>
      </w:r>
      <w:r w:rsidR="00492931">
        <w:t xml:space="preserve"> </w:t>
      </w:r>
      <w:r>
        <w:t>Item Alternate Flow</w:t>
      </w:r>
      <w:bookmarkEnd w:id="90"/>
      <w:bookmarkEnd w:id="91"/>
    </w:p>
    <w:p w14:paraId="41B1711B" w14:textId="7B02EE88" w:rsidR="008D3F1E" w:rsidRDefault="008D3F1E" w:rsidP="00B317E1">
      <w:pPr>
        <w:pStyle w:val="BodyText"/>
        <w:numPr>
          <w:ilvl w:val="0"/>
          <w:numId w:val="21"/>
        </w:numPr>
        <w:tabs>
          <w:tab w:val="left" w:pos="810"/>
        </w:tabs>
        <w:ind w:left="270"/>
      </w:pPr>
      <w:bookmarkStart w:id="92" w:name="_Ref401917258"/>
      <w:r>
        <w:t xml:space="preserve">System evaluates </w:t>
      </w:r>
      <w:r w:rsidRPr="00C7517B">
        <w:t>GenericImportResponse\Order\OrderLines\OrderLine</w:t>
      </w:r>
      <w:r>
        <w:t xml:space="preserve">@SerialNo.  If value exists, system continues with bullet </w:t>
      </w:r>
      <w:r>
        <w:fldChar w:fldCharType="begin"/>
      </w:r>
      <w:r>
        <w:instrText xml:space="preserve"> REF _Ref405451780 \r \p \h </w:instrText>
      </w:r>
      <w:r>
        <w:fldChar w:fldCharType="separate"/>
      </w:r>
      <w:r w:rsidR="00B177F9">
        <w:t>3 below</w:t>
      </w:r>
      <w:r>
        <w:fldChar w:fldCharType="end"/>
      </w:r>
      <w:r>
        <w:t xml:space="preserve">.  If value does not exist, system continues with bullet </w:t>
      </w:r>
      <w:r>
        <w:fldChar w:fldCharType="begin"/>
      </w:r>
      <w:r>
        <w:instrText xml:space="preserve"> REF _Ref405451803 \r \p \h </w:instrText>
      </w:r>
      <w:r>
        <w:fldChar w:fldCharType="separate"/>
      </w:r>
      <w:r w:rsidR="00B177F9">
        <w:t>2 below</w:t>
      </w:r>
      <w:r>
        <w:fldChar w:fldCharType="end"/>
      </w:r>
      <w:r>
        <w:t>.</w:t>
      </w:r>
    </w:p>
    <w:p w14:paraId="316E5520" w14:textId="06B6F569" w:rsidR="003C0F4D" w:rsidRDefault="003C0F4D" w:rsidP="00B317E1">
      <w:pPr>
        <w:pStyle w:val="BodyText"/>
        <w:numPr>
          <w:ilvl w:val="0"/>
          <w:numId w:val="21"/>
        </w:numPr>
        <w:tabs>
          <w:tab w:val="left" w:pos="810"/>
        </w:tabs>
        <w:ind w:left="270"/>
      </w:pPr>
      <w:bookmarkStart w:id="93" w:name="_Ref405451803"/>
      <w:r>
        <w:t xml:space="preserve">System evaluates </w:t>
      </w:r>
      <w:r w:rsidRPr="00C7517B">
        <w:t>GenericImportResponse\Order</w:t>
      </w:r>
      <w:r>
        <w:t>\Addresses\Address@</w:t>
      </w:r>
      <w:r w:rsidRPr="0000293B">
        <w:t>PersonInfoKeytype</w:t>
      </w:r>
      <w:r>
        <w:t xml:space="preserve"> or </w:t>
      </w:r>
      <w:r w:rsidRPr="00C7517B">
        <w:t>GenericImportResponse\Order\OrderLines\OrderLine\</w:t>
      </w:r>
      <w:r>
        <w:t>Addresses\</w:t>
      </w:r>
      <w:r w:rsidRPr="00C7517B">
        <w:t>Address</w:t>
      </w:r>
      <w:r>
        <w:t>@</w:t>
      </w:r>
      <w:r w:rsidRPr="0000293B">
        <w:t>PersonInfoKeytype</w:t>
      </w:r>
      <w:r>
        <w:t xml:space="preserve">.  If the value is ‘Loyalty’, system uses the value in the attribute </w:t>
      </w:r>
      <w:r w:rsidRPr="0000293B">
        <w:t>PersonInfoID</w:t>
      </w:r>
      <w:r>
        <w:t xml:space="preserve"> as the loyalty member number and does no validation on the number.  </w:t>
      </w:r>
      <w:r w:rsidRPr="00320C99">
        <w:rPr>
          <w:b/>
        </w:rPr>
        <w:t>NOTE</w:t>
      </w:r>
      <w:r>
        <w:t xml:space="preserve">:  </w:t>
      </w:r>
      <w:r w:rsidR="008D3F1E">
        <w:t>System evaluates the value with the Scan ID definitions and executes according to definition.</w:t>
      </w:r>
      <w:bookmarkEnd w:id="93"/>
    </w:p>
    <w:p w14:paraId="77A4F658" w14:textId="1369E205" w:rsidR="007875F3" w:rsidRDefault="007875F3" w:rsidP="00B317E1">
      <w:pPr>
        <w:pStyle w:val="BodyText"/>
        <w:numPr>
          <w:ilvl w:val="0"/>
          <w:numId w:val="21"/>
        </w:numPr>
        <w:tabs>
          <w:tab w:val="left" w:pos="810"/>
        </w:tabs>
        <w:ind w:left="270"/>
      </w:pPr>
      <w:bookmarkStart w:id="94" w:name="_Ref405451780"/>
      <w:r>
        <w:t>System evaluates the Loyalty Processing rule (</w:t>
      </w:r>
      <w:r w:rsidRPr="00C7517B">
        <w:t>GenericImportResponse\Order\OrderLines\OrderLine</w:t>
      </w:r>
      <w:r>
        <w:t>\ProcessingRules\Rules@Name =Loyalty</w:t>
      </w:r>
      <w:r w:rsidR="005718C9">
        <w:t xml:space="preserve"> (if not present and </w:t>
      </w:r>
      <w:r w:rsidR="005718C9" w:rsidRPr="00C7517B">
        <w:t>GenericImportResponse\Order\</w:t>
      </w:r>
      <w:r w:rsidR="005718C9">
        <w:t>ProcessingRules\Rules@Name =</w:t>
      </w:r>
      <w:r w:rsidR="005718C9" w:rsidRPr="005718C9">
        <w:t xml:space="preserve"> </w:t>
      </w:r>
      <w:r w:rsidR="005718C9">
        <w:t>Loyalty is defined, then use the order level value)</w:t>
      </w:r>
      <w:r>
        <w:t>).</w:t>
      </w:r>
      <w:bookmarkEnd w:id="94"/>
    </w:p>
    <w:p w14:paraId="0E8B76CC" w14:textId="1B6A151C" w:rsidR="007875F3" w:rsidRDefault="007875F3" w:rsidP="00B317E1">
      <w:pPr>
        <w:pStyle w:val="BodyText"/>
        <w:numPr>
          <w:ilvl w:val="0"/>
          <w:numId w:val="21"/>
        </w:numPr>
        <w:ind w:left="360"/>
      </w:pPr>
      <w:r>
        <w:t>If the Value (</w:t>
      </w:r>
      <w:r w:rsidRPr="00C7517B">
        <w:t>GenericImportResponse\Order\OrderLines\OrderLine</w:t>
      </w:r>
      <w:r>
        <w:t>\ProcessingRules\Rules@Value</w:t>
      </w:r>
      <w:r w:rsidR="005718C9">
        <w:t xml:space="preserve"> or </w:t>
      </w:r>
      <w:r w:rsidR="005718C9" w:rsidRPr="00C7517B">
        <w:t>GenericImportResponse\Order\</w:t>
      </w:r>
      <w:r w:rsidR="005718C9">
        <w:t>ProcessingRules\Rules@Value</w:t>
      </w:r>
      <w:r>
        <w:t xml:space="preserve">) equals ‘Y’, </w:t>
      </w:r>
      <w:r w:rsidR="00AE4BEC">
        <w:t xml:space="preserve">system evaluates the Loyalty Item Rule Flag configuration (section </w:t>
      </w:r>
      <w:r w:rsidR="00AE4BEC">
        <w:fldChar w:fldCharType="begin"/>
      </w:r>
      <w:r w:rsidR="00AE4BEC">
        <w:instrText xml:space="preserve"> REF _Ref401230942 \r \h </w:instrText>
      </w:r>
      <w:r w:rsidR="00AE4BEC">
        <w:fldChar w:fldCharType="separate"/>
      </w:r>
      <w:r w:rsidR="00B177F9">
        <w:t>10</w:t>
      </w:r>
      <w:r w:rsidR="00AE4BEC">
        <w:fldChar w:fldCharType="end"/>
      </w:r>
      <w:r w:rsidR="00AE4BEC">
        <w:t xml:space="preserve">) and executes </w:t>
      </w:r>
      <w:r w:rsidR="00AE4BEC">
        <w:fldChar w:fldCharType="begin"/>
      </w:r>
      <w:r w:rsidR="00AE4BEC">
        <w:instrText xml:space="preserve"> REF _Ref405450356 \h </w:instrText>
      </w:r>
      <w:r w:rsidR="00AE4BEC">
        <w:fldChar w:fldCharType="separate"/>
      </w:r>
      <w:r w:rsidR="00B177F9">
        <w:t>System Rule Alternate Flow</w:t>
      </w:r>
      <w:r w:rsidR="00AE4BEC">
        <w:fldChar w:fldCharType="end"/>
      </w:r>
      <w:r w:rsidR="00AE4BEC">
        <w:t xml:space="preserve"> (section </w:t>
      </w:r>
      <w:r w:rsidR="00AE4BEC">
        <w:fldChar w:fldCharType="begin"/>
      </w:r>
      <w:r w:rsidR="00AE4BEC">
        <w:instrText xml:space="preserve"> REF _Ref405450356 \r \h </w:instrText>
      </w:r>
      <w:r w:rsidR="00AE4BEC">
        <w:fldChar w:fldCharType="separate"/>
      </w:r>
      <w:r w:rsidR="00B177F9">
        <w:t>4.4.7</w:t>
      </w:r>
      <w:r w:rsidR="00AE4BEC">
        <w:fldChar w:fldCharType="end"/>
      </w:r>
      <w:r w:rsidR="00AE4BEC">
        <w:t xml:space="preserve">).  </w:t>
      </w:r>
    </w:p>
    <w:p w14:paraId="17592815" w14:textId="77DB4B67" w:rsidR="007875F3" w:rsidRDefault="007875F3" w:rsidP="00B317E1">
      <w:pPr>
        <w:pStyle w:val="BodyText"/>
        <w:numPr>
          <w:ilvl w:val="0"/>
          <w:numId w:val="21"/>
        </w:numPr>
        <w:ind w:left="360"/>
      </w:pPr>
      <w:r w:rsidRPr="00823FC9">
        <w:t>If the Value (GenericImportResponse\Order\OrderLines\OrderLine\ProcessingRules\Rules@Value</w:t>
      </w:r>
      <w:r w:rsidR="005718C9">
        <w:t xml:space="preserve"> or </w:t>
      </w:r>
      <w:r w:rsidR="005718C9" w:rsidRPr="00C7517B">
        <w:t>GenericImportResponse\Order\</w:t>
      </w:r>
      <w:r w:rsidR="005718C9">
        <w:t>ProcessingRules\Rules@Value</w:t>
      </w:r>
      <w:r w:rsidRPr="00823FC9">
        <w:t xml:space="preserve">) equals ‘N’ or Not defined, </w:t>
      </w:r>
      <w:r w:rsidR="00EA3BBD">
        <w:t xml:space="preserve">system displays the message defined in section </w:t>
      </w:r>
      <w:r w:rsidR="00EA3BBD">
        <w:fldChar w:fldCharType="begin"/>
      </w:r>
      <w:r w:rsidR="00EA3BBD">
        <w:instrText xml:space="preserve"> REF _Ref398291360 \r \h  \* MERGEFORMAT </w:instrText>
      </w:r>
      <w:r w:rsidR="00EA3BBD">
        <w:fldChar w:fldCharType="separate"/>
      </w:r>
      <w:r w:rsidR="00B177F9">
        <w:t>8.1.3.6</w:t>
      </w:r>
      <w:r w:rsidR="00EA3BBD">
        <w:fldChar w:fldCharType="end"/>
      </w:r>
      <w:r w:rsidR="00EA3BBD">
        <w:t xml:space="preserve"> and executes </w:t>
      </w:r>
      <w:r w:rsidR="00EA3BBD">
        <w:fldChar w:fldCharType="begin"/>
      </w:r>
      <w:r w:rsidR="00EA3BBD">
        <w:instrText xml:space="preserve"> REF _Ref401915569 \h </w:instrText>
      </w:r>
      <w:r w:rsidR="00EA3BBD">
        <w:fldChar w:fldCharType="separate"/>
      </w:r>
      <w:r w:rsidR="00B177F9">
        <w:t>Import All Items Alternate Flow</w:t>
      </w:r>
      <w:r w:rsidR="00EA3BBD">
        <w:fldChar w:fldCharType="end"/>
      </w:r>
      <w:r w:rsidR="00EA3BBD">
        <w:t xml:space="preserve"> (section </w:t>
      </w:r>
      <w:r w:rsidR="00EA3BBD">
        <w:fldChar w:fldCharType="begin"/>
      </w:r>
      <w:r w:rsidR="00EA3BBD">
        <w:instrText xml:space="preserve"> REF _Ref401915569 \r \h </w:instrText>
      </w:r>
      <w:r w:rsidR="00EA3BBD">
        <w:fldChar w:fldCharType="separate"/>
      </w:r>
      <w:r w:rsidR="00B177F9">
        <w:t>4.4.5</w:t>
      </w:r>
      <w:r w:rsidR="00EA3BBD">
        <w:fldChar w:fldCharType="end"/>
      </w:r>
      <w:r w:rsidR="00EA3BBD">
        <w:t>).</w:t>
      </w:r>
      <w:r w:rsidR="003C0F4D" w:rsidRPr="00823FC9">
        <w:t xml:space="preserve">.  </w:t>
      </w:r>
    </w:p>
    <w:p w14:paraId="1D69025E" w14:textId="7328099D" w:rsidR="00EA3BBD" w:rsidRPr="00823FC9" w:rsidRDefault="00EA3BBD" w:rsidP="00B317E1">
      <w:pPr>
        <w:pStyle w:val="BodyText"/>
        <w:numPr>
          <w:ilvl w:val="0"/>
          <w:numId w:val="21"/>
        </w:numPr>
        <w:ind w:left="360"/>
      </w:pPr>
      <w:r>
        <w:t xml:space="preserve">After completing the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xml:space="preserve">), system will not add the item, indicates item processed and executes </w:t>
      </w:r>
      <w:r>
        <w:fldChar w:fldCharType="begin"/>
      </w:r>
      <w:r>
        <w:instrText xml:space="preserve"> REF _Ref402511133 \h </w:instrText>
      </w:r>
      <w:r>
        <w:fldChar w:fldCharType="separate"/>
      </w:r>
      <w:r w:rsidR="00B177F9">
        <w:t>Determine Additional Items to Evaluate Alternate Flow</w:t>
      </w:r>
      <w:r>
        <w:fldChar w:fldCharType="end"/>
      </w:r>
      <w:r>
        <w:t xml:space="preserve"> (section </w:t>
      </w:r>
      <w:r>
        <w:fldChar w:fldCharType="begin"/>
      </w:r>
      <w:r>
        <w:instrText xml:space="preserve"> REF _Ref402511133 \r \h </w:instrText>
      </w:r>
      <w:r>
        <w:fldChar w:fldCharType="separate"/>
      </w:r>
      <w:r w:rsidR="00B177F9">
        <w:t>4.4.23</w:t>
      </w:r>
      <w:r>
        <w:fldChar w:fldCharType="end"/>
      </w:r>
      <w:r>
        <w:t>).</w:t>
      </w:r>
    </w:p>
    <w:p w14:paraId="28F6ABCA" w14:textId="77777777" w:rsidR="000A53B6" w:rsidRDefault="000A53B6" w:rsidP="00CB303A">
      <w:pPr>
        <w:pStyle w:val="Heading3"/>
      </w:pPr>
      <w:bookmarkStart w:id="95" w:name="_Ref401917284"/>
      <w:bookmarkEnd w:id="92"/>
      <w:r>
        <w:t>Unsellable Item Alternate Flow</w:t>
      </w:r>
      <w:bookmarkEnd w:id="95"/>
    </w:p>
    <w:p w14:paraId="1A2924D3" w14:textId="018CF887" w:rsidR="000A53B6" w:rsidRDefault="000A53B6" w:rsidP="00B317E1">
      <w:pPr>
        <w:pStyle w:val="BodyText"/>
        <w:numPr>
          <w:ilvl w:val="0"/>
          <w:numId w:val="17"/>
        </w:numPr>
        <w:ind w:left="360"/>
      </w:pPr>
      <w:r>
        <w:t>System evaluates the Unsellable Processing rule (</w:t>
      </w:r>
      <w:r w:rsidRPr="00C7517B">
        <w:t>GenericImportResponse\Order\OrderLines\OrderLine</w:t>
      </w:r>
      <w:r>
        <w:t>\ProcessingRules\Rules@Name =Unsellable</w:t>
      </w:r>
      <w:r w:rsidR="005718C9">
        <w:t xml:space="preserve"> (if not present and </w:t>
      </w:r>
      <w:r w:rsidR="005718C9" w:rsidRPr="00C7517B">
        <w:t>GenericImportResponse\Order\</w:t>
      </w:r>
      <w:r w:rsidR="005718C9">
        <w:t>ProcessingRules\Rules@Name =</w:t>
      </w:r>
      <w:r w:rsidR="005718C9" w:rsidRPr="005718C9">
        <w:t xml:space="preserve"> </w:t>
      </w:r>
      <w:r w:rsidR="005718C9">
        <w:t>Unsellable is defined, then use the order level value)</w:t>
      </w:r>
      <w:r>
        <w:t>).</w:t>
      </w:r>
    </w:p>
    <w:p w14:paraId="37766E39" w14:textId="4C7D1F18" w:rsidR="000A53B6" w:rsidRDefault="000A53B6" w:rsidP="00B317E1">
      <w:pPr>
        <w:pStyle w:val="BodyText"/>
        <w:numPr>
          <w:ilvl w:val="0"/>
          <w:numId w:val="17"/>
        </w:numPr>
        <w:ind w:left="360"/>
      </w:pPr>
      <w:r>
        <w:t>If the Value (</w:t>
      </w:r>
      <w:r w:rsidRPr="00C7517B">
        <w:t>GenericImportResponse\Order\OrderLines\OrderLine</w:t>
      </w:r>
      <w:r>
        <w:t>\ProcessingRules\Rules@Value</w:t>
      </w:r>
      <w:r w:rsidR="005718C9">
        <w:t xml:space="preserve"> or </w:t>
      </w:r>
      <w:r w:rsidR="005718C9" w:rsidRPr="00C7517B">
        <w:t>GenericImportResponse\Order\</w:t>
      </w:r>
      <w:r w:rsidR="005718C9">
        <w:t>ProcessingRules\Rules@Value</w:t>
      </w:r>
      <w:r>
        <w:t xml:space="preserve">) equals ‘N’ (ignore configuration and add unsellable items to the transaction), system returns to Main Flow bullet </w:t>
      </w:r>
      <w:r>
        <w:fldChar w:fldCharType="begin"/>
      </w:r>
      <w:r>
        <w:instrText xml:space="preserve"> REF _Ref401916832 \r \h </w:instrText>
      </w:r>
      <w:r>
        <w:fldChar w:fldCharType="separate"/>
      </w:r>
      <w:r w:rsidR="00B177F9">
        <w:t>12</w:t>
      </w:r>
      <w:r>
        <w:fldChar w:fldCharType="end"/>
      </w:r>
      <w:r>
        <w:t xml:space="preserve">.  </w:t>
      </w:r>
    </w:p>
    <w:p w14:paraId="556F43B1" w14:textId="6E6D5489" w:rsidR="000A53B6" w:rsidRDefault="000A53B6" w:rsidP="00B317E1">
      <w:pPr>
        <w:pStyle w:val="BodyText"/>
        <w:numPr>
          <w:ilvl w:val="0"/>
          <w:numId w:val="17"/>
        </w:numPr>
        <w:ind w:left="360"/>
      </w:pPr>
      <w:r>
        <w:t>If the Value (</w:t>
      </w:r>
      <w:r w:rsidRPr="00C7517B">
        <w:t>GenericImportResponse\Order\OrderLines\OrderLine</w:t>
      </w:r>
      <w:r>
        <w:t>\ProcessingRules\Rules@Value</w:t>
      </w:r>
      <w:r w:rsidR="005718C9">
        <w:t xml:space="preserve"> or </w:t>
      </w:r>
      <w:r w:rsidR="005718C9" w:rsidRPr="00C7517B">
        <w:t>GenericImportResponse\Order\</w:t>
      </w:r>
      <w:r w:rsidR="005718C9">
        <w:t>ProcessingRules\Rules@Value</w:t>
      </w:r>
      <w:r>
        <w:t xml:space="preserve">) equals ‘Y’ or Not defined (do not add item), system displays the message defined in section </w:t>
      </w:r>
      <w:r>
        <w:fldChar w:fldCharType="begin"/>
      </w:r>
      <w:r>
        <w:instrText xml:space="preserve"> REF _Ref398291360 \r \h  \* MERGEFORMAT </w:instrText>
      </w:r>
      <w:r>
        <w:fldChar w:fldCharType="separate"/>
      </w:r>
      <w:r w:rsidR="00B177F9">
        <w:t>8.1.3.6</w:t>
      </w:r>
      <w:r>
        <w:fldChar w:fldCharType="end"/>
      </w:r>
      <w:r>
        <w:t xml:space="preserve"> and executes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w:t>
      </w:r>
    </w:p>
    <w:p w14:paraId="438FD27E" w14:textId="39931811" w:rsidR="000A53B6" w:rsidRPr="00DF0BF5" w:rsidRDefault="00BB3529" w:rsidP="00B317E1">
      <w:pPr>
        <w:pStyle w:val="BodyText"/>
        <w:numPr>
          <w:ilvl w:val="0"/>
          <w:numId w:val="17"/>
        </w:numPr>
        <w:ind w:left="360"/>
      </w:pPr>
      <w:r>
        <w:t xml:space="preserve">After completing the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s</w:t>
      </w:r>
      <w:r w:rsidR="000A53B6">
        <w:t xml:space="preserve">ystem </w:t>
      </w:r>
      <w:r>
        <w:t xml:space="preserve">will </w:t>
      </w:r>
      <w:r w:rsidR="000A53B6">
        <w:t>not add the item</w:t>
      </w:r>
      <w:r w:rsidR="00FD3FDF">
        <w:t>, indicates item processed</w:t>
      </w:r>
      <w:r w:rsidR="000A53B6">
        <w:t xml:space="preserve"> and </w:t>
      </w:r>
      <w:r w:rsidR="0016320E">
        <w:t xml:space="preserve">executes </w:t>
      </w:r>
      <w:r w:rsidR="0016320E">
        <w:fldChar w:fldCharType="begin"/>
      </w:r>
      <w:r w:rsidR="0016320E">
        <w:instrText xml:space="preserve"> REF _Ref402511133 \h </w:instrText>
      </w:r>
      <w:r w:rsidR="0016320E">
        <w:fldChar w:fldCharType="separate"/>
      </w:r>
      <w:r w:rsidR="00B177F9">
        <w:t>Determine Additional Items to Evaluate Alternate Flow</w:t>
      </w:r>
      <w:r w:rsidR="0016320E">
        <w:fldChar w:fldCharType="end"/>
      </w:r>
      <w:r w:rsidR="0016320E">
        <w:t xml:space="preserve"> (section </w:t>
      </w:r>
      <w:r w:rsidR="0016320E">
        <w:fldChar w:fldCharType="begin"/>
      </w:r>
      <w:r w:rsidR="0016320E">
        <w:instrText xml:space="preserve"> REF _Ref402511133 \r \h </w:instrText>
      </w:r>
      <w:r w:rsidR="0016320E">
        <w:fldChar w:fldCharType="separate"/>
      </w:r>
      <w:r w:rsidR="00B177F9">
        <w:t>4.4.23</w:t>
      </w:r>
      <w:r w:rsidR="0016320E">
        <w:fldChar w:fldCharType="end"/>
      </w:r>
      <w:r w:rsidR="0016320E">
        <w:t>)</w:t>
      </w:r>
      <w:r w:rsidR="000A53B6">
        <w:t>.</w:t>
      </w:r>
    </w:p>
    <w:p w14:paraId="1143E227" w14:textId="65F322B0" w:rsidR="000A53B6" w:rsidRDefault="000A53B6" w:rsidP="00CB303A">
      <w:pPr>
        <w:pStyle w:val="Heading3"/>
      </w:pPr>
      <w:bookmarkStart w:id="96" w:name="_Ref401917303"/>
      <w:r>
        <w:t xml:space="preserve">Serial Number </w:t>
      </w:r>
      <w:r w:rsidR="00261664">
        <w:t xml:space="preserve">Prompt </w:t>
      </w:r>
      <w:r>
        <w:t>Alternate Flow</w:t>
      </w:r>
      <w:bookmarkEnd w:id="96"/>
    </w:p>
    <w:p w14:paraId="1B8E7288" w14:textId="15BB61A0" w:rsidR="007875F3" w:rsidRDefault="007875F3" w:rsidP="00B317E1">
      <w:pPr>
        <w:pStyle w:val="BodyText"/>
        <w:numPr>
          <w:ilvl w:val="0"/>
          <w:numId w:val="22"/>
        </w:numPr>
        <w:ind w:left="360"/>
      </w:pPr>
      <w:bookmarkStart w:id="97" w:name="_Ref401917328"/>
      <w:r>
        <w:t>System evaluates the Serial Number Processing rule (</w:t>
      </w:r>
      <w:r w:rsidRPr="00C7517B">
        <w:t>GenericImportResponse\Order\OrderLines\OrderLine</w:t>
      </w:r>
      <w:r>
        <w:t>\ProcessingRules\Rules@Name =</w:t>
      </w:r>
      <w:r w:rsidR="00DE5462">
        <w:t>SerialNumberCapture</w:t>
      </w:r>
      <w:r w:rsidR="005718C9">
        <w:t xml:space="preserve"> (if not </w:t>
      </w:r>
      <w:r w:rsidR="005718C9">
        <w:lastRenderedPageBreak/>
        <w:t xml:space="preserve">present and </w:t>
      </w:r>
      <w:r w:rsidR="005718C9" w:rsidRPr="00C7517B">
        <w:t>GenericImportResponse\Order\</w:t>
      </w:r>
      <w:r w:rsidR="005718C9">
        <w:t>ProcessingRules\Rules@Name =</w:t>
      </w:r>
      <w:r w:rsidR="005718C9" w:rsidRPr="005718C9">
        <w:t xml:space="preserve"> </w:t>
      </w:r>
      <w:r w:rsidR="005718C9">
        <w:t>SerialNumberCapture is defined, then use the order level value)</w:t>
      </w:r>
      <w:r>
        <w:t>).</w:t>
      </w:r>
    </w:p>
    <w:p w14:paraId="42CC8088" w14:textId="45AC63D5" w:rsidR="007875F3" w:rsidRDefault="007875F3" w:rsidP="00B317E1">
      <w:pPr>
        <w:pStyle w:val="BodyText"/>
        <w:numPr>
          <w:ilvl w:val="0"/>
          <w:numId w:val="22"/>
        </w:numPr>
        <w:ind w:left="360"/>
      </w:pPr>
      <w:r>
        <w:t>If the Value (</w:t>
      </w:r>
      <w:r w:rsidRPr="00C7517B">
        <w:t>GenericImportResponse\Order\OrderLines\OrderLine</w:t>
      </w:r>
      <w:r>
        <w:t>\ProcessingRules\Rules@Value</w:t>
      </w:r>
      <w:r w:rsidR="005718C9">
        <w:t xml:space="preserve"> or </w:t>
      </w:r>
      <w:r w:rsidR="005718C9" w:rsidRPr="00C7517B">
        <w:t>GenericImportResponse\Order\</w:t>
      </w:r>
      <w:r w:rsidR="005718C9">
        <w:t>ProcessingRules\Rules@Value</w:t>
      </w:r>
      <w:r>
        <w:t xml:space="preserve">) equals ‘N’ </w:t>
      </w:r>
      <w:r w:rsidR="00DE5462">
        <w:t xml:space="preserve">or not defined and there is a value in </w:t>
      </w:r>
      <w:r w:rsidR="00DE5462" w:rsidRPr="00C7517B">
        <w:t>GenericImportResponse\Order\OrderLines\OrderLine</w:t>
      </w:r>
      <w:r w:rsidR="00DE5462">
        <w:t>@SerialNo</w:t>
      </w:r>
      <w:r>
        <w:t xml:space="preserve">, system </w:t>
      </w:r>
      <w:r w:rsidR="00DE5462">
        <w:t xml:space="preserve">uses value with no prompting and </w:t>
      </w:r>
      <w:r>
        <w:t>returns to Main Flow bullet</w:t>
      </w:r>
      <w:r w:rsidR="00CB7EA7">
        <w:t xml:space="preserve"> </w:t>
      </w:r>
      <w:r w:rsidR="00CB7EA7">
        <w:fldChar w:fldCharType="begin"/>
      </w:r>
      <w:r w:rsidR="00CB7EA7">
        <w:instrText xml:space="preserve"> REF _Ref402352537 \r \h </w:instrText>
      </w:r>
      <w:r w:rsidR="00CB7EA7">
        <w:fldChar w:fldCharType="separate"/>
      </w:r>
      <w:r w:rsidR="00B177F9">
        <w:t>13</w:t>
      </w:r>
      <w:r w:rsidR="00CB7EA7">
        <w:fldChar w:fldCharType="end"/>
      </w:r>
      <w:r>
        <w:t xml:space="preserve">.  </w:t>
      </w:r>
      <w:r w:rsidR="008F79B2" w:rsidRPr="008F79B2">
        <w:rPr>
          <w:b/>
        </w:rPr>
        <w:t>NOTE</w:t>
      </w:r>
      <w:r w:rsidR="008F79B2">
        <w:t>:  Value is not validated against current serial number validation rules.</w:t>
      </w:r>
    </w:p>
    <w:p w14:paraId="0D262059" w14:textId="786BC677" w:rsidR="00DE5462" w:rsidRDefault="00DE5462" w:rsidP="00B317E1">
      <w:pPr>
        <w:pStyle w:val="BodyText"/>
        <w:numPr>
          <w:ilvl w:val="0"/>
          <w:numId w:val="22"/>
        </w:numPr>
        <w:ind w:left="360"/>
      </w:pPr>
      <w:r>
        <w:t>If the Value (</w:t>
      </w:r>
      <w:r w:rsidRPr="00C7517B">
        <w:t>GenericImportResponse\Order\OrderLines\OrderLine</w:t>
      </w:r>
      <w:r>
        <w:t>\ProcessingRules\Rules@Value</w:t>
      </w:r>
      <w:r w:rsidR="005718C9">
        <w:t xml:space="preserve"> or </w:t>
      </w:r>
      <w:r w:rsidR="005718C9" w:rsidRPr="00C7517B">
        <w:t>GenericImportResponse\Order\</w:t>
      </w:r>
      <w:r w:rsidR="005718C9">
        <w:t>ProcessingRules\Rules@Value</w:t>
      </w:r>
      <w:r>
        <w:t xml:space="preserve">) equals ‘N’ or not defined and there is no value in </w:t>
      </w:r>
      <w:r w:rsidRPr="00C7517B">
        <w:t>GenericImportResponse\Order\OrderLines\OrderLine</w:t>
      </w:r>
      <w:r>
        <w:t xml:space="preserve">@SerialNo, system prompts for a serial number with current processes and returns to Main Flow bullet </w:t>
      </w:r>
      <w:r w:rsidR="00CB7EA7">
        <w:fldChar w:fldCharType="begin"/>
      </w:r>
      <w:r w:rsidR="00CB7EA7">
        <w:instrText xml:space="preserve"> REF _Ref402352537 \r \h </w:instrText>
      </w:r>
      <w:r w:rsidR="00CB7EA7">
        <w:fldChar w:fldCharType="separate"/>
      </w:r>
      <w:r w:rsidR="00B177F9">
        <w:t>13</w:t>
      </w:r>
      <w:r w:rsidR="00CB7EA7">
        <w:fldChar w:fldCharType="end"/>
      </w:r>
      <w:r>
        <w:t xml:space="preserve">.  </w:t>
      </w:r>
      <w:r w:rsidR="008F79B2" w:rsidRPr="008F79B2">
        <w:rPr>
          <w:b/>
        </w:rPr>
        <w:t>NOTE</w:t>
      </w:r>
      <w:r w:rsidR="008F79B2">
        <w:t>:  Value is validated against current serial number validation rules.</w:t>
      </w:r>
    </w:p>
    <w:p w14:paraId="3A6BB2EE" w14:textId="61596F6C" w:rsidR="007875F3" w:rsidRDefault="007875F3" w:rsidP="00B317E1">
      <w:pPr>
        <w:pStyle w:val="BodyText"/>
        <w:numPr>
          <w:ilvl w:val="0"/>
          <w:numId w:val="22"/>
        </w:numPr>
        <w:ind w:left="360"/>
      </w:pPr>
      <w:r>
        <w:t>If the Value (</w:t>
      </w:r>
      <w:r w:rsidRPr="00C7517B">
        <w:t>GenericImportResponse\Order\OrderLines\OrderLine</w:t>
      </w:r>
      <w:r>
        <w:t>\ProcessingRules\Rules@Value</w:t>
      </w:r>
      <w:r w:rsidR="005718C9">
        <w:t xml:space="preserve"> or </w:t>
      </w:r>
      <w:r w:rsidR="005718C9" w:rsidRPr="00C7517B">
        <w:t>GenericImportResponse\Order\</w:t>
      </w:r>
      <w:r w:rsidR="005718C9">
        <w:t>ProcessingRules\Rules@Value</w:t>
      </w:r>
      <w:r>
        <w:t xml:space="preserve">) equals ‘Y’, </w:t>
      </w:r>
      <w:r w:rsidR="00DE5462">
        <w:t xml:space="preserve">prompts for a serial number with current processes and returns to Main Flow bullet </w:t>
      </w:r>
      <w:r w:rsidR="00CB7EA7">
        <w:fldChar w:fldCharType="begin"/>
      </w:r>
      <w:r w:rsidR="00CB7EA7">
        <w:instrText xml:space="preserve"> REF _Ref402352537 \r \h </w:instrText>
      </w:r>
      <w:r w:rsidR="00CB7EA7">
        <w:fldChar w:fldCharType="separate"/>
      </w:r>
      <w:r w:rsidR="00B177F9">
        <w:t>13</w:t>
      </w:r>
      <w:r w:rsidR="00CB7EA7">
        <w:fldChar w:fldCharType="end"/>
      </w:r>
      <w:r w:rsidR="00DE5462">
        <w:t xml:space="preserve">.  </w:t>
      </w:r>
      <w:r w:rsidR="00DE5462" w:rsidRPr="00DE5462">
        <w:rPr>
          <w:b/>
        </w:rPr>
        <w:t>NOTE</w:t>
      </w:r>
      <w:r w:rsidR="00DE5462">
        <w:t xml:space="preserve">:  If there is a value in </w:t>
      </w:r>
      <w:r w:rsidR="00DE5462" w:rsidRPr="00C7517B">
        <w:t>GenericImportResponse\Order\OrderLines\OrderLine</w:t>
      </w:r>
      <w:r w:rsidR="00DE5462">
        <w:t>@SerialNo, system pre-populates value in prompt field.</w:t>
      </w:r>
      <w:r w:rsidR="008F79B2">
        <w:t xml:space="preserve">  Value is validated against current serial number validation rules.</w:t>
      </w:r>
    </w:p>
    <w:p w14:paraId="4BEE6F27" w14:textId="0B6AB316" w:rsidR="00A02AEC" w:rsidRDefault="00A02AEC" w:rsidP="00B317E1">
      <w:pPr>
        <w:pStyle w:val="BodyText"/>
        <w:numPr>
          <w:ilvl w:val="0"/>
          <w:numId w:val="22"/>
        </w:numPr>
        <w:ind w:left="360"/>
      </w:pPr>
      <w:r>
        <w:t>If the Value (</w:t>
      </w:r>
      <w:r w:rsidRPr="00C7517B">
        <w:t>GenericImportResponse\Order\OrderLines\OrderLine</w:t>
      </w:r>
      <w:r>
        <w:t>\ProcessingRules\Rules@Value</w:t>
      </w:r>
      <w:r w:rsidR="005718C9">
        <w:t xml:space="preserve"> or </w:t>
      </w:r>
      <w:r w:rsidR="005718C9" w:rsidRPr="00C7517B">
        <w:t>GenericImportResponse\Order\</w:t>
      </w:r>
      <w:r w:rsidR="005718C9">
        <w:t>ProcessingRules\Rules@Value</w:t>
      </w:r>
      <w:r>
        <w:t>) equals ‘P’</w:t>
      </w:r>
      <w:r w:rsidR="000F7967">
        <w:t xml:space="preserve">, system continues with Main Flow bullet </w:t>
      </w:r>
      <w:r w:rsidR="000F7967">
        <w:fldChar w:fldCharType="begin"/>
      </w:r>
      <w:r w:rsidR="000F7967">
        <w:instrText xml:space="preserve"> REF _Ref402352537 \r \h </w:instrText>
      </w:r>
      <w:r w:rsidR="000F7967">
        <w:fldChar w:fldCharType="separate"/>
      </w:r>
      <w:r w:rsidR="00B177F9">
        <w:t>13</w:t>
      </w:r>
      <w:r w:rsidR="000F7967">
        <w:fldChar w:fldCharType="end"/>
      </w:r>
      <w:r w:rsidR="000F7967">
        <w:t xml:space="preserve"> and no serial number is captured or logged.</w:t>
      </w:r>
    </w:p>
    <w:p w14:paraId="27C06CAE" w14:textId="3810663D" w:rsidR="00492931" w:rsidRDefault="00261664" w:rsidP="00CB303A">
      <w:pPr>
        <w:pStyle w:val="Heading3"/>
      </w:pPr>
      <w:bookmarkStart w:id="98" w:name="_Ref402777828"/>
      <w:r>
        <w:t xml:space="preserve">Name and Address </w:t>
      </w:r>
      <w:r w:rsidR="00DF0BF5">
        <w:t>R</w:t>
      </w:r>
      <w:r w:rsidR="00492931">
        <w:t xml:space="preserve">equired </w:t>
      </w:r>
      <w:r w:rsidR="00DF0BF5">
        <w:t>Item Alternate Flow</w:t>
      </w:r>
      <w:bookmarkEnd w:id="97"/>
      <w:bookmarkEnd w:id="98"/>
    </w:p>
    <w:p w14:paraId="0EFA16CD" w14:textId="62146828" w:rsidR="003F3CC2" w:rsidRDefault="003F3CC2" w:rsidP="00B317E1">
      <w:pPr>
        <w:pStyle w:val="BodyText"/>
        <w:numPr>
          <w:ilvl w:val="0"/>
          <w:numId w:val="23"/>
        </w:numPr>
        <w:ind w:left="360"/>
      </w:pPr>
      <w:bookmarkStart w:id="99" w:name="_Ref401917349"/>
      <w:r>
        <w:t xml:space="preserve">System evaluates the value in </w:t>
      </w:r>
      <w:r w:rsidRPr="00C7517B">
        <w:t>GenericImportResponse\Order\OrderLines\OrderLine\Address\NameandAddress</w:t>
      </w:r>
      <w:r>
        <w:t>.</w:t>
      </w:r>
    </w:p>
    <w:p w14:paraId="1CFAF1A1" w14:textId="1061545C" w:rsidR="003F3CC2" w:rsidRPr="00CB7EA7" w:rsidRDefault="003F3CC2" w:rsidP="00B317E1">
      <w:pPr>
        <w:pStyle w:val="BodyText"/>
        <w:numPr>
          <w:ilvl w:val="0"/>
          <w:numId w:val="23"/>
        </w:numPr>
        <w:ind w:left="360"/>
      </w:pPr>
      <w:r w:rsidRPr="00CB7EA7">
        <w:t>If there is data, system stores the data as the item customer and if there is no transaction customer, system also stores as the transaction customer.</w:t>
      </w:r>
    </w:p>
    <w:p w14:paraId="00EE02ED" w14:textId="56B60976" w:rsidR="003F3CC2" w:rsidRPr="00CB7EA7" w:rsidRDefault="003F3CC2" w:rsidP="00B317E1">
      <w:pPr>
        <w:pStyle w:val="BodyText"/>
        <w:numPr>
          <w:ilvl w:val="0"/>
          <w:numId w:val="23"/>
        </w:numPr>
        <w:ind w:left="360"/>
      </w:pPr>
      <w:r w:rsidRPr="00CB7EA7">
        <w:t>If there is no data</w:t>
      </w:r>
      <w:r w:rsidR="00CB7EA7" w:rsidRPr="00CB7EA7">
        <w:t xml:space="preserve"> and data in</w:t>
      </w:r>
      <w:r w:rsidRPr="00CB7EA7">
        <w:t xml:space="preserve"> GenericImportResponse\Order\Addresses\Address\NameandAddress, system pre-populates the data </w:t>
      </w:r>
      <w:r w:rsidR="00CB7EA7" w:rsidRPr="00CB7EA7">
        <w:t>and</w:t>
      </w:r>
      <w:r w:rsidRPr="00CB7EA7">
        <w:t xml:space="preserve"> prompt</w:t>
      </w:r>
      <w:r w:rsidR="00CB7EA7" w:rsidRPr="00CB7EA7">
        <w:t>s</w:t>
      </w:r>
      <w:r w:rsidRPr="00CB7EA7">
        <w:t xml:space="preserve"> for item customer</w:t>
      </w:r>
      <w:r w:rsidR="00CB7EA7" w:rsidRPr="00CB7EA7">
        <w:t xml:space="preserve"> using current processes</w:t>
      </w:r>
      <w:r w:rsidRPr="00CB7EA7">
        <w:t>.</w:t>
      </w:r>
    </w:p>
    <w:p w14:paraId="06B257F0" w14:textId="08BC0EAB" w:rsidR="00CB7EA7" w:rsidRPr="00CB7EA7" w:rsidRDefault="00CB7EA7" w:rsidP="00B317E1">
      <w:pPr>
        <w:pStyle w:val="BodyText"/>
        <w:numPr>
          <w:ilvl w:val="0"/>
          <w:numId w:val="23"/>
        </w:numPr>
        <w:ind w:left="360"/>
      </w:pPr>
      <w:r w:rsidRPr="00CB7EA7">
        <w:t>If there is no data and no data in GenericImportResponse\Order\Addresses\Address\NameandAddress, system prompts for item customer using current processes.</w:t>
      </w:r>
    </w:p>
    <w:p w14:paraId="4196A045" w14:textId="7244CC54" w:rsidR="003F3CC2" w:rsidRDefault="003F3CC2" w:rsidP="00B317E1">
      <w:pPr>
        <w:pStyle w:val="BodyText"/>
        <w:numPr>
          <w:ilvl w:val="0"/>
          <w:numId w:val="23"/>
        </w:numPr>
        <w:ind w:left="360"/>
      </w:pPr>
      <w:r>
        <w:t xml:space="preserve">System returns to Main Flow bullet </w:t>
      </w:r>
      <w:r>
        <w:fldChar w:fldCharType="begin"/>
      </w:r>
      <w:r>
        <w:instrText xml:space="preserve"> REF _Ref401924888 \r \h </w:instrText>
      </w:r>
      <w:r>
        <w:fldChar w:fldCharType="separate"/>
      </w:r>
      <w:r w:rsidR="00B177F9">
        <w:t>15</w:t>
      </w:r>
      <w:r>
        <w:fldChar w:fldCharType="end"/>
      </w:r>
      <w:r>
        <w:t>.</w:t>
      </w:r>
    </w:p>
    <w:p w14:paraId="1F88365F" w14:textId="4795837A" w:rsidR="006344B5" w:rsidRDefault="006344B5" w:rsidP="00CB303A">
      <w:pPr>
        <w:pStyle w:val="Heading3"/>
      </w:pPr>
      <w:bookmarkStart w:id="100" w:name="_Ref402797887"/>
      <w:r>
        <w:t>Manager Approval Required Alternate Flow</w:t>
      </w:r>
      <w:bookmarkEnd w:id="100"/>
    </w:p>
    <w:p w14:paraId="2F499B41" w14:textId="22C27A08" w:rsidR="006344B5" w:rsidRDefault="006344B5" w:rsidP="00B317E1">
      <w:pPr>
        <w:pStyle w:val="BodyText"/>
        <w:numPr>
          <w:ilvl w:val="0"/>
          <w:numId w:val="45"/>
        </w:numPr>
        <w:ind w:left="360"/>
      </w:pPr>
      <w:r>
        <w:t>If item is configured to require manager approval, system prompts using current processes for manager approval.</w:t>
      </w:r>
      <w:r w:rsidR="00785358">
        <w:t xml:space="preserve">  </w:t>
      </w:r>
      <w:r w:rsidR="00785358" w:rsidRPr="00785358">
        <w:rPr>
          <w:b/>
        </w:rPr>
        <w:t>NOTE</w:t>
      </w:r>
      <w:r w:rsidR="00785358">
        <w:t>:  Queued manager approval processes defined in system, continues as current for imported items.</w:t>
      </w:r>
    </w:p>
    <w:p w14:paraId="1BD72710" w14:textId="545FB3C4" w:rsidR="006344B5" w:rsidRDefault="006344B5" w:rsidP="00B317E1">
      <w:pPr>
        <w:pStyle w:val="BodyText"/>
        <w:numPr>
          <w:ilvl w:val="0"/>
          <w:numId w:val="45"/>
        </w:numPr>
        <w:ind w:left="360"/>
      </w:pPr>
      <w:r>
        <w:t xml:space="preserve">If manager approve, system continues with Main Flow bullet </w:t>
      </w:r>
      <w:r>
        <w:fldChar w:fldCharType="begin"/>
      </w:r>
      <w:r>
        <w:instrText xml:space="preserve"> REF _Ref401924888 \r \h </w:instrText>
      </w:r>
      <w:r>
        <w:fldChar w:fldCharType="separate"/>
      </w:r>
      <w:r w:rsidR="00B177F9">
        <w:t>15</w:t>
      </w:r>
      <w:r>
        <w:fldChar w:fldCharType="end"/>
      </w:r>
      <w:r>
        <w:t xml:space="preserve">.  </w:t>
      </w:r>
    </w:p>
    <w:p w14:paraId="20BEDA11" w14:textId="76804CC7" w:rsidR="006344B5" w:rsidRDefault="006344B5" w:rsidP="00B317E1">
      <w:pPr>
        <w:pStyle w:val="BodyText"/>
        <w:numPr>
          <w:ilvl w:val="0"/>
          <w:numId w:val="45"/>
        </w:numPr>
        <w:ind w:left="360"/>
      </w:pPr>
      <w:r>
        <w:t xml:space="preserve">If manager does not approve, system executes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w:t>
      </w:r>
    </w:p>
    <w:p w14:paraId="416E6B74" w14:textId="49C645EC" w:rsidR="006344B5" w:rsidRDefault="00BB3529" w:rsidP="00B317E1">
      <w:pPr>
        <w:pStyle w:val="BodyText"/>
        <w:numPr>
          <w:ilvl w:val="0"/>
          <w:numId w:val="45"/>
        </w:numPr>
        <w:ind w:left="360"/>
      </w:pPr>
      <w:r>
        <w:t xml:space="preserve">After completing the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s</w:t>
      </w:r>
      <w:r w:rsidR="006344B5">
        <w:t xml:space="preserve">ystem </w:t>
      </w:r>
      <w:r>
        <w:t xml:space="preserve">will </w:t>
      </w:r>
      <w:r w:rsidR="006344B5">
        <w:t xml:space="preserve">not add the item, indicates item processed and executes </w:t>
      </w:r>
      <w:r w:rsidR="006344B5">
        <w:fldChar w:fldCharType="begin"/>
      </w:r>
      <w:r w:rsidR="006344B5">
        <w:instrText xml:space="preserve"> REF _Ref402511133 \h </w:instrText>
      </w:r>
      <w:r w:rsidR="006344B5">
        <w:fldChar w:fldCharType="separate"/>
      </w:r>
      <w:r w:rsidR="00B177F9">
        <w:t>Determine Additional Items to Evaluate Alternate Flow</w:t>
      </w:r>
      <w:r w:rsidR="006344B5">
        <w:fldChar w:fldCharType="end"/>
      </w:r>
      <w:r w:rsidR="006344B5">
        <w:t xml:space="preserve"> (section </w:t>
      </w:r>
      <w:r w:rsidR="006344B5">
        <w:fldChar w:fldCharType="begin"/>
      </w:r>
      <w:r w:rsidR="006344B5">
        <w:instrText xml:space="preserve"> REF _Ref402511133 \r \h </w:instrText>
      </w:r>
      <w:r w:rsidR="006344B5">
        <w:fldChar w:fldCharType="separate"/>
      </w:r>
      <w:r w:rsidR="00B177F9">
        <w:t>4.4.23</w:t>
      </w:r>
      <w:r w:rsidR="006344B5">
        <w:fldChar w:fldCharType="end"/>
      </w:r>
      <w:r w:rsidR="006344B5">
        <w:t>).</w:t>
      </w:r>
    </w:p>
    <w:p w14:paraId="1C1616B2" w14:textId="045B355B" w:rsidR="00492931" w:rsidRDefault="00DF0BF5" w:rsidP="00CB303A">
      <w:pPr>
        <w:pStyle w:val="Heading3"/>
      </w:pPr>
      <w:bookmarkStart w:id="101" w:name="_Ref402352936"/>
      <w:r>
        <w:t>P</w:t>
      </w:r>
      <w:r w:rsidR="00492931">
        <w:t xml:space="preserve">arent </w:t>
      </w:r>
      <w:r>
        <w:t>I</w:t>
      </w:r>
      <w:r w:rsidR="00492931">
        <w:t xml:space="preserve">tem in a </w:t>
      </w:r>
      <w:r>
        <w:t>L</w:t>
      </w:r>
      <w:r w:rsidR="00492931">
        <w:t xml:space="preserve">inked </w:t>
      </w:r>
      <w:r>
        <w:t>I</w:t>
      </w:r>
      <w:r w:rsidR="00492931">
        <w:t xml:space="preserve">tem </w:t>
      </w:r>
      <w:r>
        <w:t xml:space="preserve">Definition </w:t>
      </w:r>
      <w:r w:rsidR="00492931">
        <w:t xml:space="preserve">(2 </w:t>
      </w:r>
      <w:r>
        <w:t>T</w:t>
      </w:r>
      <w:r w:rsidR="00492931">
        <w:t xml:space="preserve">ier </w:t>
      </w:r>
      <w:r>
        <w:t>I</w:t>
      </w:r>
      <w:r w:rsidR="00492931">
        <w:t>tem)</w:t>
      </w:r>
      <w:r w:rsidRPr="00DF0BF5">
        <w:t xml:space="preserve"> </w:t>
      </w:r>
      <w:r>
        <w:t>Alternate Flow</w:t>
      </w:r>
      <w:bookmarkEnd w:id="99"/>
      <w:bookmarkEnd w:id="101"/>
    </w:p>
    <w:p w14:paraId="2E8A0C8A" w14:textId="72157ACB" w:rsidR="003F3CC2" w:rsidRDefault="003F3CC2" w:rsidP="00B317E1">
      <w:pPr>
        <w:pStyle w:val="BodyText"/>
        <w:numPr>
          <w:ilvl w:val="0"/>
          <w:numId w:val="24"/>
        </w:numPr>
        <w:ind w:left="360"/>
      </w:pPr>
      <w:bookmarkStart w:id="102" w:name="_Ref401917369"/>
      <w:r>
        <w:t>System evaluates the LinkedSKU Processing rule (</w:t>
      </w:r>
      <w:r w:rsidRPr="00C7517B">
        <w:t>GenericImportResponse\Order\OrderLines\OrderLine</w:t>
      </w:r>
      <w:r>
        <w:t xml:space="preserve">\ProcessingRules@Name = </w:t>
      </w:r>
      <w:r w:rsidRPr="00205224">
        <w:t>LinkedSKU</w:t>
      </w:r>
      <w:r w:rsidR="005718C9">
        <w:t xml:space="preserve"> (if not present and </w:t>
      </w:r>
      <w:r w:rsidR="005718C9" w:rsidRPr="00C7517B">
        <w:t>GenericImportResponse\Order\</w:t>
      </w:r>
      <w:r w:rsidR="005718C9">
        <w:t>ProcessingRules\Rules@Name =</w:t>
      </w:r>
      <w:r w:rsidR="005718C9" w:rsidRPr="005718C9">
        <w:t xml:space="preserve"> </w:t>
      </w:r>
      <w:r w:rsidR="005718C9" w:rsidRPr="00205224">
        <w:t>LinkedSKU</w:t>
      </w:r>
      <w:r w:rsidR="005718C9">
        <w:t xml:space="preserve"> is defined, then use the order level value)</w:t>
      </w:r>
      <w:r>
        <w:t>).</w:t>
      </w:r>
    </w:p>
    <w:p w14:paraId="29D989B1" w14:textId="7CBA49DF" w:rsidR="003F3CC2" w:rsidRPr="00CB7EA7" w:rsidRDefault="003F3CC2" w:rsidP="00B317E1">
      <w:pPr>
        <w:pStyle w:val="BodyText"/>
        <w:numPr>
          <w:ilvl w:val="0"/>
          <w:numId w:val="24"/>
        </w:numPr>
        <w:ind w:left="360"/>
      </w:pPr>
      <w:r w:rsidRPr="00CB7EA7">
        <w:t>If the Value (GenericImportResponse\Order\OrderLines\OrderLine\ProcessingRules\Rules@Value</w:t>
      </w:r>
      <w:r w:rsidR="005718C9">
        <w:t xml:space="preserve"> or </w:t>
      </w:r>
      <w:r w:rsidR="005718C9" w:rsidRPr="00C7517B">
        <w:t>GenericImportResponse\Order\</w:t>
      </w:r>
      <w:r w:rsidR="005718C9">
        <w:t>ProcessingRules\Rules@Value</w:t>
      </w:r>
      <w:r w:rsidRPr="00CB7EA7">
        <w:t>) equals ‘N’ or Not defined system does not add child item</w:t>
      </w:r>
      <w:r w:rsidR="00CB7EA7" w:rsidRPr="00CB7EA7">
        <w:t xml:space="preserve"> and returns to Main Flow bullet.</w:t>
      </w:r>
      <w:r w:rsidR="00CB7EA7" w:rsidRPr="00CB7EA7">
        <w:fldChar w:fldCharType="begin"/>
      </w:r>
      <w:r w:rsidR="00CB7EA7" w:rsidRPr="00CB7EA7">
        <w:instrText xml:space="preserve"> REF _Ref401925238 \r \h  \* MERGEFORMAT </w:instrText>
      </w:r>
      <w:r w:rsidR="00CB7EA7" w:rsidRPr="00CB7EA7">
        <w:fldChar w:fldCharType="separate"/>
      </w:r>
      <w:r w:rsidR="00B177F9">
        <w:t>16</w:t>
      </w:r>
      <w:r w:rsidR="00CB7EA7" w:rsidRPr="00CB7EA7">
        <w:fldChar w:fldCharType="end"/>
      </w:r>
      <w:r w:rsidRPr="00CB7EA7">
        <w:t xml:space="preserve">.  </w:t>
      </w:r>
    </w:p>
    <w:p w14:paraId="0DDAB8D4" w14:textId="485BC96D" w:rsidR="003F3CC2" w:rsidRPr="00CB7EA7" w:rsidRDefault="00AF772B" w:rsidP="00B317E1">
      <w:pPr>
        <w:pStyle w:val="BodyText"/>
        <w:numPr>
          <w:ilvl w:val="0"/>
          <w:numId w:val="24"/>
        </w:numPr>
        <w:ind w:left="360"/>
      </w:pPr>
      <w:r w:rsidRPr="00CB7EA7">
        <w:t>If the Value (GenericImportResponse\Order\OrderLines\OrderLine\ProcessingRules\Rules@Value</w:t>
      </w:r>
      <w:r w:rsidR="005718C9">
        <w:t xml:space="preserve"> or </w:t>
      </w:r>
      <w:r w:rsidR="005718C9" w:rsidRPr="00C7517B">
        <w:t>GenericImportResponse\Order\</w:t>
      </w:r>
      <w:r w:rsidR="005718C9">
        <w:t>ProcessingRules\Rules@Value</w:t>
      </w:r>
      <w:r w:rsidRPr="00CB7EA7">
        <w:t>) equals ‘Y’ system returns to Main Flow bullet</w:t>
      </w:r>
      <w:r w:rsidR="003F3CC2" w:rsidRPr="00CB7EA7">
        <w:t>.</w:t>
      </w:r>
      <w:r w:rsidR="003F3CC2" w:rsidRPr="00CB7EA7">
        <w:fldChar w:fldCharType="begin"/>
      </w:r>
      <w:r w:rsidR="003F3CC2" w:rsidRPr="00CB7EA7">
        <w:instrText xml:space="preserve"> REF _Ref401925238 \r \h </w:instrText>
      </w:r>
      <w:r w:rsidRPr="00CB7EA7">
        <w:instrText xml:space="preserve"> \* MERGEFORMAT </w:instrText>
      </w:r>
      <w:r w:rsidR="003F3CC2" w:rsidRPr="00CB7EA7">
        <w:fldChar w:fldCharType="separate"/>
      </w:r>
      <w:r w:rsidR="00B177F9">
        <w:t>16</w:t>
      </w:r>
      <w:r w:rsidR="003F3CC2" w:rsidRPr="00CB7EA7">
        <w:fldChar w:fldCharType="end"/>
      </w:r>
      <w:r w:rsidR="00CB7EA7" w:rsidRPr="00CB7EA7">
        <w:t xml:space="preserve"> and adds the child item when parent item added</w:t>
      </w:r>
      <w:r w:rsidR="003F3CC2" w:rsidRPr="00CB7EA7">
        <w:t>.</w:t>
      </w:r>
    </w:p>
    <w:p w14:paraId="16716915" w14:textId="2E438975" w:rsidR="00492931" w:rsidRDefault="00DF0BF5" w:rsidP="00CB303A">
      <w:pPr>
        <w:pStyle w:val="Heading3"/>
      </w:pPr>
      <w:bookmarkStart w:id="103" w:name="_Ref402352950"/>
      <w:r>
        <w:lastRenderedPageBreak/>
        <w:t>L</w:t>
      </w:r>
      <w:r w:rsidR="00492931">
        <w:t xml:space="preserve">inked </w:t>
      </w:r>
      <w:r>
        <w:t>I</w:t>
      </w:r>
      <w:r w:rsidR="00492931">
        <w:t xml:space="preserve">tem in the </w:t>
      </w:r>
      <w:r>
        <w:t>B</w:t>
      </w:r>
      <w:r w:rsidR="00492931">
        <w:t>asket</w:t>
      </w:r>
      <w:r>
        <w:t xml:space="preserve"> Alternate Flow</w:t>
      </w:r>
      <w:bookmarkEnd w:id="102"/>
      <w:bookmarkEnd w:id="103"/>
    </w:p>
    <w:p w14:paraId="3A44B232" w14:textId="2781C149" w:rsidR="00AF772B" w:rsidRDefault="00AF772B" w:rsidP="00B317E1">
      <w:pPr>
        <w:pStyle w:val="BodyText"/>
        <w:numPr>
          <w:ilvl w:val="0"/>
          <w:numId w:val="25"/>
        </w:numPr>
        <w:ind w:left="360"/>
      </w:pPr>
      <w:r w:rsidRPr="005565BD">
        <w:t xml:space="preserve">If item </w:t>
      </w:r>
      <w:r>
        <w:t xml:space="preserve">has data in </w:t>
      </w:r>
      <w:r w:rsidRPr="00236CBC">
        <w:t>GenericImportResponse\Order\OrderLines\OrderLine\ChildOrderLineRelationships</w:t>
      </w:r>
      <w:r>
        <w:t xml:space="preserve"> (the item is a parent item), then system returns to Main Flow bullet</w:t>
      </w:r>
      <w:r w:rsidR="00261664">
        <w:t xml:space="preserve"> </w:t>
      </w:r>
      <w:r w:rsidR="00261664">
        <w:fldChar w:fldCharType="begin"/>
      </w:r>
      <w:r w:rsidR="00261664">
        <w:instrText xml:space="preserve"> REF _Ref403383717 \r \h </w:instrText>
      </w:r>
      <w:r w:rsidR="00261664">
        <w:fldChar w:fldCharType="separate"/>
      </w:r>
      <w:r w:rsidR="00B177F9">
        <w:t>17</w:t>
      </w:r>
      <w:r w:rsidR="00261664">
        <w:fldChar w:fldCharType="end"/>
      </w:r>
      <w:r w:rsidRPr="00236CBC">
        <w:t>.</w:t>
      </w:r>
      <w:r>
        <w:t xml:space="preserve">  (Item is added to the transaction</w:t>
      </w:r>
      <w:r w:rsidR="00407407">
        <w:t>.)</w:t>
      </w:r>
    </w:p>
    <w:p w14:paraId="1D91A9C2" w14:textId="0389B61E" w:rsidR="00AF772B" w:rsidRDefault="00F21B0F" w:rsidP="00B317E1">
      <w:pPr>
        <w:pStyle w:val="BodyText"/>
        <w:numPr>
          <w:ilvl w:val="0"/>
          <w:numId w:val="25"/>
        </w:numPr>
        <w:ind w:left="360"/>
      </w:pPr>
      <w:r w:rsidRPr="00236CBC">
        <w:t>If item has data in GenericImportResponse\Order\OrderLines\OrderLine\ParentOrderLineRelationships</w:t>
      </w:r>
      <w:r>
        <w:t xml:space="preserve"> (the item is a child item)</w:t>
      </w:r>
      <w:r w:rsidRPr="00236CBC">
        <w:t xml:space="preserve">, then </w:t>
      </w:r>
      <w:r>
        <w:t>system</w:t>
      </w:r>
      <w:r w:rsidRPr="00236CBC">
        <w:t xml:space="preserve"> determines if item referenced in GenericImportResponse\Order\OrderLines\OrderLine\ParentOrderLineRelationships\OrderLineRelationship\Line has been added to the transaction</w:t>
      </w:r>
      <w:r>
        <w:t xml:space="preserve"> (check to see if parent is already in the transaction)</w:t>
      </w:r>
      <w:r w:rsidRPr="00236CBC">
        <w:t>.</w:t>
      </w:r>
    </w:p>
    <w:p w14:paraId="691BDE4A" w14:textId="37E0D394" w:rsidR="00F21B0F" w:rsidRDefault="00F21B0F" w:rsidP="00B317E1">
      <w:pPr>
        <w:pStyle w:val="BodyText"/>
        <w:numPr>
          <w:ilvl w:val="0"/>
          <w:numId w:val="25"/>
        </w:numPr>
        <w:ind w:left="360"/>
      </w:pPr>
      <w:r w:rsidRPr="00236CBC">
        <w:t xml:space="preserve">If </w:t>
      </w:r>
      <w:r>
        <w:t xml:space="preserve">parent </w:t>
      </w:r>
      <w:r w:rsidRPr="00236CBC">
        <w:t xml:space="preserve">item has been previously added to the transaction, then </w:t>
      </w:r>
      <w:r>
        <w:t>system</w:t>
      </w:r>
      <w:r w:rsidRPr="00236CBC">
        <w:t xml:space="preserve"> </w:t>
      </w:r>
      <w:r>
        <w:t xml:space="preserve">returns to Main Flow bullet </w:t>
      </w:r>
      <w:r>
        <w:fldChar w:fldCharType="begin"/>
      </w:r>
      <w:r>
        <w:instrText xml:space="preserve"> REF _Ref401916250 \r \h </w:instrText>
      </w:r>
      <w:r>
        <w:fldChar w:fldCharType="separate"/>
      </w:r>
      <w:r w:rsidR="00B177F9">
        <w:t>17</w:t>
      </w:r>
      <w:r>
        <w:fldChar w:fldCharType="end"/>
      </w:r>
      <w:r>
        <w:t xml:space="preserve"> (</w:t>
      </w:r>
      <w:r w:rsidRPr="00236CBC">
        <w:t>adds current item to the transaction links to both items using the link type in either GenericImportResponse\Order\OrderLines\OrderLine\ParentOrderLineRelationships\OrderLineRelationship@RelationshipType or GenericImportResponse\Order\OrderLines\OrderLine\ChildOrderLineRelationships\OrderLineRelationship@RelationshipType</w:t>
      </w:r>
      <w:r>
        <w:t>)</w:t>
      </w:r>
      <w:r w:rsidRPr="00236CBC">
        <w:t>.</w:t>
      </w:r>
    </w:p>
    <w:p w14:paraId="4061D858" w14:textId="393EB051" w:rsidR="00F21B0F" w:rsidRPr="00AF772B" w:rsidRDefault="00F21B0F" w:rsidP="00B317E1">
      <w:pPr>
        <w:pStyle w:val="BodyText"/>
        <w:numPr>
          <w:ilvl w:val="0"/>
          <w:numId w:val="25"/>
        </w:numPr>
        <w:ind w:left="360"/>
      </w:pPr>
      <w:r>
        <w:t xml:space="preserve">If parent item has not been previously added (parent not in the transaction), then system </w:t>
      </w:r>
      <w:r w:rsidR="006D672E">
        <w:t xml:space="preserve">does not add the item and determines if there are additional items in the basket to evaluate. </w:t>
      </w:r>
      <w:r w:rsidR="00587F0E">
        <w:t>(D</w:t>
      </w:r>
      <w:r>
        <w:t>oes not add item to the transaction and does not mark as processed so another attempt to add can occur).</w:t>
      </w:r>
    </w:p>
    <w:p w14:paraId="57F89B30" w14:textId="77777777" w:rsidR="006D672E" w:rsidRDefault="006D672E" w:rsidP="00B317E1">
      <w:pPr>
        <w:pStyle w:val="BodyText"/>
        <w:numPr>
          <w:ilvl w:val="0"/>
          <w:numId w:val="25"/>
        </w:numPr>
        <w:ind w:left="360"/>
      </w:pPr>
      <w:r>
        <w:t xml:space="preserve">If additional items to evaluate, system moves to the next item returns to Main Flow bullet </w:t>
      </w:r>
      <w:r>
        <w:fldChar w:fldCharType="begin"/>
      </w:r>
      <w:r>
        <w:instrText xml:space="preserve"> REF _Ref401916013 \r \h </w:instrText>
      </w:r>
      <w:r>
        <w:fldChar w:fldCharType="separate"/>
      </w:r>
      <w:r w:rsidR="00B177F9">
        <w:t>10</w:t>
      </w:r>
      <w:r>
        <w:fldChar w:fldCharType="end"/>
      </w:r>
      <w:r>
        <w:t>.</w:t>
      </w:r>
    </w:p>
    <w:p w14:paraId="34FEE433" w14:textId="4721A83C" w:rsidR="00587F0E" w:rsidRDefault="006D672E" w:rsidP="00B317E1">
      <w:pPr>
        <w:pStyle w:val="BodyText"/>
        <w:numPr>
          <w:ilvl w:val="0"/>
          <w:numId w:val="25"/>
        </w:numPr>
        <w:ind w:left="360"/>
      </w:pPr>
      <w:r>
        <w:t xml:space="preserve">If no additional items to evaluate, system </w:t>
      </w:r>
      <w:r w:rsidR="00587F0E">
        <w:t xml:space="preserve">executes </w:t>
      </w:r>
      <w:r w:rsidR="00587F0E">
        <w:fldChar w:fldCharType="begin"/>
      </w:r>
      <w:r w:rsidR="00587F0E">
        <w:instrText xml:space="preserve"> REF _Ref401915569 \h </w:instrText>
      </w:r>
      <w:r w:rsidR="00587F0E">
        <w:fldChar w:fldCharType="separate"/>
      </w:r>
      <w:r w:rsidR="00B177F9">
        <w:t>Import All Items Alternate Flow</w:t>
      </w:r>
      <w:r w:rsidR="00587F0E">
        <w:fldChar w:fldCharType="end"/>
      </w:r>
      <w:r w:rsidR="00587F0E">
        <w:t xml:space="preserve"> (section </w:t>
      </w:r>
      <w:r w:rsidR="00587F0E">
        <w:fldChar w:fldCharType="begin"/>
      </w:r>
      <w:r w:rsidR="00587F0E">
        <w:instrText xml:space="preserve"> REF _Ref401915569 \r \h </w:instrText>
      </w:r>
      <w:r w:rsidR="00587F0E">
        <w:fldChar w:fldCharType="separate"/>
      </w:r>
      <w:r w:rsidR="00B177F9">
        <w:t>4.4.5</w:t>
      </w:r>
      <w:r w:rsidR="00587F0E">
        <w:fldChar w:fldCharType="end"/>
      </w:r>
      <w:r w:rsidR="00587F0E">
        <w:t>).</w:t>
      </w:r>
    </w:p>
    <w:p w14:paraId="20B334F0" w14:textId="3C72EADE" w:rsidR="00587F0E" w:rsidRPr="00DF0BF5" w:rsidRDefault="00BB3529" w:rsidP="00B317E1">
      <w:pPr>
        <w:pStyle w:val="BodyText"/>
        <w:numPr>
          <w:ilvl w:val="0"/>
          <w:numId w:val="25"/>
        </w:numPr>
        <w:ind w:left="360"/>
      </w:pPr>
      <w:bookmarkStart w:id="104" w:name="_Ref402191158"/>
      <w:r>
        <w:t xml:space="preserve">After completing the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s</w:t>
      </w:r>
      <w:r w:rsidR="00587F0E">
        <w:t xml:space="preserve">ystem </w:t>
      </w:r>
      <w:r>
        <w:t xml:space="preserve">will </w:t>
      </w:r>
      <w:r w:rsidR="00587F0E">
        <w:t xml:space="preserve">not add the </w:t>
      </w:r>
      <w:r w:rsidR="009F577A">
        <w:t>item</w:t>
      </w:r>
      <w:r w:rsidR="00FD3FDF">
        <w:t>, indicates item processed</w:t>
      </w:r>
      <w:r w:rsidR="009F577A">
        <w:t xml:space="preserve"> and </w:t>
      </w:r>
      <w:r w:rsidR="00587F0E">
        <w:t xml:space="preserve">returns to Main Flow bullet </w:t>
      </w:r>
      <w:r w:rsidR="00587F0E">
        <w:fldChar w:fldCharType="begin"/>
      </w:r>
      <w:r w:rsidR="00587F0E">
        <w:instrText xml:space="preserve"> REF _Ref401916324 \r \h </w:instrText>
      </w:r>
      <w:r w:rsidR="00587F0E">
        <w:fldChar w:fldCharType="separate"/>
      </w:r>
      <w:r w:rsidR="00B177F9">
        <w:t>35</w:t>
      </w:r>
      <w:r w:rsidR="00587F0E">
        <w:fldChar w:fldCharType="end"/>
      </w:r>
      <w:r w:rsidR="00587F0E">
        <w:t>.</w:t>
      </w:r>
    </w:p>
    <w:p w14:paraId="17D909DF" w14:textId="1A36DCD1" w:rsidR="00492931" w:rsidRDefault="00492931" w:rsidP="00CB303A">
      <w:pPr>
        <w:pStyle w:val="Heading3"/>
      </w:pPr>
      <w:bookmarkStart w:id="105" w:name="_Ref402788730"/>
      <w:r>
        <w:t xml:space="preserve">PriceApplication </w:t>
      </w:r>
      <w:r w:rsidR="00DF0BF5">
        <w:t>P</w:t>
      </w:r>
      <w:r>
        <w:t xml:space="preserve">rocessing </w:t>
      </w:r>
      <w:r w:rsidR="00DF0BF5">
        <w:t>R</w:t>
      </w:r>
      <w:r>
        <w:t xml:space="preserve">ule </w:t>
      </w:r>
      <w:r w:rsidR="00DF0BF5">
        <w:t>Alternate Flow</w:t>
      </w:r>
      <w:bookmarkEnd w:id="104"/>
      <w:bookmarkEnd w:id="105"/>
    </w:p>
    <w:p w14:paraId="7A60B915" w14:textId="77777777" w:rsidR="00A12E54" w:rsidRDefault="00A12E54" w:rsidP="00A12E54">
      <w:pPr>
        <w:pStyle w:val="BodyText"/>
        <w:jc w:val="center"/>
      </w:pPr>
      <w:r>
        <w:object w:dxaOrig="12317" w:dyaOrig="5070" w14:anchorId="3DDDA070">
          <v:shape id="_x0000_i1027" type="#_x0000_t75" style="width:503.25pt;height:207.75pt" o:ole="">
            <v:imagedata r:id="rId12" o:title=""/>
          </v:shape>
          <o:OLEObject Type="Embed" ProgID="Visio.Drawing.11" ShapeID="_x0000_i1027" DrawAspect="Content" ObjectID="_1491046288" r:id="rId13"/>
        </w:object>
      </w:r>
    </w:p>
    <w:p w14:paraId="6BA95702" w14:textId="77777777" w:rsidR="00A12E54" w:rsidRDefault="00A12E54" w:rsidP="00A12E54">
      <w:pPr>
        <w:pStyle w:val="Caption"/>
        <w:jc w:val="center"/>
      </w:pPr>
      <w:r>
        <w:t xml:space="preserve">Figure </w:t>
      </w:r>
      <w:r>
        <w:fldChar w:fldCharType="begin"/>
      </w:r>
      <w:r>
        <w:instrText xml:space="preserve"> SEQ Figure \* ARABIC </w:instrText>
      </w:r>
      <w:r>
        <w:fldChar w:fldCharType="separate"/>
      </w:r>
      <w:r w:rsidR="00B177F9">
        <w:rPr>
          <w:noProof/>
        </w:rPr>
        <w:t>2</w:t>
      </w:r>
      <w:r>
        <w:rPr>
          <w:noProof/>
        </w:rPr>
        <w:fldChar w:fldCharType="end"/>
      </w:r>
      <w:r>
        <w:t>:  Price Application Process Flow</w:t>
      </w:r>
    </w:p>
    <w:p w14:paraId="5B7E0FF1" w14:textId="5A7BD5A5" w:rsidR="00A12E54" w:rsidRPr="00A12E54" w:rsidRDefault="00A12E54" w:rsidP="00A12E54">
      <w:pPr>
        <w:pStyle w:val="BodyText"/>
      </w:pPr>
    </w:p>
    <w:p w14:paraId="1A26FBF0" w14:textId="5B2C495A" w:rsidR="005A403B" w:rsidRDefault="005A403B" w:rsidP="00B317E1">
      <w:pPr>
        <w:pStyle w:val="BodyText"/>
        <w:numPr>
          <w:ilvl w:val="0"/>
          <w:numId w:val="26"/>
        </w:numPr>
        <w:ind w:left="360"/>
      </w:pPr>
      <w:r>
        <w:t>System evaluates the PriceApplication processing rule for the item (</w:t>
      </w:r>
      <w:r w:rsidRPr="00C7517B">
        <w:t>GenericImportResponse\Order\OrderLines\OrderLine</w:t>
      </w:r>
      <w:r>
        <w:t>\ProcessingRules\Rules@Name = PriceApplication</w:t>
      </w:r>
      <w:r w:rsidR="00413E8A">
        <w:t xml:space="preserve"> (if not present and </w:t>
      </w:r>
      <w:r w:rsidR="00413E8A" w:rsidRPr="00C7517B">
        <w:t>GenericImportResponse\Order\</w:t>
      </w:r>
      <w:r w:rsidR="00413E8A">
        <w:t>ProcessingRules\Rules@Name =</w:t>
      </w:r>
      <w:r w:rsidR="00413E8A" w:rsidRPr="005718C9">
        <w:t xml:space="preserve"> </w:t>
      </w:r>
      <w:r w:rsidR="00413E8A">
        <w:t>PriceApplication is defined, then use the order level value)</w:t>
      </w:r>
      <w:r>
        <w:t>)</w:t>
      </w:r>
    </w:p>
    <w:p w14:paraId="44571E43" w14:textId="1FA91B65" w:rsidR="005A403B" w:rsidRDefault="005A403B" w:rsidP="00B317E1">
      <w:pPr>
        <w:pStyle w:val="BodyText"/>
        <w:numPr>
          <w:ilvl w:val="0"/>
          <w:numId w:val="26"/>
        </w:numPr>
        <w:ind w:left="360"/>
      </w:pPr>
      <w:r>
        <w:t xml:space="preserve">If value is 0 or not defined, system </w:t>
      </w:r>
      <w:r w:rsidR="001C07C8">
        <w:t xml:space="preserve">compares </w:t>
      </w:r>
      <w:r>
        <w:t xml:space="preserve">the price in </w:t>
      </w:r>
      <w:r w:rsidRPr="00C7517B">
        <w:t>GenericImportResponse\Order\OrderLines\OrderLine</w:t>
      </w:r>
      <w:r>
        <w:t xml:space="preserve">\LinePriceInfo\RetailPrice with discounts from </w:t>
      </w:r>
      <w:r w:rsidRPr="00C7517B">
        <w:t>GenericImportResponse\Order\OrderLines\OrderLine</w:t>
      </w:r>
      <w:r>
        <w:t xml:space="preserve">\LinePriceInfo\DiscountPercentage and </w:t>
      </w:r>
      <w:r w:rsidRPr="00C7517B">
        <w:t>GenericImportResponse\Order\OrderLines\OrderLine</w:t>
      </w:r>
      <w:r>
        <w:t>\DiscountAmount applied</w:t>
      </w:r>
      <w:r w:rsidR="00223DDB">
        <w:t xml:space="preserve"> to the price in the database and uses the lowest price</w:t>
      </w:r>
      <w:r w:rsidR="001A3263">
        <w:t xml:space="preserve"> when adding the item</w:t>
      </w:r>
      <w:r>
        <w:t xml:space="preserve">.  </w:t>
      </w:r>
      <w:r w:rsidR="00587F0E">
        <w:t xml:space="preserve">System returns to Main Flow bullet </w:t>
      </w:r>
      <w:r w:rsidR="00587F0E">
        <w:fldChar w:fldCharType="begin"/>
      </w:r>
      <w:r w:rsidR="00587F0E">
        <w:instrText xml:space="preserve"> REF _Ref402353372 \r \h </w:instrText>
      </w:r>
      <w:r w:rsidR="00587F0E">
        <w:fldChar w:fldCharType="separate"/>
      </w:r>
      <w:r w:rsidR="00B177F9">
        <w:t>18</w:t>
      </w:r>
      <w:r w:rsidR="00587F0E">
        <w:fldChar w:fldCharType="end"/>
      </w:r>
      <w:r w:rsidR="00587F0E">
        <w:t xml:space="preserve">.  </w:t>
      </w:r>
      <w:r w:rsidRPr="00444FCD">
        <w:rPr>
          <w:b/>
        </w:rPr>
        <w:t>NOTE</w:t>
      </w:r>
      <w:r>
        <w:t xml:space="preserve">:  If there is no pricing information in the response, then system uses the current database </w:t>
      </w:r>
      <w:r w:rsidR="00223DDB">
        <w:t>and if no price in the database, then system uses the price in the response</w:t>
      </w:r>
      <w:r>
        <w:t>.</w:t>
      </w:r>
      <w:r w:rsidR="00F63AA5">
        <w:t xml:space="preserve">  If the prices are equal, system uses the response price.</w:t>
      </w:r>
    </w:p>
    <w:p w14:paraId="2CFD002A" w14:textId="358CB5E1" w:rsidR="005A403B" w:rsidRDefault="001C07C8" w:rsidP="00B317E1">
      <w:pPr>
        <w:pStyle w:val="BodyText"/>
        <w:numPr>
          <w:ilvl w:val="0"/>
          <w:numId w:val="26"/>
        </w:numPr>
        <w:ind w:left="360"/>
      </w:pPr>
      <w:r>
        <w:lastRenderedPageBreak/>
        <w:t xml:space="preserve">If value is 1, </w:t>
      </w:r>
      <w:r w:rsidR="001A3263">
        <w:t xml:space="preserve">when adding the item the </w:t>
      </w:r>
      <w:r>
        <w:t xml:space="preserve">system uses the price in </w:t>
      </w:r>
      <w:r w:rsidRPr="00C7517B">
        <w:t>GenericImportResponse\Order\OrderLines\OrderLine</w:t>
      </w:r>
      <w:r>
        <w:t xml:space="preserve">\LinePriceInfo\RetailPrice with discounts from </w:t>
      </w:r>
      <w:r w:rsidRPr="00C7517B">
        <w:t>GenericImportResponse\Order\OrderLines\OrderLine</w:t>
      </w:r>
      <w:r>
        <w:t xml:space="preserve">\LinePriceInfo\DiscountPercentage and </w:t>
      </w:r>
      <w:r w:rsidRPr="00C7517B">
        <w:t>GenericImportResponse\Order\OrderLines\OrderLine</w:t>
      </w:r>
      <w:r>
        <w:t xml:space="preserve">\DiscountAmount applied.  </w:t>
      </w:r>
      <w:r w:rsidR="00587F0E">
        <w:t xml:space="preserve">System returns to Main Flow bullet </w:t>
      </w:r>
      <w:r w:rsidR="00587F0E">
        <w:fldChar w:fldCharType="begin"/>
      </w:r>
      <w:r w:rsidR="00587F0E">
        <w:instrText xml:space="preserve"> REF _Ref402353372 \r \h </w:instrText>
      </w:r>
      <w:r w:rsidR="00587F0E">
        <w:fldChar w:fldCharType="separate"/>
      </w:r>
      <w:r w:rsidR="00B177F9">
        <w:t>18</w:t>
      </w:r>
      <w:r w:rsidR="00587F0E">
        <w:fldChar w:fldCharType="end"/>
      </w:r>
      <w:r w:rsidR="00587F0E">
        <w:t xml:space="preserve">.  </w:t>
      </w:r>
      <w:r w:rsidRPr="00444FCD">
        <w:rPr>
          <w:b/>
        </w:rPr>
        <w:t>NOTE</w:t>
      </w:r>
      <w:r>
        <w:t>:  If there is no pricing information in the response, then system uses the current database processes including prompting for price if a price required item.</w:t>
      </w:r>
    </w:p>
    <w:p w14:paraId="3D1620F7" w14:textId="722A3773" w:rsidR="00223DDB" w:rsidRDefault="00223DDB" w:rsidP="00B317E1">
      <w:pPr>
        <w:pStyle w:val="BodyText"/>
        <w:numPr>
          <w:ilvl w:val="0"/>
          <w:numId w:val="26"/>
        </w:numPr>
        <w:ind w:left="360"/>
      </w:pPr>
      <w:r>
        <w:t xml:space="preserve">If the value is 2, </w:t>
      </w:r>
      <w:r w:rsidR="001A3263">
        <w:t xml:space="preserve">when adding the item the </w:t>
      </w:r>
      <w:r>
        <w:t>system uses price from the database and ignores any pricing in the basket.</w:t>
      </w:r>
      <w:r w:rsidR="00587F0E">
        <w:t xml:space="preserve">  System returns to Main Flow bullet </w:t>
      </w:r>
      <w:r w:rsidR="00587F0E">
        <w:fldChar w:fldCharType="begin"/>
      </w:r>
      <w:r w:rsidR="00587F0E">
        <w:instrText xml:space="preserve"> REF _Ref402353372 \r \h </w:instrText>
      </w:r>
      <w:r w:rsidR="00587F0E">
        <w:fldChar w:fldCharType="separate"/>
      </w:r>
      <w:r w:rsidR="00B177F9">
        <w:t>18</w:t>
      </w:r>
      <w:r w:rsidR="00587F0E">
        <w:fldChar w:fldCharType="end"/>
      </w:r>
      <w:r w:rsidR="00587F0E">
        <w:t xml:space="preserve">.  </w:t>
      </w:r>
    </w:p>
    <w:p w14:paraId="28D1869A" w14:textId="48E0EAA8" w:rsidR="00223DDB" w:rsidRDefault="00587F0E" w:rsidP="00B317E1">
      <w:pPr>
        <w:pStyle w:val="BodyText"/>
        <w:numPr>
          <w:ilvl w:val="0"/>
          <w:numId w:val="26"/>
        </w:numPr>
        <w:ind w:left="360"/>
      </w:pPr>
      <w:r>
        <w:t xml:space="preserve">If the value is not 0, 1 or 2, system displays error (section </w:t>
      </w:r>
      <w:r>
        <w:fldChar w:fldCharType="begin"/>
      </w:r>
      <w:r>
        <w:instrText xml:space="preserve"> REF _Ref402353816 \r \h </w:instrText>
      </w:r>
      <w:r>
        <w:fldChar w:fldCharType="separate"/>
      </w:r>
      <w:r w:rsidR="00B177F9">
        <w:t>1.1</w:t>
      </w:r>
      <w:r>
        <w:fldChar w:fldCharType="end"/>
      </w:r>
      <w:r>
        <w:fldChar w:fldCharType="begin"/>
      </w:r>
      <w:r>
        <w:instrText xml:space="preserve"> REF _Ref398291360 \r \h </w:instrText>
      </w:r>
      <w:r>
        <w:fldChar w:fldCharType="separate"/>
      </w:r>
      <w:r w:rsidR="00B177F9">
        <w:t>8.1.3.6</w:t>
      </w:r>
      <w:r>
        <w:fldChar w:fldCharType="end"/>
      </w:r>
      <w:r w:rsidR="004E174C">
        <w:t xml:space="preserve">) and executes </w:t>
      </w:r>
      <w:r w:rsidR="004E174C">
        <w:fldChar w:fldCharType="begin"/>
      </w:r>
      <w:r w:rsidR="004E174C">
        <w:instrText xml:space="preserve"> REF _Ref401915569 \h </w:instrText>
      </w:r>
      <w:r w:rsidR="004E174C">
        <w:fldChar w:fldCharType="separate"/>
      </w:r>
      <w:r w:rsidR="00B177F9">
        <w:t>Import All Items Alternate Flow</w:t>
      </w:r>
      <w:r w:rsidR="004E174C">
        <w:fldChar w:fldCharType="end"/>
      </w:r>
      <w:r w:rsidR="004E174C">
        <w:t xml:space="preserve"> (section </w:t>
      </w:r>
      <w:r w:rsidR="004E174C">
        <w:fldChar w:fldCharType="begin"/>
      </w:r>
      <w:r w:rsidR="004E174C">
        <w:instrText xml:space="preserve"> REF _Ref401915569 \r \h </w:instrText>
      </w:r>
      <w:r w:rsidR="004E174C">
        <w:fldChar w:fldCharType="separate"/>
      </w:r>
      <w:r w:rsidR="00B177F9">
        <w:t>4.4.5</w:t>
      </w:r>
      <w:r w:rsidR="004E174C">
        <w:fldChar w:fldCharType="end"/>
      </w:r>
      <w:r w:rsidR="004E174C">
        <w:t>).</w:t>
      </w:r>
    </w:p>
    <w:p w14:paraId="51D5A3CF" w14:textId="792AB9F2" w:rsidR="00281DA3" w:rsidRDefault="00BB3529" w:rsidP="00B317E1">
      <w:pPr>
        <w:pStyle w:val="BodyText"/>
        <w:numPr>
          <w:ilvl w:val="0"/>
          <w:numId w:val="26"/>
        </w:numPr>
        <w:ind w:left="360"/>
      </w:pPr>
      <w:r>
        <w:t xml:space="preserve">After completing the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s</w:t>
      </w:r>
      <w:r w:rsidR="004E174C">
        <w:t xml:space="preserve">ystem </w:t>
      </w:r>
      <w:r>
        <w:t xml:space="preserve">will </w:t>
      </w:r>
      <w:r w:rsidR="004E174C">
        <w:t>not add the item</w:t>
      </w:r>
      <w:r w:rsidR="00FD3FDF">
        <w:t>, indicates item processed</w:t>
      </w:r>
      <w:r w:rsidR="004E174C">
        <w:t xml:space="preserve"> and </w:t>
      </w:r>
      <w:r w:rsidR="009F577A">
        <w:t xml:space="preserve">executes </w:t>
      </w:r>
      <w:r w:rsidR="009F577A">
        <w:fldChar w:fldCharType="begin"/>
      </w:r>
      <w:r w:rsidR="009F577A">
        <w:instrText xml:space="preserve"> REF _Ref402511133 \h </w:instrText>
      </w:r>
      <w:r w:rsidR="009F577A">
        <w:fldChar w:fldCharType="separate"/>
      </w:r>
      <w:r w:rsidR="00B177F9">
        <w:t>Determine Additional Items to Evaluate Alternate Flow</w:t>
      </w:r>
      <w:r w:rsidR="009F577A">
        <w:fldChar w:fldCharType="end"/>
      </w:r>
      <w:r w:rsidR="009F577A">
        <w:t xml:space="preserve"> (section </w:t>
      </w:r>
      <w:r w:rsidR="009F577A">
        <w:fldChar w:fldCharType="begin"/>
      </w:r>
      <w:r w:rsidR="009F577A">
        <w:instrText xml:space="preserve"> REF _Ref402511133 \r \h </w:instrText>
      </w:r>
      <w:r w:rsidR="009F577A">
        <w:fldChar w:fldCharType="separate"/>
      </w:r>
      <w:r w:rsidR="00B177F9">
        <w:t>4.4.23</w:t>
      </w:r>
      <w:r w:rsidR="009F577A">
        <w:fldChar w:fldCharType="end"/>
      </w:r>
      <w:r w:rsidR="009F577A">
        <w:t>).</w:t>
      </w:r>
    </w:p>
    <w:p w14:paraId="0A6D10AA" w14:textId="6A2A592B" w:rsidR="0016552C" w:rsidRDefault="0016552C" w:rsidP="00CB303A">
      <w:pPr>
        <w:pStyle w:val="Heading3"/>
      </w:pPr>
      <w:bookmarkStart w:id="106" w:name="_Ref403387516"/>
      <w:r>
        <w:t>Extension Data Prompt Alternate Flow</w:t>
      </w:r>
      <w:bookmarkEnd w:id="106"/>
    </w:p>
    <w:p w14:paraId="1524F092" w14:textId="46B03FDF" w:rsidR="0016552C" w:rsidRDefault="0016552C" w:rsidP="00B317E1">
      <w:pPr>
        <w:pStyle w:val="BodyText"/>
        <w:numPr>
          <w:ilvl w:val="0"/>
          <w:numId w:val="51"/>
        </w:numPr>
        <w:ind w:left="360"/>
      </w:pPr>
      <w:r>
        <w:t xml:space="preserve">System evaluates data in </w:t>
      </w:r>
      <w:r w:rsidRPr="00C7517B">
        <w:t>GenericImportResponse\Order\OrderLines</w:t>
      </w:r>
      <w:r>
        <w:t>\OrderLine\ExtensionData.</w:t>
      </w:r>
    </w:p>
    <w:p w14:paraId="7B4950DE" w14:textId="772C7BF6" w:rsidR="0016552C" w:rsidRDefault="0016552C" w:rsidP="00B317E1">
      <w:pPr>
        <w:pStyle w:val="BodyText"/>
        <w:numPr>
          <w:ilvl w:val="0"/>
          <w:numId w:val="51"/>
        </w:numPr>
        <w:ind w:left="360"/>
      </w:pPr>
      <w:r>
        <w:t>If data in response completes all required data capture, system store</w:t>
      </w:r>
      <w:r w:rsidR="00E6238D">
        <w:t>s</w:t>
      </w:r>
      <w:r>
        <w:t xml:space="preserve"> the data as custom data and returns to Main Flow bullet </w:t>
      </w:r>
      <w:r>
        <w:fldChar w:fldCharType="begin"/>
      </w:r>
      <w:r>
        <w:instrText xml:space="preserve"> REF _Ref403387629 \r \h </w:instrText>
      </w:r>
      <w:r>
        <w:fldChar w:fldCharType="separate"/>
      </w:r>
      <w:r w:rsidR="00B177F9">
        <w:t>21</w:t>
      </w:r>
      <w:r>
        <w:fldChar w:fldCharType="end"/>
      </w:r>
      <w:r>
        <w:t>.</w:t>
      </w:r>
    </w:p>
    <w:p w14:paraId="485A6FCE" w14:textId="009C80BC" w:rsidR="0016552C" w:rsidRDefault="0016552C" w:rsidP="00B317E1">
      <w:pPr>
        <w:pStyle w:val="BodyText"/>
        <w:numPr>
          <w:ilvl w:val="0"/>
          <w:numId w:val="51"/>
        </w:numPr>
        <w:ind w:left="360"/>
      </w:pPr>
      <w:r>
        <w:t xml:space="preserve">If data in response does not complete all required data capture, system stores the data in response as custom data, prompts for only the additional information not received when adding the item and returns to Main Flow bullet </w:t>
      </w:r>
      <w:r>
        <w:fldChar w:fldCharType="begin"/>
      </w:r>
      <w:r>
        <w:instrText xml:space="preserve"> REF _Ref403387629 \r \h </w:instrText>
      </w:r>
      <w:r>
        <w:fldChar w:fldCharType="separate"/>
      </w:r>
      <w:r w:rsidR="00B177F9">
        <w:t>21</w:t>
      </w:r>
      <w:r>
        <w:fldChar w:fldCharType="end"/>
      </w:r>
      <w:r>
        <w:t>.</w:t>
      </w:r>
      <w:r w:rsidR="007428C5">
        <w:t xml:space="preserve">  </w:t>
      </w:r>
      <w:r w:rsidR="007428C5" w:rsidRPr="007428C5">
        <w:rPr>
          <w:b/>
        </w:rPr>
        <w:t>NOTE</w:t>
      </w:r>
      <w:r w:rsidR="007428C5">
        <w:t>:  If response contains data not listed in configuration, system stores information as custom data.</w:t>
      </w:r>
    </w:p>
    <w:p w14:paraId="7A751274" w14:textId="17CDA621" w:rsidR="00407407" w:rsidRDefault="00407407" w:rsidP="00CB303A">
      <w:pPr>
        <w:pStyle w:val="Heading3"/>
      </w:pPr>
      <w:bookmarkStart w:id="107" w:name="_Ref402355251"/>
      <w:r>
        <w:t>Quantity Alternate Flow</w:t>
      </w:r>
      <w:bookmarkEnd w:id="107"/>
    </w:p>
    <w:p w14:paraId="7851E60C" w14:textId="11F3E85A" w:rsidR="00407407" w:rsidRDefault="008E6DF2" w:rsidP="00B317E1">
      <w:pPr>
        <w:pStyle w:val="BodyText"/>
        <w:numPr>
          <w:ilvl w:val="0"/>
          <w:numId w:val="27"/>
        </w:numPr>
        <w:ind w:left="360"/>
      </w:pPr>
      <w:r>
        <w:t xml:space="preserve">System evaluates value in </w:t>
      </w:r>
      <w:r w:rsidRPr="00C7517B">
        <w:t>GenericImportResponse\Order\OrderLines\OrderLine</w:t>
      </w:r>
      <w:r>
        <w:t>@OrderedQty.</w:t>
      </w:r>
    </w:p>
    <w:p w14:paraId="0B303467" w14:textId="0A7BFAF8" w:rsidR="0079148D" w:rsidRDefault="0079148D" w:rsidP="00B317E1">
      <w:pPr>
        <w:pStyle w:val="BodyText"/>
        <w:numPr>
          <w:ilvl w:val="0"/>
          <w:numId w:val="27"/>
        </w:numPr>
        <w:ind w:left="360"/>
      </w:pPr>
      <w:r>
        <w:t xml:space="preserve">If value not defined, system uses quantity 1 and returns to Main Flow bullet </w:t>
      </w:r>
      <w:r>
        <w:fldChar w:fldCharType="begin"/>
      </w:r>
      <w:r>
        <w:instrText xml:space="preserve"> REF _Ref411588076 \r \h </w:instrText>
      </w:r>
      <w:r>
        <w:fldChar w:fldCharType="separate"/>
      </w:r>
      <w:r w:rsidR="00B177F9">
        <w:t>28</w:t>
      </w:r>
      <w:r>
        <w:fldChar w:fldCharType="end"/>
      </w:r>
      <w:r>
        <w:t xml:space="preserve">.  </w:t>
      </w:r>
    </w:p>
    <w:p w14:paraId="4BB5A125" w14:textId="10023AA8" w:rsidR="008E6DF2" w:rsidRDefault="008E6DF2" w:rsidP="00B317E1">
      <w:pPr>
        <w:pStyle w:val="BodyText"/>
        <w:numPr>
          <w:ilvl w:val="0"/>
          <w:numId w:val="27"/>
        </w:numPr>
        <w:ind w:left="360"/>
      </w:pPr>
      <w:r>
        <w:t>If value equal 1, system returns to main flow bullet</w:t>
      </w:r>
      <w:r w:rsidR="00DF5F00">
        <w:t xml:space="preserve"> </w:t>
      </w:r>
      <w:r w:rsidR="00DF5F00">
        <w:fldChar w:fldCharType="begin"/>
      </w:r>
      <w:r w:rsidR="00DF5F00">
        <w:instrText xml:space="preserve"> REF _Ref411588076 \r \h </w:instrText>
      </w:r>
      <w:r w:rsidR="00DF5F00">
        <w:fldChar w:fldCharType="separate"/>
      </w:r>
      <w:r w:rsidR="00B177F9">
        <w:t>28</w:t>
      </w:r>
      <w:r w:rsidR="00DF5F00">
        <w:fldChar w:fldCharType="end"/>
      </w:r>
      <w:r>
        <w:t>.</w:t>
      </w:r>
    </w:p>
    <w:p w14:paraId="5DECD77D" w14:textId="797D5A7F" w:rsidR="00C94126" w:rsidRPr="00492931" w:rsidRDefault="00C94126" w:rsidP="00B317E1">
      <w:pPr>
        <w:pStyle w:val="BodyText"/>
        <w:numPr>
          <w:ilvl w:val="0"/>
          <w:numId w:val="27"/>
        </w:numPr>
        <w:ind w:left="360"/>
      </w:pPr>
      <w:r>
        <w:t xml:space="preserve">If value less than 0, system displays an error (section </w:t>
      </w:r>
      <w:r>
        <w:fldChar w:fldCharType="begin"/>
      </w:r>
      <w:r>
        <w:instrText xml:space="preserve"> REF _Ref398291360 \r \h </w:instrText>
      </w:r>
      <w:r>
        <w:fldChar w:fldCharType="separate"/>
      </w:r>
      <w:r w:rsidR="00B177F9">
        <w:t>8.1.3.6</w:t>
      </w:r>
      <w:r>
        <w:fldChar w:fldCharType="end"/>
      </w:r>
      <w:r>
        <w:t xml:space="preserve">) and executes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xml:space="preserve">) and continues with bullet </w:t>
      </w:r>
      <w:r>
        <w:fldChar w:fldCharType="begin"/>
      </w:r>
      <w:r>
        <w:instrText xml:space="preserve"> REF _Ref402356635 \r \p \h </w:instrText>
      </w:r>
      <w:r>
        <w:fldChar w:fldCharType="separate"/>
      </w:r>
      <w:r w:rsidR="00B177F9">
        <w:t>7 below</w:t>
      </w:r>
      <w:r>
        <w:fldChar w:fldCharType="end"/>
      </w:r>
      <w:r>
        <w:t>.</w:t>
      </w:r>
    </w:p>
    <w:p w14:paraId="10352437" w14:textId="5905B432" w:rsidR="008E6DF2" w:rsidRDefault="008E6DF2" w:rsidP="00B317E1">
      <w:pPr>
        <w:pStyle w:val="BodyText"/>
        <w:numPr>
          <w:ilvl w:val="0"/>
          <w:numId w:val="27"/>
        </w:numPr>
        <w:ind w:left="360"/>
      </w:pPr>
      <w:r>
        <w:t xml:space="preserve">If value greater than 1, system executes </w:t>
      </w:r>
      <w:r>
        <w:fldChar w:fldCharType="begin"/>
      </w:r>
      <w:r>
        <w:instrText xml:space="preserve"> REF _Ref402355775 \h </w:instrText>
      </w:r>
      <w:r>
        <w:fldChar w:fldCharType="separate"/>
      </w:r>
      <w:r w:rsidR="00B177F9">
        <w:t>Multiple Quantity Alternate Flow</w:t>
      </w:r>
      <w:r>
        <w:fldChar w:fldCharType="end"/>
      </w:r>
      <w:r>
        <w:t xml:space="preserve"> (section </w:t>
      </w:r>
      <w:r>
        <w:fldChar w:fldCharType="begin"/>
      </w:r>
      <w:r>
        <w:instrText xml:space="preserve"> REF _Ref402355775 \r \h </w:instrText>
      </w:r>
      <w:r>
        <w:fldChar w:fldCharType="separate"/>
      </w:r>
      <w:r w:rsidR="00B177F9">
        <w:t>4.4.21</w:t>
      </w:r>
      <w:r>
        <w:fldChar w:fldCharType="end"/>
      </w:r>
      <w:r>
        <w:t>).</w:t>
      </w:r>
    </w:p>
    <w:p w14:paraId="080926C1" w14:textId="4ADEB7F5" w:rsidR="00DD08E7" w:rsidRDefault="00DD08E7" w:rsidP="00B317E1">
      <w:pPr>
        <w:pStyle w:val="BodyText"/>
        <w:numPr>
          <w:ilvl w:val="0"/>
          <w:numId w:val="27"/>
        </w:numPr>
        <w:ind w:left="360"/>
      </w:pPr>
      <w:r>
        <w:t xml:space="preserve">If value equal to 0, system </w:t>
      </w:r>
      <w:r w:rsidR="00C94126">
        <w:t xml:space="preserve">executes </w:t>
      </w:r>
      <w:r w:rsidR="00C94126">
        <w:fldChar w:fldCharType="begin"/>
      </w:r>
      <w:r w:rsidR="00C94126">
        <w:instrText xml:space="preserve"> REF _Ref402356702 \h </w:instrText>
      </w:r>
      <w:r w:rsidR="00C94126">
        <w:fldChar w:fldCharType="separate"/>
      </w:r>
      <w:r w:rsidR="00B177F9">
        <w:t>Zero Quantity Alternate Flow</w:t>
      </w:r>
      <w:r w:rsidR="00C94126">
        <w:fldChar w:fldCharType="end"/>
      </w:r>
      <w:r w:rsidR="00C94126">
        <w:t xml:space="preserve"> (section </w:t>
      </w:r>
      <w:r w:rsidR="00C94126">
        <w:fldChar w:fldCharType="begin"/>
      </w:r>
      <w:r w:rsidR="00C94126">
        <w:instrText xml:space="preserve"> REF _Ref402356702 \r \h </w:instrText>
      </w:r>
      <w:r w:rsidR="00C94126">
        <w:fldChar w:fldCharType="separate"/>
      </w:r>
      <w:r w:rsidR="00B177F9">
        <w:t>4.4.22</w:t>
      </w:r>
      <w:r w:rsidR="00C94126">
        <w:fldChar w:fldCharType="end"/>
      </w:r>
      <w:r w:rsidR="00C94126">
        <w:t>).</w:t>
      </w:r>
      <w:r>
        <w:t xml:space="preserve"> </w:t>
      </w:r>
    </w:p>
    <w:p w14:paraId="25BEBE36" w14:textId="16679091" w:rsidR="00C94126" w:rsidRDefault="00BB3529" w:rsidP="00B317E1">
      <w:pPr>
        <w:pStyle w:val="BodyText"/>
        <w:numPr>
          <w:ilvl w:val="0"/>
          <w:numId w:val="27"/>
        </w:numPr>
        <w:ind w:left="360"/>
      </w:pPr>
      <w:bookmarkStart w:id="108" w:name="_Ref402356635"/>
      <w:r>
        <w:t xml:space="preserve">After completing the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s</w:t>
      </w:r>
      <w:r w:rsidR="00C94126">
        <w:t xml:space="preserve">ystem </w:t>
      </w:r>
      <w:r>
        <w:t xml:space="preserve">will </w:t>
      </w:r>
      <w:r w:rsidR="00C94126">
        <w:t>not add the item</w:t>
      </w:r>
      <w:r w:rsidR="00FD3FDF">
        <w:t>, indicates item processed</w:t>
      </w:r>
      <w:r w:rsidR="00C94126">
        <w:t xml:space="preserve"> and </w:t>
      </w:r>
      <w:bookmarkEnd w:id="108"/>
      <w:r w:rsidR="009F577A">
        <w:t xml:space="preserve">executes </w:t>
      </w:r>
      <w:r w:rsidR="009F577A">
        <w:fldChar w:fldCharType="begin"/>
      </w:r>
      <w:r w:rsidR="009F577A">
        <w:instrText xml:space="preserve"> REF _Ref402511133 \h </w:instrText>
      </w:r>
      <w:r w:rsidR="009F577A">
        <w:fldChar w:fldCharType="separate"/>
      </w:r>
      <w:r w:rsidR="00B177F9">
        <w:t>Determine Additional Items to Evaluate Alternate Flow</w:t>
      </w:r>
      <w:r w:rsidR="009F577A">
        <w:fldChar w:fldCharType="end"/>
      </w:r>
      <w:r w:rsidR="009F577A">
        <w:t xml:space="preserve"> (section </w:t>
      </w:r>
      <w:r w:rsidR="009F577A">
        <w:fldChar w:fldCharType="begin"/>
      </w:r>
      <w:r w:rsidR="009F577A">
        <w:instrText xml:space="preserve"> REF _Ref402511133 \r \h </w:instrText>
      </w:r>
      <w:r w:rsidR="009F577A">
        <w:fldChar w:fldCharType="separate"/>
      </w:r>
      <w:r w:rsidR="00B177F9">
        <w:t>4.4.23</w:t>
      </w:r>
      <w:r w:rsidR="009F577A">
        <w:fldChar w:fldCharType="end"/>
      </w:r>
      <w:r w:rsidR="009F577A">
        <w:t>)</w:t>
      </w:r>
      <w:r w:rsidR="00C94126">
        <w:t>.</w:t>
      </w:r>
    </w:p>
    <w:p w14:paraId="737477E3" w14:textId="083B3411" w:rsidR="008E6DF2" w:rsidRDefault="008E6DF2" w:rsidP="00CB303A">
      <w:pPr>
        <w:pStyle w:val="Heading3"/>
      </w:pPr>
      <w:bookmarkStart w:id="109" w:name="_Ref402355775"/>
      <w:r>
        <w:t>Multiple Quantity Alternate Flow</w:t>
      </w:r>
      <w:bookmarkEnd w:id="109"/>
    </w:p>
    <w:p w14:paraId="562832DA" w14:textId="1082C497" w:rsidR="008E6DF2" w:rsidRDefault="008E6DF2" w:rsidP="00B317E1">
      <w:pPr>
        <w:pStyle w:val="BodyText"/>
        <w:numPr>
          <w:ilvl w:val="0"/>
          <w:numId w:val="28"/>
        </w:numPr>
        <w:ind w:left="360"/>
      </w:pPr>
      <w:r>
        <w:t>System evaluates item links (Warranty, Parent, Child, etc.) and if exist, displays an error</w:t>
      </w:r>
      <w:r w:rsidR="00C94126">
        <w:t xml:space="preserve"> (section </w:t>
      </w:r>
      <w:r w:rsidR="00C94126">
        <w:fldChar w:fldCharType="begin"/>
      </w:r>
      <w:r w:rsidR="00C94126">
        <w:instrText xml:space="preserve"> REF _Ref398291360 \r \h </w:instrText>
      </w:r>
      <w:r w:rsidR="00C94126">
        <w:fldChar w:fldCharType="separate"/>
      </w:r>
      <w:r w:rsidR="00B177F9">
        <w:t>8.1.3.6</w:t>
      </w:r>
      <w:r w:rsidR="00C94126">
        <w:fldChar w:fldCharType="end"/>
      </w:r>
      <w:r w:rsidR="00C94126">
        <w:t xml:space="preserve">), executes </w:t>
      </w:r>
      <w:r w:rsidR="00C94126">
        <w:fldChar w:fldCharType="begin"/>
      </w:r>
      <w:r w:rsidR="00C94126">
        <w:instrText xml:space="preserve"> REF _Ref401915569 \h </w:instrText>
      </w:r>
      <w:r w:rsidR="00C94126">
        <w:fldChar w:fldCharType="separate"/>
      </w:r>
      <w:r w:rsidR="00B177F9">
        <w:t>Import All Items Alternate Flow</w:t>
      </w:r>
      <w:r w:rsidR="00C94126">
        <w:fldChar w:fldCharType="end"/>
      </w:r>
      <w:r w:rsidR="00C94126">
        <w:t xml:space="preserve"> (section </w:t>
      </w:r>
      <w:r w:rsidR="00C94126">
        <w:fldChar w:fldCharType="begin"/>
      </w:r>
      <w:r w:rsidR="00C94126">
        <w:instrText xml:space="preserve"> REF _Ref401915569 \r \h </w:instrText>
      </w:r>
      <w:r w:rsidR="00C94126">
        <w:fldChar w:fldCharType="separate"/>
      </w:r>
      <w:r w:rsidR="00B177F9">
        <w:t>4.4.5</w:t>
      </w:r>
      <w:r w:rsidR="00C94126">
        <w:fldChar w:fldCharType="end"/>
      </w:r>
      <w:r w:rsidR="00C94126">
        <w:t xml:space="preserve">) and continues with bullet </w:t>
      </w:r>
      <w:r w:rsidR="00C94126">
        <w:fldChar w:fldCharType="begin"/>
      </w:r>
      <w:r w:rsidR="00C94126">
        <w:instrText xml:space="preserve"> REF _Ref402356837 \r \p \h </w:instrText>
      </w:r>
      <w:r w:rsidR="00C94126">
        <w:fldChar w:fldCharType="separate"/>
      </w:r>
      <w:r w:rsidR="00B177F9">
        <w:t>7 below</w:t>
      </w:r>
      <w:r w:rsidR="00C94126">
        <w:fldChar w:fldCharType="end"/>
      </w:r>
      <w:r w:rsidR="00C94126">
        <w:t>.</w:t>
      </w:r>
    </w:p>
    <w:p w14:paraId="7E230D80" w14:textId="7678AC00" w:rsidR="008E6DF2" w:rsidRDefault="008E6DF2" w:rsidP="00B317E1">
      <w:pPr>
        <w:pStyle w:val="BodyText"/>
        <w:numPr>
          <w:ilvl w:val="0"/>
          <w:numId w:val="28"/>
        </w:numPr>
        <w:ind w:left="360"/>
      </w:pPr>
      <w:r>
        <w:t xml:space="preserve">System </w:t>
      </w:r>
      <w:r w:rsidR="00C94126">
        <w:t>evaluates</w:t>
      </w:r>
      <w:r>
        <w:t xml:space="preserve"> item serial number</w:t>
      </w:r>
      <w:r w:rsidR="00C94126">
        <w:t xml:space="preserve"> and if exist, displays an error (section </w:t>
      </w:r>
      <w:r w:rsidR="00C94126">
        <w:fldChar w:fldCharType="begin"/>
      </w:r>
      <w:r w:rsidR="00C94126">
        <w:instrText xml:space="preserve"> REF _Ref398291360 \r \h </w:instrText>
      </w:r>
      <w:r w:rsidR="00C94126">
        <w:fldChar w:fldCharType="separate"/>
      </w:r>
      <w:r w:rsidR="00B177F9">
        <w:t>8.1.3.6</w:t>
      </w:r>
      <w:r w:rsidR="00C94126">
        <w:fldChar w:fldCharType="end"/>
      </w:r>
      <w:r w:rsidR="00C94126">
        <w:t xml:space="preserve">), executes </w:t>
      </w:r>
      <w:r w:rsidR="00C94126">
        <w:fldChar w:fldCharType="begin"/>
      </w:r>
      <w:r w:rsidR="00C94126">
        <w:instrText xml:space="preserve"> REF _Ref401915569 \h </w:instrText>
      </w:r>
      <w:r w:rsidR="00C94126">
        <w:fldChar w:fldCharType="separate"/>
      </w:r>
      <w:r w:rsidR="00B177F9">
        <w:t>Import All Items Alternate Flow</w:t>
      </w:r>
      <w:r w:rsidR="00C94126">
        <w:fldChar w:fldCharType="end"/>
      </w:r>
      <w:r w:rsidR="00C94126">
        <w:t xml:space="preserve"> (section </w:t>
      </w:r>
      <w:r w:rsidR="00C94126">
        <w:fldChar w:fldCharType="begin"/>
      </w:r>
      <w:r w:rsidR="00C94126">
        <w:instrText xml:space="preserve"> REF _Ref401915569 \r \h </w:instrText>
      </w:r>
      <w:r w:rsidR="00C94126">
        <w:fldChar w:fldCharType="separate"/>
      </w:r>
      <w:r w:rsidR="00B177F9">
        <w:t>4.4.5</w:t>
      </w:r>
      <w:r w:rsidR="00C94126">
        <w:fldChar w:fldCharType="end"/>
      </w:r>
      <w:r w:rsidR="00C94126">
        <w:t xml:space="preserve">) and continues with bullet </w:t>
      </w:r>
      <w:r w:rsidR="00C94126">
        <w:fldChar w:fldCharType="begin"/>
      </w:r>
      <w:r w:rsidR="00C94126">
        <w:instrText xml:space="preserve"> REF _Ref402356837 \r \p \h </w:instrText>
      </w:r>
      <w:r w:rsidR="00C94126">
        <w:fldChar w:fldCharType="separate"/>
      </w:r>
      <w:r w:rsidR="00B177F9">
        <w:t>7 below</w:t>
      </w:r>
      <w:r w:rsidR="00C94126">
        <w:fldChar w:fldCharType="end"/>
      </w:r>
      <w:r w:rsidR="00C94126">
        <w:t>.</w:t>
      </w:r>
    </w:p>
    <w:p w14:paraId="3CFAA5CB" w14:textId="4A80601F" w:rsidR="008E6DF2" w:rsidRDefault="00C94126" w:rsidP="00B317E1">
      <w:pPr>
        <w:pStyle w:val="BodyText"/>
        <w:numPr>
          <w:ilvl w:val="0"/>
          <w:numId w:val="28"/>
        </w:numPr>
        <w:ind w:left="360"/>
      </w:pPr>
      <w:r>
        <w:t>If</w:t>
      </w:r>
      <w:r w:rsidR="008E6DF2">
        <w:t xml:space="preserve"> </w:t>
      </w:r>
      <w:r>
        <w:t xml:space="preserve">item is an activation </w:t>
      </w:r>
      <w:r w:rsidR="008E6DF2">
        <w:t>item</w:t>
      </w:r>
      <w:r>
        <w:t xml:space="preserve">, system displays an error (section </w:t>
      </w:r>
      <w:r>
        <w:fldChar w:fldCharType="begin"/>
      </w:r>
      <w:r>
        <w:instrText xml:space="preserve"> REF _Ref398291360 \r \h </w:instrText>
      </w:r>
      <w:r>
        <w:fldChar w:fldCharType="separate"/>
      </w:r>
      <w:r w:rsidR="00B177F9">
        <w:t>8.1.3.6</w:t>
      </w:r>
      <w:r>
        <w:fldChar w:fldCharType="end"/>
      </w:r>
      <w:r>
        <w:t xml:space="preserve">), executes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xml:space="preserve">) and continues with bullet </w:t>
      </w:r>
      <w:r>
        <w:fldChar w:fldCharType="begin"/>
      </w:r>
      <w:r>
        <w:instrText xml:space="preserve"> REF _Ref402356837 \r \p \h </w:instrText>
      </w:r>
      <w:r>
        <w:fldChar w:fldCharType="separate"/>
      </w:r>
      <w:r w:rsidR="00B177F9">
        <w:t>7 below</w:t>
      </w:r>
      <w:r>
        <w:fldChar w:fldCharType="end"/>
      </w:r>
      <w:r>
        <w:t>.</w:t>
      </w:r>
    </w:p>
    <w:p w14:paraId="1E64555C" w14:textId="6DC367B2" w:rsidR="008E6DF2" w:rsidRDefault="00C94126" w:rsidP="00B317E1">
      <w:pPr>
        <w:pStyle w:val="BodyText"/>
        <w:numPr>
          <w:ilvl w:val="0"/>
          <w:numId w:val="28"/>
        </w:numPr>
        <w:ind w:left="360"/>
      </w:pPr>
      <w:r>
        <w:t>I</w:t>
      </w:r>
      <w:r w:rsidR="008E6DF2">
        <w:t>f item is a loyalty item</w:t>
      </w:r>
      <w:r>
        <w:t xml:space="preserve">, system displays an error (section </w:t>
      </w:r>
      <w:r>
        <w:fldChar w:fldCharType="begin"/>
      </w:r>
      <w:r>
        <w:instrText xml:space="preserve"> REF _Ref398291360 \r \h </w:instrText>
      </w:r>
      <w:r>
        <w:fldChar w:fldCharType="separate"/>
      </w:r>
      <w:r w:rsidR="00B177F9">
        <w:t>8.1.3.6</w:t>
      </w:r>
      <w:r>
        <w:fldChar w:fldCharType="end"/>
      </w:r>
      <w:r>
        <w:t xml:space="preserve">), executes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xml:space="preserve">) and continues with bullet </w:t>
      </w:r>
      <w:r>
        <w:fldChar w:fldCharType="begin"/>
      </w:r>
      <w:r>
        <w:instrText xml:space="preserve"> REF _Ref402356837 \r \p \h </w:instrText>
      </w:r>
      <w:r>
        <w:fldChar w:fldCharType="separate"/>
      </w:r>
      <w:r w:rsidR="00B177F9">
        <w:t>7 below</w:t>
      </w:r>
      <w:r>
        <w:fldChar w:fldCharType="end"/>
      </w:r>
      <w:r>
        <w:t>.</w:t>
      </w:r>
    </w:p>
    <w:p w14:paraId="7190C781" w14:textId="226081D2" w:rsidR="008E6DF2" w:rsidRDefault="00C94126" w:rsidP="00B317E1">
      <w:pPr>
        <w:pStyle w:val="BodyText"/>
        <w:numPr>
          <w:ilvl w:val="0"/>
          <w:numId w:val="28"/>
        </w:numPr>
        <w:ind w:left="360"/>
      </w:pPr>
      <w:r>
        <w:t>I</w:t>
      </w:r>
      <w:r w:rsidR="008E6DF2">
        <w:t>f item has custom data</w:t>
      </w:r>
      <w:r>
        <w:t xml:space="preserve">, system displays an error (section </w:t>
      </w:r>
      <w:r>
        <w:fldChar w:fldCharType="begin"/>
      </w:r>
      <w:r>
        <w:instrText xml:space="preserve"> REF _Ref398291360 \r \h </w:instrText>
      </w:r>
      <w:r>
        <w:fldChar w:fldCharType="separate"/>
      </w:r>
      <w:r w:rsidR="00B177F9">
        <w:t>8.1.3.6</w:t>
      </w:r>
      <w:r>
        <w:fldChar w:fldCharType="end"/>
      </w:r>
      <w:r>
        <w:t xml:space="preserve">), executes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xml:space="preserve">) and continues with bullet </w:t>
      </w:r>
      <w:r>
        <w:fldChar w:fldCharType="begin"/>
      </w:r>
      <w:r>
        <w:instrText xml:space="preserve"> REF _Ref402356837 \r \p \h </w:instrText>
      </w:r>
      <w:r>
        <w:fldChar w:fldCharType="separate"/>
      </w:r>
      <w:r w:rsidR="00B177F9">
        <w:t>7 below</w:t>
      </w:r>
      <w:r>
        <w:fldChar w:fldCharType="end"/>
      </w:r>
      <w:r>
        <w:t>.</w:t>
      </w:r>
    </w:p>
    <w:p w14:paraId="13D2DF15" w14:textId="062C86C6" w:rsidR="00C94126" w:rsidRDefault="009F577A" w:rsidP="00B317E1">
      <w:pPr>
        <w:pStyle w:val="BodyText"/>
        <w:numPr>
          <w:ilvl w:val="0"/>
          <w:numId w:val="28"/>
        </w:numPr>
        <w:ind w:left="360"/>
      </w:pPr>
      <w:r>
        <w:t>If no item links, serial number, activation or loyalty item, no custom data</w:t>
      </w:r>
      <w:r w:rsidR="00C94126">
        <w:t>, system returns to Main Flow bullet</w:t>
      </w:r>
      <w:r w:rsidR="006B3069">
        <w:t xml:space="preserve"> </w:t>
      </w:r>
      <w:r w:rsidR="006B3069">
        <w:fldChar w:fldCharType="begin"/>
      </w:r>
      <w:r w:rsidR="006B3069">
        <w:instrText xml:space="preserve"> REF _Ref411588076 \r \h </w:instrText>
      </w:r>
      <w:r w:rsidR="006B3069">
        <w:fldChar w:fldCharType="separate"/>
      </w:r>
      <w:r w:rsidR="00B177F9">
        <w:t>28</w:t>
      </w:r>
      <w:r w:rsidR="006B3069">
        <w:fldChar w:fldCharType="end"/>
      </w:r>
      <w:r w:rsidR="00C94126">
        <w:t>.</w:t>
      </w:r>
    </w:p>
    <w:p w14:paraId="7FEA6750" w14:textId="7539238E" w:rsidR="00C94126" w:rsidRDefault="00BB3529" w:rsidP="00B317E1">
      <w:pPr>
        <w:pStyle w:val="BodyText"/>
        <w:numPr>
          <w:ilvl w:val="0"/>
          <w:numId w:val="28"/>
        </w:numPr>
        <w:ind w:left="360"/>
      </w:pPr>
      <w:bookmarkStart w:id="110" w:name="_Ref402356837"/>
      <w:r>
        <w:t xml:space="preserve">After completing the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s</w:t>
      </w:r>
      <w:r w:rsidR="00C94126">
        <w:t xml:space="preserve">ystem </w:t>
      </w:r>
      <w:r>
        <w:t xml:space="preserve">will </w:t>
      </w:r>
      <w:r w:rsidR="00C94126">
        <w:t>not add the item</w:t>
      </w:r>
      <w:r w:rsidR="00FD3FDF">
        <w:t>, indicates item processed</w:t>
      </w:r>
      <w:r w:rsidR="00C94126">
        <w:t xml:space="preserve"> and </w:t>
      </w:r>
      <w:bookmarkEnd w:id="110"/>
      <w:r w:rsidR="009F577A">
        <w:t xml:space="preserve">executes </w:t>
      </w:r>
      <w:r w:rsidR="009F577A">
        <w:fldChar w:fldCharType="begin"/>
      </w:r>
      <w:r w:rsidR="009F577A">
        <w:instrText xml:space="preserve"> REF _Ref402511133 \h </w:instrText>
      </w:r>
      <w:r w:rsidR="009F577A">
        <w:fldChar w:fldCharType="separate"/>
      </w:r>
      <w:r w:rsidR="00B177F9">
        <w:t>Determine Additional Items to Evaluate Alternate Flow</w:t>
      </w:r>
      <w:r w:rsidR="009F577A">
        <w:fldChar w:fldCharType="end"/>
      </w:r>
      <w:r w:rsidR="009F577A">
        <w:t xml:space="preserve"> (section </w:t>
      </w:r>
      <w:r w:rsidR="009F577A">
        <w:fldChar w:fldCharType="begin"/>
      </w:r>
      <w:r w:rsidR="009F577A">
        <w:instrText xml:space="preserve"> REF _Ref402511133 \r \h </w:instrText>
      </w:r>
      <w:r w:rsidR="009F577A">
        <w:fldChar w:fldCharType="separate"/>
      </w:r>
      <w:r w:rsidR="00B177F9">
        <w:t>4.4.23</w:t>
      </w:r>
      <w:r w:rsidR="009F577A">
        <w:fldChar w:fldCharType="end"/>
      </w:r>
      <w:r w:rsidR="009F577A">
        <w:t>)</w:t>
      </w:r>
      <w:r w:rsidR="00C94126">
        <w:t>.</w:t>
      </w:r>
    </w:p>
    <w:p w14:paraId="5795B0A9" w14:textId="1E599F53" w:rsidR="00C94126" w:rsidRDefault="00C94126" w:rsidP="00CB303A">
      <w:pPr>
        <w:pStyle w:val="Heading3"/>
      </w:pPr>
      <w:bookmarkStart w:id="111" w:name="_Ref402356702"/>
      <w:r>
        <w:t>Zero Quantity Alternate Flow</w:t>
      </w:r>
      <w:bookmarkEnd w:id="111"/>
    </w:p>
    <w:p w14:paraId="401D08F3" w14:textId="0BBC35D0" w:rsidR="00C83392" w:rsidRDefault="00C83392" w:rsidP="00B317E1">
      <w:pPr>
        <w:pStyle w:val="BodyText"/>
        <w:numPr>
          <w:ilvl w:val="0"/>
          <w:numId w:val="29"/>
        </w:numPr>
        <w:ind w:left="360"/>
      </w:pPr>
      <w:r>
        <w:t xml:space="preserve">System determines if item is a quantity required item (item configuration). </w:t>
      </w:r>
    </w:p>
    <w:p w14:paraId="34ED394E" w14:textId="20CC6F49" w:rsidR="00C83392" w:rsidRDefault="00C83392" w:rsidP="00B317E1">
      <w:pPr>
        <w:pStyle w:val="BodyText"/>
        <w:numPr>
          <w:ilvl w:val="0"/>
          <w:numId w:val="29"/>
        </w:numPr>
        <w:ind w:left="360"/>
      </w:pPr>
      <w:r>
        <w:lastRenderedPageBreak/>
        <w:t>If item is a quantity required item, system prompts for quantity and returns to Main Flow</w:t>
      </w:r>
      <w:r w:rsidR="006B3069">
        <w:t xml:space="preserve"> bullet </w:t>
      </w:r>
      <w:r w:rsidR="006B3069">
        <w:fldChar w:fldCharType="begin"/>
      </w:r>
      <w:r w:rsidR="006B3069">
        <w:instrText xml:space="preserve"> REF _Ref411588076 \r \h </w:instrText>
      </w:r>
      <w:r w:rsidR="006B3069">
        <w:fldChar w:fldCharType="separate"/>
      </w:r>
      <w:r w:rsidR="00B177F9">
        <w:t>28</w:t>
      </w:r>
      <w:r w:rsidR="006B3069">
        <w:fldChar w:fldCharType="end"/>
      </w:r>
      <w:r w:rsidR="006B3069">
        <w:t>.</w:t>
      </w:r>
    </w:p>
    <w:p w14:paraId="24A7336A" w14:textId="74294A40" w:rsidR="00C94126" w:rsidRDefault="006B3069" w:rsidP="00B317E1">
      <w:pPr>
        <w:pStyle w:val="BodyText"/>
        <w:numPr>
          <w:ilvl w:val="0"/>
          <w:numId w:val="29"/>
        </w:numPr>
        <w:ind w:left="360"/>
      </w:pPr>
      <w:r>
        <w:t>If item is not a quantity required item, s</w:t>
      </w:r>
      <w:r w:rsidR="00823FC9">
        <w:t>ystem evaluates the Quantity-0 processing rule for the item (</w:t>
      </w:r>
      <w:r w:rsidR="00823FC9" w:rsidRPr="00C7517B">
        <w:t>GenericImportResponse\Order\OrderLines\OrderLine</w:t>
      </w:r>
      <w:r w:rsidR="00823FC9">
        <w:t>\ProcessingRules\Rules@Name = Quantity-0</w:t>
      </w:r>
      <w:r w:rsidR="00413E8A">
        <w:t xml:space="preserve"> (if not present and </w:t>
      </w:r>
      <w:r w:rsidR="00413E8A" w:rsidRPr="00C7517B">
        <w:t>GenericImportResponse\Order\</w:t>
      </w:r>
      <w:r w:rsidR="00413E8A">
        <w:t>ProcessingRules\Rules@Name =</w:t>
      </w:r>
      <w:r w:rsidR="00413E8A" w:rsidRPr="005718C9">
        <w:t xml:space="preserve"> </w:t>
      </w:r>
      <w:r w:rsidR="00413E8A">
        <w:t>Quantity-0 is defined, then use the order level value)</w:t>
      </w:r>
      <w:r w:rsidR="00823FC9">
        <w:t>).</w:t>
      </w:r>
    </w:p>
    <w:p w14:paraId="197325EE" w14:textId="7571F901" w:rsidR="00823FC9" w:rsidRDefault="00823FC9" w:rsidP="00B317E1">
      <w:pPr>
        <w:pStyle w:val="BodyText"/>
        <w:numPr>
          <w:ilvl w:val="0"/>
          <w:numId w:val="29"/>
        </w:numPr>
        <w:ind w:left="360"/>
      </w:pPr>
      <w:r>
        <w:t>If the Value (</w:t>
      </w:r>
      <w:r w:rsidRPr="00C7517B">
        <w:t>GenericImportResponse\Order\OrderLines\OrderLine</w:t>
      </w:r>
      <w:r>
        <w:t>\ProcessingRules\Rules@Value</w:t>
      </w:r>
      <w:r w:rsidR="00413E8A">
        <w:t xml:space="preserve"> or </w:t>
      </w:r>
      <w:r w:rsidR="00413E8A" w:rsidRPr="00C7517B">
        <w:t>GenericImportResponse\Order\</w:t>
      </w:r>
      <w:r w:rsidR="00413E8A">
        <w:t>ProcessingRules\Rules@Value</w:t>
      </w:r>
      <w:r>
        <w:t xml:space="preserve">) equals ‘Y’ or Not defined (add Quantity item), system uses quantity 1 and returns to Main Flow bullet </w:t>
      </w:r>
      <w:r w:rsidR="006B3069">
        <w:fldChar w:fldCharType="begin"/>
      </w:r>
      <w:r w:rsidR="006B3069">
        <w:instrText xml:space="preserve"> REF _Ref411588076 \r \h </w:instrText>
      </w:r>
      <w:r w:rsidR="006B3069">
        <w:fldChar w:fldCharType="separate"/>
      </w:r>
      <w:r w:rsidR="00B177F9">
        <w:t>28</w:t>
      </w:r>
      <w:r w:rsidR="006B3069">
        <w:fldChar w:fldCharType="end"/>
      </w:r>
      <w:r>
        <w:t xml:space="preserve">.  </w:t>
      </w:r>
    </w:p>
    <w:p w14:paraId="7182EACF" w14:textId="02273AB9" w:rsidR="00823FC9" w:rsidRDefault="00823FC9" w:rsidP="00B317E1">
      <w:pPr>
        <w:pStyle w:val="BodyText"/>
        <w:numPr>
          <w:ilvl w:val="0"/>
          <w:numId w:val="29"/>
        </w:numPr>
        <w:ind w:left="360"/>
      </w:pPr>
      <w:r>
        <w:t>If the Value (</w:t>
      </w:r>
      <w:r w:rsidRPr="00C7517B">
        <w:t>GenericImportResponse\Order\OrderLines\OrderLine</w:t>
      </w:r>
      <w:r>
        <w:t>\ProcessingRules\Rules@Value</w:t>
      </w:r>
      <w:r w:rsidR="00413E8A">
        <w:t xml:space="preserve"> or </w:t>
      </w:r>
      <w:r w:rsidR="00413E8A" w:rsidRPr="00C7517B">
        <w:t>GenericImportResponse\Order\</w:t>
      </w:r>
      <w:r w:rsidR="00413E8A">
        <w:t>ProcessingRules\Rules@Value</w:t>
      </w:r>
      <w:r>
        <w:t xml:space="preserve">) equals ‘N’, system displays the message defined in section </w:t>
      </w:r>
      <w:r>
        <w:fldChar w:fldCharType="begin"/>
      </w:r>
      <w:r>
        <w:instrText xml:space="preserve"> REF _Ref398291360 \r \h  \* MERGEFORMAT </w:instrText>
      </w:r>
      <w:r>
        <w:fldChar w:fldCharType="separate"/>
      </w:r>
      <w:r w:rsidR="00B177F9">
        <w:t>8.1.3.6</w:t>
      </w:r>
      <w:r>
        <w:fldChar w:fldCharType="end"/>
      </w:r>
      <w:r>
        <w:t xml:space="preserve"> and executes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w:t>
      </w:r>
    </w:p>
    <w:p w14:paraId="5AB98012" w14:textId="1AE365EA" w:rsidR="00823FC9" w:rsidRDefault="00BB3529" w:rsidP="00B317E1">
      <w:pPr>
        <w:pStyle w:val="BodyText"/>
        <w:numPr>
          <w:ilvl w:val="0"/>
          <w:numId w:val="29"/>
        </w:numPr>
        <w:ind w:left="360"/>
      </w:pPr>
      <w:r>
        <w:t xml:space="preserve">After completing the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s</w:t>
      </w:r>
      <w:r w:rsidR="00823FC9">
        <w:t xml:space="preserve">ystem </w:t>
      </w:r>
      <w:r>
        <w:t xml:space="preserve">will </w:t>
      </w:r>
      <w:r w:rsidR="00823FC9">
        <w:t>not add the item</w:t>
      </w:r>
      <w:r w:rsidR="00FD3FDF">
        <w:t>, indicates item processed</w:t>
      </w:r>
      <w:r w:rsidR="00823FC9">
        <w:t xml:space="preserve"> and </w:t>
      </w:r>
      <w:r w:rsidR="009F577A">
        <w:t xml:space="preserve">executes </w:t>
      </w:r>
      <w:r w:rsidR="009F577A">
        <w:fldChar w:fldCharType="begin"/>
      </w:r>
      <w:r w:rsidR="009F577A">
        <w:instrText xml:space="preserve"> REF _Ref402511133 \h </w:instrText>
      </w:r>
      <w:r w:rsidR="009F577A">
        <w:fldChar w:fldCharType="separate"/>
      </w:r>
      <w:r w:rsidR="00B177F9">
        <w:t>Determine Additional Items to Evaluate Alternate Flow</w:t>
      </w:r>
      <w:r w:rsidR="009F577A">
        <w:fldChar w:fldCharType="end"/>
      </w:r>
      <w:r w:rsidR="009F577A">
        <w:t xml:space="preserve"> (section </w:t>
      </w:r>
      <w:r w:rsidR="009F577A">
        <w:fldChar w:fldCharType="begin"/>
      </w:r>
      <w:r w:rsidR="009F577A">
        <w:instrText xml:space="preserve"> REF _Ref402511133 \r \h </w:instrText>
      </w:r>
      <w:r w:rsidR="009F577A">
        <w:fldChar w:fldCharType="separate"/>
      </w:r>
      <w:r w:rsidR="00B177F9">
        <w:t>4.4.23</w:t>
      </w:r>
      <w:r w:rsidR="009F577A">
        <w:fldChar w:fldCharType="end"/>
      </w:r>
      <w:r w:rsidR="009F577A">
        <w:t>)</w:t>
      </w:r>
      <w:r w:rsidR="00823FC9">
        <w:t>.</w:t>
      </w:r>
    </w:p>
    <w:p w14:paraId="366DFFFE" w14:textId="65CD9AE3" w:rsidR="007B437D" w:rsidRDefault="007B437D" w:rsidP="00CB303A">
      <w:pPr>
        <w:pStyle w:val="Heading3"/>
      </w:pPr>
      <w:bookmarkStart w:id="112" w:name="_Ref402511133"/>
      <w:r>
        <w:t>Determine Additional Items to Evaluate Alternate Flow</w:t>
      </w:r>
      <w:bookmarkEnd w:id="112"/>
    </w:p>
    <w:p w14:paraId="3BCA3BC8" w14:textId="38B720ED" w:rsidR="007B437D" w:rsidRDefault="007B437D" w:rsidP="00B317E1">
      <w:pPr>
        <w:pStyle w:val="BodyText"/>
        <w:numPr>
          <w:ilvl w:val="0"/>
          <w:numId w:val="30"/>
        </w:numPr>
        <w:ind w:left="360"/>
      </w:pPr>
      <w:r>
        <w:t>System determines if there are additional items in the basket to evaluate.</w:t>
      </w:r>
    </w:p>
    <w:p w14:paraId="58642A6B" w14:textId="6476E343" w:rsidR="007B437D" w:rsidRDefault="007B437D" w:rsidP="00B317E1">
      <w:pPr>
        <w:pStyle w:val="BodyText"/>
        <w:numPr>
          <w:ilvl w:val="0"/>
          <w:numId w:val="30"/>
        </w:numPr>
        <w:ind w:left="360"/>
      </w:pPr>
      <w:r>
        <w:t xml:space="preserve">If there are additional items to evaluate, system moves to the next item and returns to Main Flow bullet </w:t>
      </w:r>
      <w:r>
        <w:fldChar w:fldCharType="begin"/>
      </w:r>
      <w:r>
        <w:instrText xml:space="preserve"> REF _Ref401916013 \r \h </w:instrText>
      </w:r>
      <w:r>
        <w:fldChar w:fldCharType="separate"/>
      </w:r>
      <w:r w:rsidR="00B177F9">
        <w:t>10</w:t>
      </w:r>
      <w:r>
        <w:fldChar w:fldCharType="end"/>
      </w:r>
      <w:r>
        <w:t>.</w:t>
      </w:r>
    </w:p>
    <w:p w14:paraId="35027EE1" w14:textId="20C974BD" w:rsidR="007B437D" w:rsidRDefault="007B437D" w:rsidP="00B317E1">
      <w:pPr>
        <w:pStyle w:val="BodyText"/>
        <w:numPr>
          <w:ilvl w:val="0"/>
          <w:numId w:val="30"/>
        </w:numPr>
        <w:ind w:left="360"/>
      </w:pPr>
      <w:r>
        <w:t xml:space="preserve">If no additional items to evaluate, system returns to Main Flow bullet </w:t>
      </w:r>
      <w:r>
        <w:fldChar w:fldCharType="begin"/>
      </w:r>
      <w:r>
        <w:instrText xml:space="preserve"> REF _Ref401916324 \r \h  \* MERGEFORMAT </w:instrText>
      </w:r>
      <w:r>
        <w:fldChar w:fldCharType="separate"/>
      </w:r>
      <w:r w:rsidR="00B177F9">
        <w:t>35</w:t>
      </w:r>
      <w:r>
        <w:fldChar w:fldCharType="end"/>
      </w:r>
      <w:r>
        <w:t>.</w:t>
      </w:r>
    </w:p>
    <w:p w14:paraId="030FB174" w14:textId="4148B287" w:rsidR="00261664" w:rsidRPr="006665DD" w:rsidRDefault="00261664" w:rsidP="00CB303A">
      <w:pPr>
        <w:pStyle w:val="Heading3"/>
      </w:pPr>
      <w:bookmarkStart w:id="113" w:name="_Ref403383506"/>
      <w:r>
        <w:t>Additional Information Alternate Flow</w:t>
      </w:r>
      <w:bookmarkEnd w:id="113"/>
    </w:p>
    <w:p w14:paraId="0C175D26" w14:textId="09EA9371" w:rsidR="00261664" w:rsidRDefault="00261664" w:rsidP="00B317E1">
      <w:pPr>
        <w:pStyle w:val="BodyText"/>
        <w:numPr>
          <w:ilvl w:val="0"/>
          <w:numId w:val="50"/>
        </w:numPr>
        <w:ind w:left="360"/>
      </w:pPr>
      <w:r>
        <w:t>System evaluates if the item requires additional information in order to add the item</w:t>
      </w:r>
      <w:r w:rsidR="0016552C">
        <w:t xml:space="preserve"> as defined by previous flows</w:t>
      </w:r>
      <w:r>
        <w:t>.  Ie. Serial Number, Activation Number, Customer Information, Additional Prompts, etc.</w:t>
      </w:r>
    </w:p>
    <w:p w14:paraId="507622F3" w14:textId="714B897C" w:rsidR="00261664" w:rsidRDefault="00261664" w:rsidP="00B317E1">
      <w:pPr>
        <w:pStyle w:val="BodyText"/>
        <w:numPr>
          <w:ilvl w:val="0"/>
          <w:numId w:val="50"/>
        </w:numPr>
        <w:ind w:left="360"/>
      </w:pPr>
      <w:r>
        <w:t xml:space="preserve">If no additional information is required, system returns to Main Flow bullet </w:t>
      </w:r>
      <w:r>
        <w:fldChar w:fldCharType="begin"/>
      </w:r>
      <w:r>
        <w:instrText xml:space="preserve"> REF _Ref403383286 \r \h </w:instrText>
      </w:r>
      <w:r>
        <w:fldChar w:fldCharType="separate"/>
      </w:r>
      <w:r w:rsidR="00B177F9">
        <w:t>32</w:t>
      </w:r>
      <w:r>
        <w:fldChar w:fldCharType="end"/>
      </w:r>
      <w:r>
        <w:t>.</w:t>
      </w:r>
    </w:p>
    <w:p w14:paraId="39E6BC4E" w14:textId="07271A50" w:rsidR="00261664" w:rsidRDefault="00261664" w:rsidP="00B317E1">
      <w:pPr>
        <w:pStyle w:val="BodyText"/>
        <w:numPr>
          <w:ilvl w:val="0"/>
          <w:numId w:val="50"/>
        </w:numPr>
        <w:ind w:left="360"/>
      </w:pPr>
      <w:bookmarkStart w:id="114" w:name="_Ref403383381"/>
      <w:r>
        <w:t>If additional information is required, system prompts for information.</w:t>
      </w:r>
      <w:bookmarkEnd w:id="114"/>
    </w:p>
    <w:p w14:paraId="28913505" w14:textId="79E6421E" w:rsidR="00261664" w:rsidRDefault="00261664" w:rsidP="00B317E1">
      <w:pPr>
        <w:pStyle w:val="BodyText"/>
        <w:numPr>
          <w:ilvl w:val="0"/>
          <w:numId w:val="50"/>
        </w:numPr>
        <w:ind w:left="360"/>
      </w:pPr>
      <w:r>
        <w:t xml:space="preserve">If user enters valid information, system returns to Main Flow bullet </w:t>
      </w:r>
      <w:r>
        <w:fldChar w:fldCharType="begin"/>
      </w:r>
      <w:r>
        <w:instrText xml:space="preserve"> REF _Ref403383286 \r \h </w:instrText>
      </w:r>
      <w:r>
        <w:fldChar w:fldCharType="separate"/>
      </w:r>
      <w:r w:rsidR="00B177F9">
        <w:t>32</w:t>
      </w:r>
      <w:r>
        <w:fldChar w:fldCharType="end"/>
      </w:r>
      <w:r>
        <w:t>.</w:t>
      </w:r>
    </w:p>
    <w:p w14:paraId="430D248F" w14:textId="53758543" w:rsidR="00261664" w:rsidRDefault="00261664" w:rsidP="00B317E1">
      <w:pPr>
        <w:pStyle w:val="BodyText"/>
        <w:numPr>
          <w:ilvl w:val="0"/>
          <w:numId w:val="50"/>
        </w:numPr>
        <w:ind w:left="360"/>
      </w:pPr>
      <w:r>
        <w:t xml:space="preserve">If user enters invalid information, system displays error and returns to information prompt (bullet </w:t>
      </w:r>
      <w:r>
        <w:fldChar w:fldCharType="begin"/>
      </w:r>
      <w:r>
        <w:instrText xml:space="preserve"> REF _Ref403383381 \r \p \h </w:instrText>
      </w:r>
      <w:r>
        <w:fldChar w:fldCharType="separate"/>
      </w:r>
      <w:r w:rsidR="00B177F9">
        <w:t>3 above</w:t>
      </w:r>
      <w:r>
        <w:fldChar w:fldCharType="end"/>
      </w:r>
      <w:r>
        <w:t>).</w:t>
      </w:r>
    </w:p>
    <w:p w14:paraId="5524CE6A" w14:textId="118384A5" w:rsidR="00261664" w:rsidRDefault="00261664" w:rsidP="00B317E1">
      <w:pPr>
        <w:pStyle w:val="BodyText"/>
        <w:numPr>
          <w:ilvl w:val="0"/>
          <w:numId w:val="50"/>
        </w:numPr>
        <w:ind w:left="360"/>
      </w:pPr>
      <w:r>
        <w:t xml:space="preserve">If user cancels out of information capture, system executes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w:t>
      </w:r>
    </w:p>
    <w:p w14:paraId="75F259C9" w14:textId="593B6752" w:rsidR="00261664" w:rsidRDefault="00261664" w:rsidP="00B317E1">
      <w:pPr>
        <w:pStyle w:val="BodyText"/>
        <w:numPr>
          <w:ilvl w:val="0"/>
          <w:numId w:val="50"/>
        </w:numPr>
        <w:ind w:left="360"/>
      </w:pPr>
      <w:r>
        <w:t xml:space="preserve">After completing the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xml:space="preserve">), system will not add the item, indicates item processed and executes </w:t>
      </w:r>
      <w:r>
        <w:fldChar w:fldCharType="begin"/>
      </w:r>
      <w:r>
        <w:instrText xml:space="preserve"> REF _Ref402511133 \h </w:instrText>
      </w:r>
      <w:r>
        <w:fldChar w:fldCharType="separate"/>
      </w:r>
      <w:r w:rsidR="00B177F9">
        <w:t>Determine Additional Items to Evaluate Alternate Flow</w:t>
      </w:r>
      <w:r>
        <w:fldChar w:fldCharType="end"/>
      </w:r>
      <w:r>
        <w:t xml:space="preserve"> (section </w:t>
      </w:r>
      <w:r>
        <w:fldChar w:fldCharType="begin"/>
      </w:r>
      <w:r>
        <w:instrText xml:space="preserve"> REF _Ref402511133 \r \h </w:instrText>
      </w:r>
      <w:r>
        <w:fldChar w:fldCharType="separate"/>
      </w:r>
      <w:r w:rsidR="00B177F9">
        <w:t>4.4.23</w:t>
      </w:r>
      <w:r>
        <w:fldChar w:fldCharType="end"/>
      </w:r>
      <w:r>
        <w:t>).</w:t>
      </w:r>
    </w:p>
    <w:p w14:paraId="000C6310" w14:textId="3A9067BF" w:rsidR="00AE4BEC" w:rsidRDefault="00AE4BEC" w:rsidP="00AE4BEC">
      <w:pPr>
        <w:pStyle w:val="Heading3"/>
      </w:pPr>
      <w:bookmarkStart w:id="115" w:name="_Ref405452903"/>
      <w:r>
        <w:t>Authorization Alternate Flow</w:t>
      </w:r>
      <w:bookmarkEnd w:id="115"/>
    </w:p>
    <w:p w14:paraId="76411A07" w14:textId="1E53D4B8" w:rsidR="00AE4BEC" w:rsidRDefault="00AE4BEC" w:rsidP="000B4F83">
      <w:pPr>
        <w:pStyle w:val="BodyText"/>
        <w:numPr>
          <w:ilvl w:val="0"/>
          <w:numId w:val="58"/>
        </w:numPr>
        <w:ind w:left="360"/>
      </w:pPr>
      <w:r>
        <w:t xml:space="preserve">System evaluates the value in </w:t>
      </w:r>
      <w:r w:rsidRPr="00C7517B">
        <w:t>GenericImportResponse\Order\OrderLines\OrderLine</w:t>
      </w:r>
      <w:r>
        <w:t>\ProcessingRules@Name = Authorization</w:t>
      </w:r>
      <w:r w:rsidR="00413E8A">
        <w:t xml:space="preserve"> (if not present and </w:t>
      </w:r>
      <w:r w:rsidR="00413E8A" w:rsidRPr="00C7517B">
        <w:t>GenericImportResponse\Order\</w:t>
      </w:r>
      <w:r w:rsidR="00413E8A">
        <w:t>ProcessingRules\Rules@Name =</w:t>
      </w:r>
      <w:r w:rsidR="00413E8A" w:rsidRPr="005718C9">
        <w:t xml:space="preserve"> </w:t>
      </w:r>
      <w:r w:rsidR="00413E8A">
        <w:t>Authorization is defined, then use the order level value)</w:t>
      </w:r>
      <w:r>
        <w:t>.</w:t>
      </w:r>
    </w:p>
    <w:p w14:paraId="08607132" w14:textId="5C8EC4D7" w:rsidR="00AE4BEC" w:rsidRDefault="00AE4BEC" w:rsidP="000B4F83">
      <w:pPr>
        <w:pStyle w:val="BodyText"/>
        <w:numPr>
          <w:ilvl w:val="0"/>
          <w:numId w:val="58"/>
        </w:numPr>
        <w:ind w:left="360"/>
      </w:pPr>
      <w:r>
        <w:t xml:space="preserve">If value is 0, system stores any authorization information in the response and continues to Main flow bullet </w:t>
      </w:r>
      <w:r>
        <w:fldChar w:fldCharType="begin"/>
      </w:r>
      <w:r>
        <w:instrText xml:space="preserve"> REF _Ref403383286 \r \h </w:instrText>
      </w:r>
      <w:r>
        <w:fldChar w:fldCharType="separate"/>
      </w:r>
      <w:r w:rsidR="00B177F9">
        <w:t>32</w:t>
      </w:r>
      <w:r>
        <w:fldChar w:fldCharType="end"/>
      </w:r>
      <w:r>
        <w:t xml:space="preserve"> (add item with no authorization).</w:t>
      </w:r>
    </w:p>
    <w:p w14:paraId="200A6B56" w14:textId="5B2059CF" w:rsidR="00AE4BEC" w:rsidRDefault="00AE4BEC" w:rsidP="000B4F83">
      <w:pPr>
        <w:pStyle w:val="BodyText"/>
        <w:numPr>
          <w:ilvl w:val="0"/>
          <w:numId w:val="58"/>
        </w:numPr>
        <w:ind w:left="360"/>
      </w:pPr>
      <w:r>
        <w:t>If value is 1 or not defined, system prompts for any required information (if information is returned in response, system prepopulates that information in the prompts fields) and continues with authorization process.</w:t>
      </w:r>
    </w:p>
    <w:p w14:paraId="16D7428A" w14:textId="6C2263B0" w:rsidR="00AE4BEC" w:rsidRDefault="00AE4BEC" w:rsidP="000B4F83">
      <w:pPr>
        <w:pStyle w:val="BodyText"/>
        <w:numPr>
          <w:ilvl w:val="0"/>
          <w:numId w:val="58"/>
        </w:numPr>
        <w:ind w:left="360"/>
      </w:pPr>
      <w:r>
        <w:t xml:space="preserve">If item is successfully authorized, system continues to Main flow bullet </w:t>
      </w:r>
      <w:r>
        <w:fldChar w:fldCharType="begin"/>
      </w:r>
      <w:r>
        <w:instrText xml:space="preserve"> REF _Ref403383286 \r \h </w:instrText>
      </w:r>
      <w:r>
        <w:fldChar w:fldCharType="separate"/>
      </w:r>
      <w:r w:rsidR="00B177F9">
        <w:t>32</w:t>
      </w:r>
      <w:r>
        <w:fldChar w:fldCharType="end"/>
      </w:r>
      <w:r>
        <w:t xml:space="preserve"> (add item).</w:t>
      </w:r>
    </w:p>
    <w:p w14:paraId="424A0530" w14:textId="7E57533D" w:rsidR="00AE4BEC" w:rsidRDefault="00AE4BEC" w:rsidP="00AE4BEC">
      <w:pPr>
        <w:pStyle w:val="BodyText"/>
        <w:numPr>
          <w:ilvl w:val="0"/>
          <w:numId w:val="20"/>
        </w:numPr>
        <w:ind w:left="360"/>
      </w:pPr>
      <w:r>
        <w:t xml:space="preserve">If item is not successfully authorized, system displays current authorization error and executes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w:t>
      </w:r>
    </w:p>
    <w:p w14:paraId="3A0DA096" w14:textId="554EE9C5" w:rsidR="00AE4BEC" w:rsidRDefault="00AE4BEC" w:rsidP="00AE4BEC">
      <w:pPr>
        <w:pStyle w:val="BodyText"/>
        <w:numPr>
          <w:ilvl w:val="0"/>
          <w:numId w:val="20"/>
        </w:numPr>
        <w:ind w:left="360"/>
      </w:pPr>
      <w:r>
        <w:t xml:space="preserve">After completing the </w:t>
      </w:r>
      <w:r>
        <w:fldChar w:fldCharType="begin"/>
      </w:r>
      <w:r>
        <w:instrText xml:space="preserve"> REF _Ref401915569 \h </w:instrText>
      </w:r>
      <w:r>
        <w:fldChar w:fldCharType="separate"/>
      </w:r>
      <w:r w:rsidR="00B177F9">
        <w:t>Import All Items Alternate Flow</w:t>
      </w:r>
      <w:r>
        <w:fldChar w:fldCharType="end"/>
      </w:r>
      <w:r>
        <w:t xml:space="preserve"> (section </w:t>
      </w:r>
      <w:r>
        <w:fldChar w:fldCharType="begin"/>
      </w:r>
      <w:r>
        <w:instrText xml:space="preserve"> REF _Ref401915569 \r \h </w:instrText>
      </w:r>
      <w:r>
        <w:fldChar w:fldCharType="separate"/>
      </w:r>
      <w:r w:rsidR="00B177F9">
        <w:t>4.4.5</w:t>
      </w:r>
      <w:r>
        <w:fldChar w:fldCharType="end"/>
      </w:r>
      <w:r>
        <w:t xml:space="preserve">), system will not add the item, indicates item processed and executes </w:t>
      </w:r>
      <w:r>
        <w:fldChar w:fldCharType="begin"/>
      </w:r>
      <w:r>
        <w:instrText xml:space="preserve"> REF _Ref402511133 \h </w:instrText>
      </w:r>
      <w:r>
        <w:fldChar w:fldCharType="separate"/>
      </w:r>
      <w:r w:rsidR="00B177F9">
        <w:t>Determine Additional Items to Evaluate Alternate Flow</w:t>
      </w:r>
      <w:r>
        <w:fldChar w:fldCharType="end"/>
      </w:r>
      <w:r>
        <w:t xml:space="preserve"> (section </w:t>
      </w:r>
      <w:r>
        <w:fldChar w:fldCharType="begin"/>
      </w:r>
      <w:r>
        <w:instrText xml:space="preserve"> REF _Ref402511133 \r \h </w:instrText>
      </w:r>
      <w:r>
        <w:fldChar w:fldCharType="separate"/>
      </w:r>
      <w:r w:rsidR="00B177F9">
        <w:t>4.4.23</w:t>
      </w:r>
      <w:r>
        <w:fldChar w:fldCharType="end"/>
      </w:r>
      <w:r>
        <w:t>).</w:t>
      </w:r>
    </w:p>
    <w:p w14:paraId="33800EF4" w14:textId="5A18072F" w:rsidR="00CB303A" w:rsidRDefault="00CB303A" w:rsidP="00CB303A">
      <w:pPr>
        <w:pStyle w:val="Heading3"/>
      </w:pPr>
      <w:bookmarkStart w:id="116" w:name="_Ref403463795"/>
      <w:r>
        <w:t>Payment Alternate Flow</w:t>
      </w:r>
      <w:bookmarkEnd w:id="116"/>
    </w:p>
    <w:p w14:paraId="6C497B9C" w14:textId="3362A114" w:rsidR="00CB303A" w:rsidRDefault="00CB303A" w:rsidP="00B317E1">
      <w:pPr>
        <w:pStyle w:val="BodyText"/>
        <w:numPr>
          <w:ilvl w:val="0"/>
          <w:numId w:val="52"/>
        </w:numPr>
        <w:ind w:left="360"/>
      </w:pPr>
      <w:r>
        <w:t>System evaluates the payment information (</w:t>
      </w:r>
      <w:r w:rsidRPr="00C7517B">
        <w:t>GenericImportResponse\Order\</w:t>
      </w:r>
      <w:r>
        <w:t>PaymentLines).</w:t>
      </w:r>
    </w:p>
    <w:p w14:paraId="2CC8EE17" w14:textId="4F6B0E98" w:rsidR="00CB303A" w:rsidRDefault="00CB303A" w:rsidP="00B317E1">
      <w:pPr>
        <w:pStyle w:val="BodyText"/>
        <w:numPr>
          <w:ilvl w:val="0"/>
          <w:numId w:val="52"/>
        </w:numPr>
        <w:ind w:left="360"/>
      </w:pPr>
      <w:r>
        <w:t xml:space="preserve">If </w:t>
      </w:r>
      <w:r w:rsidRPr="00C7517B">
        <w:t>GenericImportResponse\Order\</w:t>
      </w:r>
      <w:r>
        <w:t xml:space="preserve">PaymentLines does not contain data, system returns to Main Flow bullet </w:t>
      </w:r>
      <w:r>
        <w:fldChar w:fldCharType="begin"/>
      </w:r>
      <w:r>
        <w:instrText xml:space="preserve"> REF _Ref403463968 \r \h </w:instrText>
      </w:r>
      <w:r>
        <w:fldChar w:fldCharType="separate"/>
      </w:r>
      <w:r w:rsidR="00B177F9">
        <w:t>35</w:t>
      </w:r>
      <w:r>
        <w:fldChar w:fldCharType="end"/>
      </w:r>
      <w:r>
        <w:t>.</w:t>
      </w:r>
    </w:p>
    <w:p w14:paraId="2AB6FD06" w14:textId="08253AB3" w:rsidR="00CB303A" w:rsidRDefault="00CB303A" w:rsidP="00B317E1">
      <w:pPr>
        <w:pStyle w:val="BodyText"/>
        <w:numPr>
          <w:ilvl w:val="0"/>
          <w:numId w:val="52"/>
        </w:numPr>
        <w:ind w:left="360"/>
      </w:pPr>
      <w:bookmarkStart w:id="117" w:name="_Ref403465811"/>
      <w:r>
        <w:lastRenderedPageBreak/>
        <w:t xml:space="preserve">If </w:t>
      </w:r>
      <w:r w:rsidRPr="00C7517B">
        <w:t>GenericImportResponse\Order\</w:t>
      </w:r>
      <w:r>
        <w:t>PaymentLines contains data, system evaluates PaymentAction processing rule (</w:t>
      </w:r>
      <w:r w:rsidRPr="00C7517B">
        <w:t>GenericImportResponse\Order\</w:t>
      </w:r>
      <w:r>
        <w:t>Payment</w:t>
      </w:r>
      <w:r w:rsidRPr="00C7517B">
        <w:t>Lines\</w:t>
      </w:r>
      <w:r>
        <w:t>Payment</w:t>
      </w:r>
      <w:r w:rsidRPr="00C7517B">
        <w:t>Line</w:t>
      </w:r>
      <w:r>
        <w:t>\ProcessingRules\Rules@Name =PaymentAction).</w:t>
      </w:r>
      <w:bookmarkEnd w:id="117"/>
    </w:p>
    <w:p w14:paraId="0341A360" w14:textId="591BC9DD" w:rsidR="00CB303A" w:rsidRDefault="00CB303A" w:rsidP="00B317E1">
      <w:pPr>
        <w:pStyle w:val="BodyText"/>
        <w:numPr>
          <w:ilvl w:val="0"/>
          <w:numId w:val="52"/>
        </w:numPr>
        <w:ind w:left="360"/>
      </w:pPr>
      <w:r>
        <w:t>If the value (</w:t>
      </w:r>
      <w:r w:rsidRPr="00C7517B">
        <w:t>GenericImportResponse\Order\</w:t>
      </w:r>
      <w:r>
        <w:t>Payment</w:t>
      </w:r>
      <w:r w:rsidRPr="00C7517B">
        <w:t>Lines\</w:t>
      </w:r>
      <w:r>
        <w:t>Payment</w:t>
      </w:r>
      <w:r w:rsidRPr="00C7517B">
        <w:t>Line</w:t>
      </w:r>
      <w:r>
        <w:t xml:space="preserve">\ProcessingRules\Rules@Value) equals 0 (do nothing), system returns to Main Flow bullet </w:t>
      </w:r>
      <w:r>
        <w:fldChar w:fldCharType="begin"/>
      </w:r>
      <w:r>
        <w:instrText xml:space="preserve"> REF _Ref403463968 \r \h </w:instrText>
      </w:r>
      <w:r>
        <w:fldChar w:fldCharType="separate"/>
      </w:r>
      <w:r w:rsidR="00B177F9">
        <w:t>35</w:t>
      </w:r>
      <w:r>
        <w:fldChar w:fldCharType="end"/>
      </w:r>
      <w:r>
        <w:t>.</w:t>
      </w:r>
    </w:p>
    <w:p w14:paraId="41E67B44" w14:textId="1A1C0BAA" w:rsidR="00CB303A" w:rsidRDefault="00CB303A" w:rsidP="00B317E1">
      <w:pPr>
        <w:pStyle w:val="BodyText"/>
        <w:numPr>
          <w:ilvl w:val="0"/>
          <w:numId w:val="52"/>
        </w:numPr>
        <w:ind w:left="360"/>
      </w:pPr>
      <w:r>
        <w:t>If the value (</w:t>
      </w:r>
      <w:r w:rsidRPr="00C7517B">
        <w:t>GenericImportResponse\Order\</w:t>
      </w:r>
      <w:r>
        <w:t>Payment</w:t>
      </w:r>
      <w:r w:rsidRPr="00C7517B">
        <w:t>Lines\</w:t>
      </w:r>
      <w:r>
        <w:t>Payment</w:t>
      </w:r>
      <w:r w:rsidRPr="00C7517B">
        <w:t>Line</w:t>
      </w:r>
      <w:r>
        <w:t xml:space="preserve">\ProcessingRules\Rules@Value) equals 1, system adds the payment to the transaction </w:t>
      </w:r>
      <w:r w:rsidR="0028620F">
        <w:t xml:space="preserve">with no authorization </w:t>
      </w:r>
      <w:r>
        <w:t>and displays</w:t>
      </w:r>
      <w:r w:rsidR="0028620F">
        <w:t xml:space="preserve"> on virtual receipt with the amount in </w:t>
      </w:r>
      <w:r w:rsidR="0028620F" w:rsidRPr="00C7517B">
        <w:t>GenericImportResponse\Order\</w:t>
      </w:r>
      <w:r w:rsidR="0028620F">
        <w:t>Payment</w:t>
      </w:r>
      <w:r w:rsidR="0028620F" w:rsidRPr="00C7517B">
        <w:t>Lines\</w:t>
      </w:r>
      <w:r w:rsidR="0028620F">
        <w:t>Payment</w:t>
      </w:r>
      <w:r w:rsidR="0028620F" w:rsidRPr="00C7517B">
        <w:t>Line</w:t>
      </w:r>
      <w:r w:rsidR="0028620F">
        <w:t>\Amount.  (</w:t>
      </w:r>
      <w:r w:rsidR="0028620F" w:rsidRPr="0028620F">
        <w:rPr>
          <w:b/>
        </w:rPr>
        <w:t>NOTE</w:t>
      </w:r>
      <w:r w:rsidR="0028620F">
        <w:t xml:space="preserve">:  the PaymentID (account number), AuthNo and Amount from </w:t>
      </w:r>
      <w:r w:rsidR="0028620F" w:rsidRPr="00C7517B">
        <w:t>GenericImportResponse\Order\</w:t>
      </w:r>
      <w:r w:rsidR="0028620F">
        <w:t>Payment</w:t>
      </w:r>
      <w:r w:rsidR="0028620F" w:rsidRPr="00C7517B">
        <w:t>Lines\</w:t>
      </w:r>
      <w:r w:rsidR="0028620F">
        <w:t>Payment</w:t>
      </w:r>
      <w:r w:rsidR="0028620F" w:rsidRPr="00C7517B">
        <w:t>Line</w:t>
      </w:r>
      <w:r w:rsidR="0028620F">
        <w:t xml:space="preserve">\ is logged with the tender.)  System continues with bullet </w:t>
      </w:r>
      <w:r w:rsidR="0028620F">
        <w:fldChar w:fldCharType="begin"/>
      </w:r>
      <w:r w:rsidR="0028620F">
        <w:instrText xml:space="preserve"> REF _Ref403465376 \r \p \h </w:instrText>
      </w:r>
      <w:r w:rsidR="0028620F">
        <w:fldChar w:fldCharType="separate"/>
      </w:r>
      <w:r w:rsidR="00B177F9">
        <w:t>9 below</w:t>
      </w:r>
      <w:r w:rsidR="0028620F">
        <w:fldChar w:fldCharType="end"/>
      </w:r>
      <w:r w:rsidR="0028620F">
        <w:t>.</w:t>
      </w:r>
    </w:p>
    <w:p w14:paraId="06144520" w14:textId="734C8260" w:rsidR="0028620F" w:rsidRDefault="0028620F" w:rsidP="00B317E1">
      <w:pPr>
        <w:pStyle w:val="BodyText"/>
        <w:numPr>
          <w:ilvl w:val="0"/>
          <w:numId w:val="52"/>
        </w:numPr>
        <w:ind w:left="360"/>
      </w:pPr>
      <w:r>
        <w:t>If the value (</w:t>
      </w:r>
      <w:r w:rsidRPr="00C7517B">
        <w:t>GenericImportResponse\Order\</w:t>
      </w:r>
      <w:r>
        <w:t>Payment</w:t>
      </w:r>
      <w:r w:rsidRPr="00C7517B">
        <w:t>Lines\</w:t>
      </w:r>
      <w:r>
        <w:t>Payment</w:t>
      </w:r>
      <w:r w:rsidRPr="00C7517B">
        <w:t>Line</w:t>
      </w:r>
      <w:r>
        <w:t xml:space="preserve">\ProcessingRules\Rules@Value) equals 2, the system </w:t>
      </w:r>
      <w:r w:rsidR="008D3F1E">
        <w:t xml:space="preserve">prompts for payment information (if data in response, system prepopulates prompts with data) and </w:t>
      </w:r>
      <w:r>
        <w:t xml:space="preserve">authorizes the payment using the amount in </w:t>
      </w:r>
      <w:r w:rsidRPr="00C7517B">
        <w:t>GenericImportResponse\Order\</w:t>
      </w:r>
      <w:r>
        <w:t>Payment</w:t>
      </w:r>
      <w:r w:rsidRPr="00C7517B">
        <w:t>Lines\</w:t>
      </w:r>
      <w:r>
        <w:t>Payment</w:t>
      </w:r>
      <w:r w:rsidRPr="00C7517B">
        <w:t>Line</w:t>
      </w:r>
      <w:r>
        <w:t>\Amount.</w:t>
      </w:r>
      <w:r w:rsidR="00306909">
        <w:t xml:space="preserve">  </w:t>
      </w:r>
    </w:p>
    <w:p w14:paraId="319A26F3" w14:textId="40F82D35" w:rsidR="0028620F" w:rsidRDefault="0028620F" w:rsidP="00B317E1">
      <w:pPr>
        <w:pStyle w:val="BodyText"/>
        <w:numPr>
          <w:ilvl w:val="0"/>
          <w:numId w:val="52"/>
        </w:numPr>
        <w:ind w:left="360"/>
      </w:pPr>
      <w:r>
        <w:t xml:space="preserve">If authorization is approved or payment doesn’t require authorization, payment is added to the transaction and virtual receipt and system continues with bullet </w:t>
      </w:r>
      <w:r>
        <w:fldChar w:fldCharType="begin"/>
      </w:r>
      <w:r>
        <w:instrText xml:space="preserve"> REF _Ref403465376 \r \p \h </w:instrText>
      </w:r>
      <w:r>
        <w:fldChar w:fldCharType="separate"/>
      </w:r>
      <w:r w:rsidR="00B177F9">
        <w:t>9 below</w:t>
      </w:r>
      <w:r>
        <w:fldChar w:fldCharType="end"/>
      </w:r>
      <w:r>
        <w:t>.</w:t>
      </w:r>
    </w:p>
    <w:p w14:paraId="781A53B3" w14:textId="593293DC" w:rsidR="0028620F" w:rsidRDefault="0028620F" w:rsidP="00B317E1">
      <w:pPr>
        <w:pStyle w:val="BodyText"/>
        <w:numPr>
          <w:ilvl w:val="0"/>
          <w:numId w:val="52"/>
        </w:numPr>
        <w:ind w:left="360"/>
      </w:pPr>
      <w:r>
        <w:t xml:space="preserve">If authorization is not approved, system displays an error and </w:t>
      </w:r>
      <w:r w:rsidR="00F449D9">
        <w:t xml:space="preserve">continues with bullet </w:t>
      </w:r>
      <w:r w:rsidR="00F449D9">
        <w:fldChar w:fldCharType="begin"/>
      </w:r>
      <w:r w:rsidR="00F449D9">
        <w:instrText xml:space="preserve"> REF _Ref403465376 \r \p \h </w:instrText>
      </w:r>
      <w:r w:rsidR="00F449D9">
        <w:fldChar w:fldCharType="separate"/>
      </w:r>
      <w:r w:rsidR="00B177F9">
        <w:t>9 below</w:t>
      </w:r>
      <w:r w:rsidR="00F449D9">
        <w:fldChar w:fldCharType="end"/>
      </w:r>
      <w:r w:rsidR="00F449D9">
        <w:t>.</w:t>
      </w:r>
    </w:p>
    <w:p w14:paraId="216521AA" w14:textId="6523BAA7" w:rsidR="0028620F" w:rsidRDefault="0028620F" w:rsidP="00B317E1">
      <w:pPr>
        <w:pStyle w:val="BodyText"/>
        <w:numPr>
          <w:ilvl w:val="0"/>
          <w:numId w:val="52"/>
        </w:numPr>
        <w:ind w:left="360"/>
      </w:pPr>
      <w:bookmarkStart w:id="118" w:name="_Ref403465376"/>
      <w:r>
        <w:t>System determines if additional payments are in the order</w:t>
      </w:r>
      <w:bookmarkEnd w:id="118"/>
      <w:r w:rsidR="00F449D9">
        <w:t>.</w:t>
      </w:r>
    </w:p>
    <w:p w14:paraId="752A9013" w14:textId="769F460A" w:rsidR="0028620F" w:rsidRDefault="0028620F" w:rsidP="00B317E1">
      <w:pPr>
        <w:pStyle w:val="BodyText"/>
        <w:numPr>
          <w:ilvl w:val="0"/>
          <w:numId w:val="52"/>
        </w:numPr>
        <w:ind w:left="360"/>
      </w:pPr>
      <w:r>
        <w:t xml:space="preserve">If additional payments </w:t>
      </w:r>
      <w:r w:rsidR="00F449D9">
        <w:t xml:space="preserve">system returns to bullet </w:t>
      </w:r>
      <w:r w:rsidR="00F449D9">
        <w:fldChar w:fldCharType="begin"/>
      </w:r>
      <w:r w:rsidR="00F449D9">
        <w:instrText xml:space="preserve"> REF _Ref403465811 \r \p \h </w:instrText>
      </w:r>
      <w:r w:rsidR="00F449D9">
        <w:fldChar w:fldCharType="separate"/>
      </w:r>
      <w:r w:rsidR="00B177F9">
        <w:t>3 above</w:t>
      </w:r>
      <w:r w:rsidR="00F449D9">
        <w:fldChar w:fldCharType="end"/>
      </w:r>
      <w:r w:rsidR="00F449D9">
        <w:t xml:space="preserve"> for the next payment</w:t>
      </w:r>
    </w:p>
    <w:p w14:paraId="48E1BB4A" w14:textId="0BEB29CA" w:rsidR="0028620F" w:rsidRDefault="0028620F" w:rsidP="00B317E1">
      <w:pPr>
        <w:pStyle w:val="BodyText"/>
        <w:numPr>
          <w:ilvl w:val="0"/>
          <w:numId w:val="52"/>
        </w:numPr>
        <w:ind w:left="360"/>
      </w:pPr>
      <w:r>
        <w:t>If no additional payments</w:t>
      </w:r>
      <w:r w:rsidR="00F449D9">
        <w:t xml:space="preserve">, system returns to Main Flow bullet </w:t>
      </w:r>
      <w:r w:rsidR="00F449D9">
        <w:fldChar w:fldCharType="begin"/>
      </w:r>
      <w:r w:rsidR="00F449D9">
        <w:instrText xml:space="preserve"> REF _Ref403463968 \r \h </w:instrText>
      </w:r>
      <w:r w:rsidR="00F449D9">
        <w:fldChar w:fldCharType="separate"/>
      </w:r>
      <w:r w:rsidR="00B177F9">
        <w:t>35</w:t>
      </w:r>
      <w:r w:rsidR="00F449D9">
        <w:fldChar w:fldCharType="end"/>
      </w:r>
      <w:r w:rsidR="00F449D9">
        <w:t>.</w:t>
      </w:r>
    </w:p>
    <w:p w14:paraId="5157C573" w14:textId="11C9902E" w:rsidR="0079148D" w:rsidRDefault="00465B0D" w:rsidP="0079148D">
      <w:pPr>
        <w:pStyle w:val="Heading2"/>
      </w:pPr>
      <w:bookmarkStart w:id="119" w:name="_Ref411629100"/>
      <w:bookmarkStart w:id="120" w:name="_Toc411629283"/>
      <w:r>
        <w:t xml:space="preserve">Item </w:t>
      </w:r>
      <w:r w:rsidR="0079148D">
        <w:t>Process</w:t>
      </w:r>
      <w:r>
        <w:t>ing</w:t>
      </w:r>
      <w:r w:rsidR="0079148D">
        <w:t xml:space="preserve"> Matrix</w:t>
      </w:r>
      <w:r>
        <w:t xml:space="preserve"> Summary</w:t>
      </w:r>
      <w:bookmarkEnd w:id="119"/>
      <w:bookmarkEnd w:id="120"/>
    </w:p>
    <w:tbl>
      <w:tblPr>
        <w:tblW w:w="4896"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15" w:type="dxa"/>
          <w:right w:w="115" w:type="dxa"/>
        </w:tblCellMar>
        <w:tblLook w:val="04A0" w:firstRow="1" w:lastRow="0" w:firstColumn="1" w:lastColumn="0" w:noHBand="0" w:noVBand="1"/>
      </w:tblPr>
      <w:tblGrid>
        <w:gridCol w:w="1106"/>
        <w:gridCol w:w="1440"/>
        <w:gridCol w:w="1710"/>
        <w:gridCol w:w="1800"/>
        <w:gridCol w:w="2250"/>
        <w:gridCol w:w="2250"/>
      </w:tblGrid>
      <w:tr w:rsidR="00465B0D" w:rsidRPr="00F929B6" w14:paraId="21F76DB4" w14:textId="77777777" w:rsidTr="00F929B6">
        <w:trPr>
          <w:cantSplit/>
          <w:tblHeader/>
        </w:trPr>
        <w:tc>
          <w:tcPr>
            <w:tcW w:w="1106"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3CA44438" w14:textId="24098231" w:rsidR="00465B0D" w:rsidRPr="00F929B6" w:rsidRDefault="00465B0D" w:rsidP="00465B0D">
            <w:pPr>
              <w:pStyle w:val="BodyText"/>
              <w:spacing w:after="0"/>
              <w:rPr>
                <w:rFonts w:cs="Arial"/>
                <w:b/>
                <w:bCs/>
                <w:szCs w:val="20"/>
              </w:rPr>
            </w:pPr>
            <w:r w:rsidRPr="00F929B6">
              <w:rPr>
                <w:rFonts w:cs="Arial"/>
                <w:b/>
                <w:szCs w:val="20"/>
              </w:rPr>
              <w:t>Item Type</w:t>
            </w:r>
          </w:p>
        </w:tc>
        <w:tc>
          <w:tcPr>
            <w:tcW w:w="144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04D9FBED" w14:textId="1BD4461A" w:rsidR="00465B0D" w:rsidRPr="00F929B6" w:rsidRDefault="00465B0D" w:rsidP="00465B0D">
            <w:pPr>
              <w:pStyle w:val="BodyText"/>
              <w:spacing w:after="0"/>
              <w:rPr>
                <w:rFonts w:cs="Arial"/>
                <w:b/>
                <w:bCs/>
                <w:szCs w:val="20"/>
              </w:rPr>
            </w:pPr>
            <w:r w:rsidRPr="00F929B6">
              <w:rPr>
                <w:rFonts w:cs="Arial"/>
                <w:b/>
                <w:szCs w:val="20"/>
              </w:rPr>
              <w:t>1</w:t>
            </w:r>
            <w:r w:rsidRPr="00F929B6">
              <w:rPr>
                <w:rFonts w:cs="Arial"/>
                <w:b/>
                <w:szCs w:val="20"/>
                <w:vertAlign w:val="superscript"/>
              </w:rPr>
              <w:t>st</w:t>
            </w:r>
            <w:r w:rsidRPr="00F929B6">
              <w:rPr>
                <w:rFonts w:cs="Arial"/>
                <w:b/>
                <w:szCs w:val="20"/>
              </w:rPr>
              <w:t xml:space="preserve"> Processing Rule Used</w:t>
            </w:r>
          </w:p>
        </w:tc>
        <w:tc>
          <w:tcPr>
            <w:tcW w:w="171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39A275EF" w14:textId="30C3A081" w:rsidR="00465B0D" w:rsidRPr="00F929B6" w:rsidRDefault="00413E8A" w:rsidP="00465B0D">
            <w:pPr>
              <w:pStyle w:val="BodyText"/>
              <w:spacing w:after="0"/>
              <w:rPr>
                <w:rFonts w:cs="Arial"/>
                <w:b/>
                <w:bCs/>
                <w:szCs w:val="20"/>
              </w:rPr>
            </w:pPr>
            <w:r>
              <w:rPr>
                <w:rFonts w:cs="Arial"/>
                <w:b/>
                <w:szCs w:val="20"/>
              </w:rPr>
              <w:t>Values</w:t>
            </w:r>
          </w:p>
        </w:tc>
        <w:tc>
          <w:tcPr>
            <w:tcW w:w="180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28932C90" w14:textId="36A3E96B" w:rsidR="00465B0D" w:rsidRPr="00F929B6" w:rsidRDefault="00465B0D" w:rsidP="00465B0D">
            <w:pPr>
              <w:pStyle w:val="BodyText"/>
              <w:spacing w:after="0"/>
              <w:rPr>
                <w:rFonts w:cs="Arial"/>
                <w:b/>
                <w:bCs/>
                <w:szCs w:val="20"/>
              </w:rPr>
            </w:pPr>
            <w:r w:rsidRPr="00F929B6">
              <w:rPr>
                <w:rFonts w:cs="Arial"/>
                <w:b/>
                <w:szCs w:val="20"/>
              </w:rPr>
              <w:t>Allow</w:t>
            </w:r>
          </w:p>
        </w:tc>
        <w:tc>
          <w:tcPr>
            <w:tcW w:w="225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69C14E09" w14:textId="493E8038" w:rsidR="00465B0D" w:rsidRPr="00F929B6" w:rsidRDefault="00465B0D" w:rsidP="00465B0D">
            <w:pPr>
              <w:pStyle w:val="BodyText"/>
              <w:spacing w:after="0"/>
              <w:rPr>
                <w:rFonts w:cs="Arial"/>
                <w:b/>
                <w:bCs/>
                <w:szCs w:val="20"/>
              </w:rPr>
            </w:pPr>
            <w:r w:rsidRPr="00F929B6">
              <w:rPr>
                <w:rFonts w:cs="Arial"/>
                <w:b/>
                <w:szCs w:val="20"/>
              </w:rPr>
              <w:t>Error</w:t>
            </w:r>
          </w:p>
        </w:tc>
        <w:tc>
          <w:tcPr>
            <w:tcW w:w="225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00D672EB" w14:textId="7DC9AFB8" w:rsidR="00465B0D" w:rsidRPr="00F929B6" w:rsidRDefault="00465B0D" w:rsidP="00465B0D">
            <w:pPr>
              <w:pStyle w:val="BodyText"/>
              <w:spacing w:after="0"/>
              <w:rPr>
                <w:rFonts w:cs="Arial"/>
                <w:b/>
                <w:bCs/>
                <w:szCs w:val="20"/>
              </w:rPr>
            </w:pPr>
            <w:r w:rsidRPr="00F929B6">
              <w:rPr>
                <w:rFonts w:cs="Arial"/>
                <w:b/>
                <w:szCs w:val="20"/>
              </w:rPr>
              <w:t>Other</w:t>
            </w:r>
          </w:p>
        </w:tc>
      </w:tr>
      <w:tr w:rsidR="00F929B6" w:rsidRPr="00F929B6" w14:paraId="3872F12D" w14:textId="77777777" w:rsidTr="00F929B6">
        <w:trPr>
          <w:cantSplit/>
        </w:trPr>
        <w:tc>
          <w:tcPr>
            <w:tcW w:w="110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C385EE5" w14:textId="090D6029" w:rsidR="00465B0D" w:rsidRPr="00F929B6" w:rsidRDefault="00465B0D" w:rsidP="00465B0D">
            <w:pPr>
              <w:pStyle w:val="BodyText"/>
              <w:spacing w:after="0"/>
              <w:rPr>
                <w:rFonts w:cs="Arial"/>
                <w:bCs/>
                <w:sz w:val="18"/>
                <w:szCs w:val="18"/>
              </w:rPr>
            </w:pPr>
            <w:r w:rsidRPr="00F929B6">
              <w:rPr>
                <w:rFonts w:cs="Arial"/>
                <w:sz w:val="18"/>
                <w:szCs w:val="18"/>
              </w:rPr>
              <w:t>Item Not On File</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99D3C21" w14:textId="612EC2A2" w:rsidR="00465B0D" w:rsidRPr="00F929B6" w:rsidRDefault="00465B0D" w:rsidP="00465B0D">
            <w:pPr>
              <w:pStyle w:val="BodyText"/>
              <w:spacing w:after="0"/>
              <w:rPr>
                <w:rFonts w:cs="Arial"/>
                <w:sz w:val="18"/>
                <w:szCs w:val="18"/>
              </w:rPr>
            </w:pPr>
            <w:r w:rsidRPr="00F929B6">
              <w:rPr>
                <w:rFonts w:cs="Arial"/>
                <w:sz w:val="18"/>
                <w:szCs w:val="18"/>
              </w:rPr>
              <w:t>NotOnFile</w:t>
            </w:r>
          </w:p>
        </w:tc>
        <w:tc>
          <w:tcPr>
            <w:tcW w:w="171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9EDB477"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N or Not defined – Error</w:t>
            </w:r>
          </w:p>
          <w:p w14:paraId="701875A8" w14:textId="0F311D7D" w:rsidR="00465B0D" w:rsidRPr="00F929B6" w:rsidRDefault="00465B0D" w:rsidP="00F929B6">
            <w:pPr>
              <w:pStyle w:val="ListParagraph"/>
              <w:numPr>
                <w:ilvl w:val="0"/>
                <w:numId w:val="61"/>
              </w:numPr>
              <w:ind w:left="364"/>
              <w:rPr>
                <w:rFonts w:cs="Arial"/>
                <w:sz w:val="18"/>
                <w:szCs w:val="18"/>
              </w:rPr>
            </w:pPr>
            <w:r w:rsidRPr="00F929B6">
              <w:rPr>
                <w:rFonts w:cs="Arial"/>
                <w:sz w:val="18"/>
                <w:szCs w:val="18"/>
              </w:rPr>
              <w:t>Y – Allow</w:t>
            </w:r>
          </w:p>
        </w:tc>
        <w:tc>
          <w:tcPr>
            <w:tcW w:w="18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A44F93B" w14:textId="77777777" w:rsidR="00465B0D" w:rsidRPr="00F929B6" w:rsidRDefault="00465B0D" w:rsidP="00465B0D">
            <w:pPr>
              <w:rPr>
                <w:rFonts w:cs="Arial"/>
                <w:sz w:val="18"/>
                <w:szCs w:val="18"/>
              </w:rPr>
            </w:pPr>
            <w:r w:rsidRPr="00F929B6">
              <w:rPr>
                <w:rFonts w:cs="Arial"/>
                <w:sz w:val="18"/>
                <w:szCs w:val="18"/>
              </w:rPr>
              <w:t>Check System Configuration Rule</w:t>
            </w:r>
          </w:p>
          <w:p w14:paraId="731A4ECE" w14:textId="77777777" w:rsidR="00465B0D" w:rsidRPr="00F929B6" w:rsidRDefault="00465B0D" w:rsidP="00465B0D">
            <w:pPr>
              <w:pStyle w:val="ListParagraph"/>
              <w:numPr>
                <w:ilvl w:val="0"/>
                <w:numId w:val="62"/>
              </w:numPr>
              <w:ind w:left="368"/>
              <w:rPr>
                <w:rFonts w:cs="Arial"/>
                <w:sz w:val="18"/>
                <w:szCs w:val="18"/>
              </w:rPr>
            </w:pPr>
            <w:r w:rsidRPr="00F929B6">
              <w:rPr>
                <w:rFonts w:cs="Arial"/>
                <w:sz w:val="18"/>
                <w:szCs w:val="18"/>
              </w:rPr>
              <w:t>N or Not defined – Error</w:t>
            </w:r>
          </w:p>
          <w:p w14:paraId="534E3723" w14:textId="77777777" w:rsidR="00465B0D" w:rsidRPr="00F929B6" w:rsidRDefault="00465B0D" w:rsidP="00465B0D">
            <w:pPr>
              <w:pStyle w:val="ListParagraph"/>
              <w:numPr>
                <w:ilvl w:val="0"/>
                <w:numId w:val="62"/>
              </w:numPr>
              <w:ind w:left="368"/>
              <w:rPr>
                <w:rFonts w:cs="Arial"/>
                <w:sz w:val="18"/>
                <w:szCs w:val="18"/>
              </w:rPr>
            </w:pPr>
            <w:r w:rsidRPr="00F929B6">
              <w:rPr>
                <w:rFonts w:cs="Arial"/>
                <w:sz w:val="18"/>
                <w:szCs w:val="18"/>
              </w:rPr>
              <w:t xml:space="preserve">Y – Prompt for Not of File information prepopulating any from order response &amp; checks for </w:t>
            </w:r>
            <w:r w:rsidRPr="00F929B6">
              <w:rPr>
                <w:rFonts w:cs="Arial"/>
                <w:b/>
                <w:i/>
                <w:sz w:val="18"/>
                <w:szCs w:val="18"/>
              </w:rPr>
              <w:t>linked items</w:t>
            </w:r>
            <w:r w:rsidRPr="00F929B6">
              <w:rPr>
                <w:rFonts w:cs="Arial"/>
                <w:sz w:val="18"/>
                <w:szCs w:val="18"/>
              </w:rPr>
              <w:t xml:space="preserve"> before adding item.  </w:t>
            </w:r>
          </w:p>
          <w:p w14:paraId="7566ACA8" w14:textId="7AA60EC1" w:rsidR="00465B0D" w:rsidRPr="00F929B6" w:rsidRDefault="00465B0D" w:rsidP="00F929B6">
            <w:pPr>
              <w:pStyle w:val="ListParagraph"/>
              <w:numPr>
                <w:ilvl w:val="0"/>
                <w:numId w:val="62"/>
              </w:numPr>
              <w:ind w:left="368"/>
              <w:rPr>
                <w:rFonts w:cs="Arial"/>
                <w:sz w:val="18"/>
                <w:szCs w:val="18"/>
              </w:rPr>
            </w:pPr>
            <w:r w:rsidRPr="00F929B6">
              <w:rPr>
                <w:rFonts w:cs="Arial"/>
                <w:sz w:val="18"/>
                <w:szCs w:val="18"/>
              </w:rPr>
              <w:t>P – Follows the N or Y above based on system rules for the transaction type/items in the transaction</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F910889" w14:textId="77777777" w:rsidR="00465B0D" w:rsidRPr="00F929B6" w:rsidRDefault="00465B0D" w:rsidP="00465B0D">
            <w:pPr>
              <w:rPr>
                <w:rFonts w:cs="Arial"/>
                <w:color w:val="000000"/>
                <w:sz w:val="18"/>
                <w:szCs w:val="18"/>
              </w:rPr>
            </w:pPr>
            <w:r w:rsidRPr="00F929B6">
              <w:rPr>
                <w:rFonts w:cs="Arial"/>
                <w:sz w:val="18"/>
                <w:szCs w:val="18"/>
              </w:rPr>
              <w:t xml:space="preserve">Check </w:t>
            </w:r>
            <w:r w:rsidRPr="00F929B6">
              <w:rPr>
                <w:rFonts w:cs="Arial"/>
                <w:color w:val="000000"/>
                <w:sz w:val="18"/>
                <w:szCs w:val="18"/>
              </w:rPr>
              <w:t>ImportAllItems Processing Rule</w:t>
            </w:r>
          </w:p>
          <w:p w14:paraId="0A014484" w14:textId="77777777" w:rsidR="00465B0D" w:rsidRPr="00F929B6" w:rsidRDefault="00465B0D" w:rsidP="00465B0D">
            <w:pPr>
              <w:pStyle w:val="ListParagraph"/>
              <w:numPr>
                <w:ilvl w:val="0"/>
                <w:numId w:val="63"/>
              </w:numPr>
              <w:ind w:left="411"/>
              <w:rPr>
                <w:rFonts w:cs="Arial"/>
                <w:sz w:val="18"/>
                <w:szCs w:val="18"/>
              </w:rPr>
            </w:pPr>
            <w:r w:rsidRPr="00F929B6">
              <w:rPr>
                <w:rFonts w:cs="Arial"/>
                <w:sz w:val="18"/>
                <w:szCs w:val="18"/>
              </w:rPr>
              <w:t>Y or Not Defined – Remove all order items and don’t continue import.</w:t>
            </w:r>
          </w:p>
          <w:p w14:paraId="7EFAA855" w14:textId="6DAE4023" w:rsidR="00465B0D" w:rsidRPr="00F929B6" w:rsidRDefault="00465B0D" w:rsidP="00F929B6">
            <w:pPr>
              <w:pStyle w:val="ListParagraph"/>
              <w:numPr>
                <w:ilvl w:val="0"/>
                <w:numId w:val="63"/>
              </w:numPr>
              <w:ind w:left="411"/>
              <w:rPr>
                <w:rFonts w:cs="Arial"/>
                <w:sz w:val="18"/>
                <w:szCs w:val="18"/>
              </w:rPr>
            </w:pPr>
            <w:r w:rsidRPr="00F929B6">
              <w:rPr>
                <w:rFonts w:cs="Arial"/>
                <w:sz w:val="18"/>
                <w:szCs w:val="18"/>
              </w:rPr>
              <w:t>N – continue importing basket without adding item</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118B618" w14:textId="14699FB2" w:rsidR="00465B0D" w:rsidRPr="00F929B6" w:rsidRDefault="00465B0D" w:rsidP="00465B0D">
            <w:pPr>
              <w:pStyle w:val="BodyText"/>
              <w:spacing w:after="0"/>
              <w:rPr>
                <w:rFonts w:cs="Arial"/>
                <w:sz w:val="18"/>
                <w:szCs w:val="18"/>
              </w:rPr>
            </w:pPr>
          </w:p>
        </w:tc>
      </w:tr>
      <w:tr w:rsidR="00F929B6" w:rsidRPr="00F929B6" w14:paraId="6672387E" w14:textId="77777777" w:rsidTr="00F929B6">
        <w:trPr>
          <w:cantSplit/>
        </w:trPr>
        <w:tc>
          <w:tcPr>
            <w:tcW w:w="110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C9B1E38" w14:textId="50DF63CB" w:rsidR="00F929B6" w:rsidRPr="00F929B6" w:rsidRDefault="00F929B6" w:rsidP="00F929B6">
            <w:pPr>
              <w:pStyle w:val="BodyText"/>
              <w:spacing w:after="0"/>
              <w:rPr>
                <w:rFonts w:cs="Arial"/>
                <w:bCs/>
                <w:sz w:val="18"/>
                <w:szCs w:val="18"/>
              </w:rPr>
            </w:pPr>
            <w:r w:rsidRPr="00F929B6">
              <w:rPr>
                <w:rFonts w:cs="Arial"/>
                <w:sz w:val="18"/>
                <w:szCs w:val="18"/>
              </w:rPr>
              <w:lastRenderedPageBreak/>
              <w:t>Warranty/ PSP/PRP Item</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5E32023" w14:textId="25043DF0" w:rsidR="00F929B6" w:rsidRPr="00F929B6" w:rsidRDefault="00F929B6" w:rsidP="00F929B6">
            <w:pPr>
              <w:pStyle w:val="BodyText"/>
              <w:spacing w:after="0"/>
              <w:rPr>
                <w:rFonts w:cs="Arial"/>
                <w:sz w:val="18"/>
                <w:szCs w:val="18"/>
              </w:rPr>
            </w:pPr>
            <w:r w:rsidRPr="00F929B6">
              <w:rPr>
                <w:rFonts w:cs="Arial"/>
                <w:sz w:val="18"/>
                <w:szCs w:val="18"/>
              </w:rPr>
              <w:t>PSP</w:t>
            </w:r>
          </w:p>
        </w:tc>
        <w:tc>
          <w:tcPr>
            <w:tcW w:w="171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EC8D5D6" w14:textId="77777777" w:rsidR="00F929B6" w:rsidRPr="00F929B6" w:rsidRDefault="00F929B6" w:rsidP="00F929B6">
            <w:pPr>
              <w:pStyle w:val="ListParagraph"/>
              <w:numPr>
                <w:ilvl w:val="0"/>
                <w:numId w:val="61"/>
              </w:numPr>
              <w:ind w:left="364"/>
              <w:rPr>
                <w:rFonts w:cs="Arial"/>
                <w:sz w:val="18"/>
                <w:szCs w:val="18"/>
              </w:rPr>
            </w:pPr>
            <w:r w:rsidRPr="00F929B6">
              <w:rPr>
                <w:rFonts w:cs="Arial"/>
                <w:sz w:val="18"/>
                <w:szCs w:val="18"/>
              </w:rPr>
              <w:t>N or Not defined – Error</w:t>
            </w:r>
          </w:p>
          <w:p w14:paraId="0554B7BC" w14:textId="69C04EAD" w:rsidR="00F929B6" w:rsidRPr="00F929B6" w:rsidRDefault="00F929B6" w:rsidP="00F929B6">
            <w:pPr>
              <w:pStyle w:val="ListParagraph"/>
              <w:numPr>
                <w:ilvl w:val="0"/>
                <w:numId w:val="61"/>
              </w:numPr>
              <w:ind w:left="364"/>
              <w:rPr>
                <w:rFonts w:cs="Arial"/>
                <w:sz w:val="18"/>
                <w:szCs w:val="18"/>
              </w:rPr>
            </w:pPr>
            <w:r w:rsidRPr="00F929B6">
              <w:rPr>
                <w:rFonts w:cs="Arial"/>
                <w:sz w:val="18"/>
                <w:szCs w:val="18"/>
              </w:rPr>
              <w:t>Y – Allow</w:t>
            </w:r>
          </w:p>
        </w:tc>
        <w:tc>
          <w:tcPr>
            <w:tcW w:w="18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1973E2F" w14:textId="77777777" w:rsidR="00F929B6" w:rsidRPr="00F929B6" w:rsidRDefault="00F929B6" w:rsidP="00F929B6">
            <w:pPr>
              <w:rPr>
                <w:rFonts w:cs="Arial"/>
                <w:sz w:val="18"/>
                <w:szCs w:val="18"/>
              </w:rPr>
            </w:pPr>
            <w:r w:rsidRPr="00F929B6">
              <w:rPr>
                <w:rFonts w:cs="Arial"/>
                <w:sz w:val="18"/>
                <w:szCs w:val="18"/>
              </w:rPr>
              <w:t>Check System Configuration Rule</w:t>
            </w:r>
          </w:p>
          <w:p w14:paraId="723943CC" w14:textId="77777777" w:rsidR="00F929B6" w:rsidRPr="00F929B6" w:rsidRDefault="00F929B6" w:rsidP="00F929B6">
            <w:pPr>
              <w:pStyle w:val="ListParagraph"/>
              <w:numPr>
                <w:ilvl w:val="0"/>
                <w:numId w:val="62"/>
              </w:numPr>
              <w:ind w:left="368"/>
              <w:rPr>
                <w:rFonts w:cs="Arial"/>
                <w:sz w:val="18"/>
                <w:szCs w:val="18"/>
              </w:rPr>
            </w:pPr>
            <w:r w:rsidRPr="00F929B6">
              <w:rPr>
                <w:rFonts w:cs="Arial"/>
                <w:sz w:val="18"/>
                <w:szCs w:val="18"/>
              </w:rPr>
              <w:t>N or Not defined – Error</w:t>
            </w:r>
          </w:p>
          <w:p w14:paraId="19EAE831" w14:textId="77777777" w:rsidR="00F929B6" w:rsidRPr="00F929B6" w:rsidRDefault="00F929B6" w:rsidP="00F929B6">
            <w:pPr>
              <w:pStyle w:val="ListParagraph"/>
              <w:numPr>
                <w:ilvl w:val="0"/>
                <w:numId w:val="62"/>
              </w:numPr>
              <w:ind w:left="368"/>
              <w:rPr>
                <w:rFonts w:cs="Arial"/>
                <w:sz w:val="18"/>
                <w:szCs w:val="18"/>
              </w:rPr>
            </w:pPr>
            <w:r w:rsidRPr="00F929B6">
              <w:rPr>
                <w:rFonts w:cs="Arial"/>
                <w:sz w:val="18"/>
                <w:szCs w:val="18"/>
              </w:rPr>
              <w:t xml:space="preserve">Y – Prompt for Warranty information prepopulating any from order response and check if Item is </w:t>
            </w:r>
            <w:r w:rsidRPr="00F929B6">
              <w:rPr>
                <w:rFonts w:cs="Arial"/>
                <w:b/>
                <w:i/>
                <w:sz w:val="18"/>
                <w:szCs w:val="18"/>
              </w:rPr>
              <w:t>Unsellable</w:t>
            </w:r>
            <w:r w:rsidRPr="00F929B6">
              <w:rPr>
                <w:rFonts w:cs="Arial"/>
                <w:sz w:val="18"/>
                <w:szCs w:val="18"/>
              </w:rPr>
              <w:t xml:space="preserve"> before adding item. </w:t>
            </w:r>
          </w:p>
          <w:p w14:paraId="1E1952AF" w14:textId="63DA55AC" w:rsidR="00F929B6" w:rsidRPr="00F929B6" w:rsidRDefault="00F929B6" w:rsidP="00F929B6">
            <w:pPr>
              <w:pStyle w:val="ListParagraph"/>
              <w:numPr>
                <w:ilvl w:val="0"/>
                <w:numId w:val="62"/>
              </w:numPr>
              <w:ind w:left="368"/>
              <w:rPr>
                <w:rFonts w:cs="Arial"/>
                <w:sz w:val="18"/>
                <w:szCs w:val="18"/>
              </w:rPr>
            </w:pPr>
            <w:r w:rsidRPr="00F929B6">
              <w:rPr>
                <w:rFonts w:cs="Arial"/>
                <w:sz w:val="18"/>
                <w:szCs w:val="18"/>
              </w:rPr>
              <w:t>P – Follows the N or Y above based on system rules for the transaction type/items in the transaction</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3DD5822" w14:textId="77777777" w:rsidR="00F929B6" w:rsidRPr="00F929B6" w:rsidRDefault="00F929B6" w:rsidP="00F929B6">
            <w:pPr>
              <w:rPr>
                <w:rFonts w:cs="Arial"/>
                <w:color w:val="000000"/>
                <w:sz w:val="18"/>
                <w:szCs w:val="18"/>
              </w:rPr>
            </w:pPr>
            <w:r w:rsidRPr="00F929B6">
              <w:rPr>
                <w:rFonts w:cs="Arial"/>
                <w:sz w:val="18"/>
                <w:szCs w:val="18"/>
              </w:rPr>
              <w:t xml:space="preserve">Check </w:t>
            </w:r>
            <w:r w:rsidRPr="00F929B6">
              <w:rPr>
                <w:rFonts w:cs="Arial"/>
                <w:color w:val="000000"/>
                <w:sz w:val="18"/>
                <w:szCs w:val="18"/>
              </w:rPr>
              <w:t>ImportAllItems Processing Rule</w:t>
            </w:r>
          </w:p>
          <w:p w14:paraId="2D8AD24A" w14:textId="77777777" w:rsidR="00F929B6" w:rsidRPr="00F929B6" w:rsidRDefault="00F929B6" w:rsidP="00F929B6">
            <w:pPr>
              <w:pStyle w:val="ListParagraph"/>
              <w:numPr>
                <w:ilvl w:val="0"/>
                <w:numId w:val="63"/>
              </w:numPr>
              <w:ind w:left="411"/>
              <w:rPr>
                <w:rFonts w:cs="Arial"/>
                <w:sz w:val="18"/>
                <w:szCs w:val="18"/>
              </w:rPr>
            </w:pPr>
            <w:r w:rsidRPr="00F929B6">
              <w:rPr>
                <w:rFonts w:cs="Arial"/>
                <w:sz w:val="18"/>
                <w:szCs w:val="18"/>
              </w:rPr>
              <w:t>Y or Not Defined – Remove all order items and don’t continue import.</w:t>
            </w:r>
          </w:p>
          <w:p w14:paraId="4C85BD91" w14:textId="41B234BA" w:rsidR="00F929B6" w:rsidRPr="00F929B6" w:rsidRDefault="00F929B6" w:rsidP="00F929B6">
            <w:pPr>
              <w:pStyle w:val="ListParagraph"/>
              <w:numPr>
                <w:ilvl w:val="0"/>
                <w:numId w:val="63"/>
              </w:numPr>
              <w:ind w:left="411"/>
              <w:rPr>
                <w:rFonts w:cs="Arial"/>
                <w:sz w:val="18"/>
                <w:szCs w:val="18"/>
              </w:rPr>
            </w:pPr>
            <w:r w:rsidRPr="00F929B6">
              <w:rPr>
                <w:rFonts w:cs="Arial"/>
                <w:sz w:val="18"/>
                <w:szCs w:val="18"/>
              </w:rPr>
              <w:t>N – continue importing basket without adding item</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1C65425" w14:textId="063B742D" w:rsidR="00F929B6" w:rsidRPr="00F929B6" w:rsidRDefault="00F929B6" w:rsidP="00F929B6">
            <w:pPr>
              <w:pStyle w:val="BodyText"/>
              <w:spacing w:after="0"/>
              <w:rPr>
                <w:rFonts w:cs="Arial"/>
                <w:sz w:val="18"/>
                <w:szCs w:val="18"/>
              </w:rPr>
            </w:pPr>
          </w:p>
        </w:tc>
      </w:tr>
      <w:tr w:rsidR="00F929B6" w:rsidRPr="00F929B6" w14:paraId="132261B0" w14:textId="77777777" w:rsidTr="00F929B6">
        <w:trPr>
          <w:cantSplit/>
        </w:trPr>
        <w:tc>
          <w:tcPr>
            <w:tcW w:w="110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7CEF828" w14:textId="290A470D" w:rsidR="00465B0D" w:rsidRPr="00F929B6" w:rsidRDefault="00465B0D" w:rsidP="00465B0D">
            <w:pPr>
              <w:pStyle w:val="BodyText"/>
              <w:spacing w:after="0"/>
              <w:rPr>
                <w:rFonts w:cs="Arial"/>
                <w:sz w:val="18"/>
                <w:szCs w:val="18"/>
              </w:rPr>
            </w:pPr>
            <w:r w:rsidRPr="00F929B6">
              <w:rPr>
                <w:rFonts w:cs="Arial"/>
                <w:sz w:val="18"/>
                <w:szCs w:val="18"/>
              </w:rPr>
              <w:t>Pre-Order Item</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A12DBC4" w14:textId="0A547459" w:rsidR="00465B0D" w:rsidRPr="00F929B6" w:rsidRDefault="00465B0D" w:rsidP="00465B0D">
            <w:pPr>
              <w:pStyle w:val="BodyText"/>
              <w:spacing w:after="0"/>
              <w:rPr>
                <w:rFonts w:cs="Arial"/>
                <w:sz w:val="18"/>
                <w:szCs w:val="18"/>
              </w:rPr>
            </w:pPr>
            <w:r w:rsidRPr="00F929B6">
              <w:rPr>
                <w:rFonts w:cs="Arial"/>
                <w:sz w:val="18"/>
                <w:szCs w:val="18"/>
              </w:rPr>
              <w:t>Preorder</w:t>
            </w:r>
          </w:p>
        </w:tc>
        <w:tc>
          <w:tcPr>
            <w:tcW w:w="171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5003DC4"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N or Not defined – Error</w:t>
            </w:r>
          </w:p>
          <w:p w14:paraId="5085C1BF" w14:textId="554E7453" w:rsidR="00465B0D" w:rsidRPr="00F929B6" w:rsidRDefault="00465B0D" w:rsidP="00465B0D">
            <w:pPr>
              <w:pStyle w:val="TOC5"/>
              <w:numPr>
                <w:ilvl w:val="0"/>
                <w:numId w:val="6"/>
              </w:numPr>
              <w:ind w:left="364"/>
              <w:rPr>
                <w:rFonts w:ascii="Arial" w:hAnsi="Arial" w:cs="Arial"/>
                <w:sz w:val="18"/>
                <w:szCs w:val="18"/>
              </w:rPr>
            </w:pPr>
            <w:r w:rsidRPr="00F929B6">
              <w:rPr>
                <w:rFonts w:ascii="Arial" w:hAnsi="Arial" w:cs="Arial"/>
                <w:sz w:val="18"/>
                <w:szCs w:val="18"/>
              </w:rPr>
              <w:t>Y – Allow</w:t>
            </w:r>
          </w:p>
        </w:tc>
        <w:tc>
          <w:tcPr>
            <w:tcW w:w="18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DD1721D" w14:textId="77777777" w:rsidR="00465B0D" w:rsidRPr="00F929B6" w:rsidRDefault="00465B0D" w:rsidP="00465B0D">
            <w:pPr>
              <w:rPr>
                <w:rFonts w:cs="Arial"/>
                <w:sz w:val="18"/>
                <w:szCs w:val="18"/>
              </w:rPr>
            </w:pPr>
            <w:r w:rsidRPr="00F929B6">
              <w:rPr>
                <w:rFonts w:cs="Arial"/>
                <w:sz w:val="18"/>
                <w:szCs w:val="18"/>
              </w:rPr>
              <w:t>Check System Configuration Rule</w:t>
            </w:r>
          </w:p>
          <w:p w14:paraId="271393D6" w14:textId="77777777" w:rsidR="00465B0D" w:rsidRPr="00F929B6" w:rsidRDefault="00465B0D" w:rsidP="00465B0D">
            <w:pPr>
              <w:pStyle w:val="ListParagraph"/>
              <w:numPr>
                <w:ilvl w:val="0"/>
                <w:numId w:val="62"/>
              </w:numPr>
              <w:ind w:left="368"/>
              <w:rPr>
                <w:rFonts w:cs="Arial"/>
                <w:sz w:val="18"/>
                <w:szCs w:val="18"/>
              </w:rPr>
            </w:pPr>
            <w:r w:rsidRPr="00F929B6">
              <w:rPr>
                <w:rFonts w:cs="Arial"/>
                <w:sz w:val="18"/>
                <w:szCs w:val="18"/>
              </w:rPr>
              <w:t>N or Not defined – Error</w:t>
            </w:r>
          </w:p>
          <w:p w14:paraId="351B2F4A" w14:textId="77777777" w:rsidR="00465B0D" w:rsidRPr="00F929B6" w:rsidRDefault="00465B0D" w:rsidP="00465B0D">
            <w:pPr>
              <w:pStyle w:val="ListParagraph"/>
              <w:numPr>
                <w:ilvl w:val="0"/>
                <w:numId w:val="62"/>
              </w:numPr>
              <w:ind w:left="368"/>
              <w:rPr>
                <w:rFonts w:cs="Arial"/>
                <w:sz w:val="18"/>
                <w:szCs w:val="18"/>
              </w:rPr>
            </w:pPr>
            <w:r w:rsidRPr="00F929B6">
              <w:rPr>
                <w:rFonts w:cs="Arial"/>
                <w:sz w:val="18"/>
                <w:szCs w:val="18"/>
              </w:rPr>
              <w:t xml:space="preserve">Y – Prompt for deposit amount &amp; check if Item is </w:t>
            </w:r>
            <w:r w:rsidRPr="00F929B6">
              <w:rPr>
                <w:rFonts w:cs="Arial"/>
                <w:b/>
                <w:i/>
                <w:sz w:val="18"/>
                <w:szCs w:val="18"/>
              </w:rPr>
              <w:t>Unsellable</w:t>
            </w:r>
            <w:r w:rsidRPr="00F929B6">
              <w:rPr>
                <w:rFonts w:cs="Arial"/>
                <w:sz w:val="18"/>
                <w:szCs w:val="18"/>
              </w:rPr>
              <w:t xml:space="preserve"> before adding item. </w:t>
            </w:r>
          </w:p>
          <w:p w14:paraId="3666AA88" w14:textId="6EF20CB6" w:rsidR="00465B0D" w:rsidRPr="00F929B6" w:rsidRDefault="00465B0D" w:rsidP="00F929B6">
            <w:pPr>
              <w:pStyle w:val="ListParagraph"/>
              <w:numPr>
                <w:ilvl w:val="0"/>
                <w:numId w:val="62"/>
              </w:numPr>
              <w:ind w:left="368"/>
              <w:rPr>
                <w:rFonts w:cs="Arial"/>
                <w:sz w:val="18"/>
                <w:szCs w:val="18"/>
              </w:rPr>
            </w:pPr>
            <w:r w:rsidRPr="00F929B6">
              <w:rPr>
                <w:rFonts w:cs="Arial"/>
                <w:sz w:val="18"/>
                <w:szCs w:val="18"/>
              </w:rPr>
              <w:t>P – Follows the N or Y above based on system rules for the transaction type/items in the transaction</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6DE925C" w14:textId="77777777" w:rsidR="00465B0D" w:rsidRPr="00F929B6" w:rsidRDefault="00465B0D" w:rsidP="00465B0D">
            <w:pPr>
              <w:rPr>
                <w:rFonts w:cs="Arial"/>
                <w:color w:val="000000"/>
                <w:sz w:val="18"/>
                <w:szCs w:val="18"/>
              </w:rPr>
            </w:pPr>
            <w:r w:rsidRPr="00F929B6">
              <w:rPr>
                <w:rFonts w:cs="Arial"/>
                <w:sz w:val="18"/>
                <w:szCs w:val="18"/>
              </w:rPr>
              <w:t xml:space="preserve">Check </w:t>
            </w:r>
            <w:r w:rsidRPr="00F929B6">
              <w:rPr>
                <w:rFonts w:cs="Arial"/>
                <w:color w:val="000000"/>
                <w:sz w:val="18"/>
                <w:szCs w:val="18"/>
              </w:rPr>
              <w:t>ImportAllItems Processing Rule</w:t>
            </w:r>
          </w:p>
          <w:p w14:paraId="33A1B129" w14:textId="77777777" w:rsidR="00465B0D" w:rsidRPr="00F929B6" w:rsidRDefault="00465B0D" w:rsidP="00465B0D">
            <w:pPr>
              <w:pStyle w:val="ListParagraph"/>
              <w:numPr>
                <w:ilvl w:val="0"/>
                <w:numId w:val="63"/>
              </w:numPr>
              <w:ind w:left="411"/>
              <w:rPr>
                <w:rFonts w:cs="Arial"/>
                <w:sz w:val="18"/>
                <w:szCs w:val="18"/>
              </w:rPr>
            </w:pPr>
            <w:r w:rsidRPr="00F929B6">
              <w:rPr>
                <w:rFonts w:cs="Arial"/>
                <w:sz w:val="18"/>
                <w:szCs w:val="18"/>
              </w:rPr>
              <w:t>Y or Not Defined – Remove all order items and don’t continue import.</w:t>
            </w:r>
          </w:p>
          <w:p w14:paraId="1BA8FDB3" w14:textId="5D162E49" w:rsidR="00465B0D" w:rsidRPr="00F929B6" w:rsidRDefault="00465B0D" w:rsidP="00F929B6">
            <w:pPr>
              <w:pStyle w:val="ListParagraph"/>
              <w:numPr>
                <w:ilvl w:val="0"/>
                <w:numId w:val="63"/>
              </w:numPr>
              <w:ind w:left="411"/>
              <w:rPr>
                <w:rFonts w:cs="Arial"/>
                <w:sz w:val="18"/>
                <w:szCs w:val="18"/>
              </w:rPr>
            </w:pPr>
            <w:r w:rsidRPr="00F929B6">
              <w:rPr>
                <w:rFonts w:cs="Arial"/>
                <w:sz w:val="18"/>
                <w:szCs w:val="18"/>
              </w:rPr>
              <w:t>N – continue importing basket without adding item</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D196AC8" w14:textId="77777777" w:rsidR="00465B0D" w:rsidRPr="00F929B6" w:rsidRDefault="00465B0D" w:rsidP="00465B0D">
            <w:pPr>
              <w:pStyle w:val="BodyText"/>
              <w:spacing w:after="0"/>
              <w:rPr>
                <w:rFonts w:cs="Arial"/>
                <w:sz w:val="18"/>
                <w:szCs w:val="18"/>
              </w:rPr>
            </w:pPr>
          </w:p>
        </w:tc>
      </w:tr>
      <w:tr w:rsidR="00F929B6" w:rsidRPr="00F929B6" w14:paraId="001CAD8D" w14:textId="77777777" w:rsidTr="00F929B6">
        <w:trPr>
          <w:cantSplit/>
        </w:trPr>
        <w:tc>
          <w:tcPr>
            <w:tcW w:w="110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D12F10D" w14:textId="673AA84D" w:rsidR="00465B0D" w:rsidRPr="00F929B6" w:rsidRDefault="00465B0D" w:rsidP="00465B0D">
            <w:pPr>
              <w:pStyle w:val="BodyText"/>
              <w:spacing w:after="0"/>
              <w:rPr>
                <w:rFonts w:cs="Arial"/>
                <w:sz w:val="18"/>
                <w:szCs w:val="18"/>
              </w:rPr>
            </w:pPr>
            <w:r w:rsidRPr="00F929B6">
              <w:rPr>
                <w:rFonts w:cs="Arial"/>
                <w:sz w:val="18"/>
                <w:szCs w:val="18"/>
              </w:rPr>
              <w:lastRenderedPageBreak/>
              <w:t>Gift Card Item</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AB63F1C" w14:textId="50578703" w:rsidR="00465B0D" w:rsidRPr="00F929B6" w:rsidRDefault="00465B0D" w:rsidP="00465B0D">
            <w:pPr>
              <w:pStyle w:val="BodyText"/>
              <w:spacing w:after="0"/>
              <w:rPr>
                <w:rFonts w:cs="Arial"/>
                <w:sz w:val="18"/>
                <w:szCs w:val="18"/>
              </w:rPr>
            </w:pPr>
            <w:r w:rsidRPr="00F929B6">
              <w:rPr>
                <w:rFonts w:cs="Arial"/>
                <w:sz w:val="18"/>
                <w:szCs w:val="18"/>
              </w:rPr>
              <w:t>GiftCard</w:t>
            </w:r>
          </w:p>
        </w:tc>
        <w:tc>
          <w:tcPr>
            <w:tcW w:w="171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8E35BAD"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N or Not defined – Error</w:t>
            </w:r>
          </w:p>
          <w:p w14:paraId="3CA008A3" w14:textId="5540D0AA" w:rsidR="00465B0D" w:rsidRPr="00F929B6" w:rsidRDefault="00465B0D" w:rsidP="00465B0D">
            <w:pPr>
              <w:pStyle w:val="TOC5"/>
              <w:numPr>
                <w:ilvl w:val="0"/>
                <w:numId w:val="6"/>
              </w:numPr>
              <w:ind w:left="364"/>
              <w:rPr>
                <w:rFonts w:ascii="Arial" w:hAnsi="Arial" w:cs="Arial"/>
                <w:sz w:val="18"/>
                <w:szCs w:val="18"/>
              </w:rPr>
            </w:pPr>
            <w:r w:rsidRPr="00F929B6">
              <w:rPr>
                <w:rFonts w:ascii="Arial" w:hAnsi="Arial" w:cs="Arial"/>
                <w:sz w:val="18"/>
                <w:szCs w:val="18"/>
              </w:rPr>
              <w:t>Y – Allow</w:t>
            </w:r>
          </w:p>
        </w:tc>
        <w:tc>
          <w:tcPr>
            <w:tcW w:w="18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291FB46" w14:textId="77777777" w:rsidR="00465B0D" w:rsidRPr="00F929B6" w:rsidRDefault="00465B0D" w:rsidP="00465B0D">
            <w:pPr>
              <w:rPr>
                <w:rFonts w:cs="Arial"/>
                <w:sz w:val="18"/>
                <w:szCs w:val="18"/>
              </w:rPr>
            </w:pPr>
            <w:r w:rsidRPr="00F929B6">
              <w:rPr>
                <w:rFonts w:cs="Arial"/>
                <w:sz w:val="18"/>
                <w:szCs w:val="18"/>
              </w:rPr>
              <w:t>Check System Configuration Rule</w:t>
            </w:r>
          </w:p>
          <w:p w14:paraId="25618D64" w14:textId="77777777" w:rsidR="00465B0D" w:rsidRPr="00F929B6" w:rsidRDefault="00465B0D" w:rsidP="00465B0D">
            <w:pPr>
              <w:pStyle w:val="ListParagraph"/>
              <w:numPr>
                <w:ilvl w:val="0"/>
                <w:numId w:val="62"/>
              </w:numPr>
              <w:ind w:left="368"/>
              <w:rPr>
                <w:rFonts w:cs="Arial"/>
                <w:sz w:val="18"/>
                <w:szCs w:val="18"/>
              </w:rPr>
            </w:pPr>
            <w:r w:rsidRPr="00F929B6">
              <w:rPr>
                <w:rFonts w:cs="Arial"/>
                <w:sz w:val="18"/>
                <w:szCs w:val="18"/>
              </w:rPr>
              <w:t>N or Not defined – Error</w:t>
            </w:r>
          </w:p>
          <w:p w14:paraId="2A79EA74" w14:textId="77777777" w:rsidR="00465B0D" w:rsidRPr="00F929B6" w:rsidRDefault="00465B0D" w:rsidP="00465B0D">
            <w:pPr>
              <w:pStyle w:val="ListParagraph"/>
              <w:numPr>
                <w:ilvl w:val="0"/>
                <w:numId w:val="62"/>
              </w:numPr>
              <w:ind w:left="368"/>
              <w:rPr>
                <w:rFonts w:cs="Arial"/>
                <w:sz w:val="18"/>
                <w:szCs w:val="18"/>
              </w:rPr>
            </w:pPr>
            <w:r w:rsidRPr="00F929B6">
              <w:rPr>
                <w:rFonts w:cs="Arial"/>
                <w:sz w:val="18"/>
                <w:szCs w:val="18"/>
              </w:rPr>
              <w:t xml:space="preserve">Y – Prompt for Gift Card Number &amp; amount if not included in response &amp; check if Item is </w:t>
            </w:r>
            <w:r w:rsidRPr="00F929B6">
              <w:rPr>
                <w:rFonts w:cs="Arial"/>
                <w:b/>
                <w:i/>
                <w:sz w:val="18"/>
                <w:szCs w:val="18"/>
              </w:rPr>
              <w:t>Unsellable</w:t>
            </w:r>
            <w:r w:rsidRPr="00F929B6">
              <w:rPr>
                <w:rFonts w:cs="Arial"/>
                <w:sz w:val="18"/>
                <w:szCs w:val="18"/>
              </w:rPr>
              <w:t xml:space="preserve"> before adding item. </w:t>
            </w:r>
          </w:p>
          <w:p w14:paraId="62782B9B" w14:textId="222435AA" w:rsidR="00465B0D" w:rsidRPr="00F929B6" w:rsidRDefault="00465B0D" w:rsidP="00F929B6">
            <w:pPr>
              <w:pStyle w:val="ListParagraph"/>
              <w:numPr>
                <w:ilvl w:val="0"/>
                <w:numId w:val="62"/>
              </w:numPr>
              <w:ind w:left="368"/>
              <w:rPr>
                <w:rFonts w:cs="Arial"/>
                <w:sz w:val="18"/>
                <w:szCs w:val="18"/>
              </w:rPr>
            </w:pPr>
            <w:r w:rsidRPr="00F929B6">
              <w:rPr>
                <w:rFonts w:cs="Arial"/>
                <w:sz w:val="18"/>
                <w:szCs w:val="18"/>
              </w:rPr>
              <w:t>P – Follows the N or Y above based on system rules for the transaction type/items in the transaction</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22B8635" w14:textId="77777777" w:rsidR="00465B0D" w:rsidRPr="00F929B6" w:rsidRDefault="00465B0D" w:rsidP="00465B0D">
            <w:pPr>
              <w:rPr>
                <w:rFonts w:cs="Arial"/>
                <w:color w:val="000000"/>
                <w:sz w:val="18"/>
                <w:szCs w:val="18"/>
              </w:rPr>
            </w:pPr>
            <w:r w:rsidRPr="00F929B6">
              <w:rPr>
                <w:rFonts w:cs="Arial"/>
                <w:sz w:val="18"/>
                <w:szCs w:val="18"/>
              </w:rPr>
              <w:t xml:space="preserve">Check </w:t>
            </w:r>
            <w:r w:rsidRPr="00F929B6">
              <w:rPr>
                <w:rFonts w:cs="Arial"/>
                <w:color w:val="000000"/>
                <w:sz w:val="18"/>
                <w:szCs w:val="18"/>
              </w:rPr>
              <w:t>ImportAllItems Processing Rule</w:t>
            </w:r>
          </w:p>
          <w:p w14:paraId="3AC89C16" w14:textId="77777777" w:rsidR="00465B0D" w:rsidRPr="00F929B6" w:rsidRDefault="00465B0D" w:rsidP="00465B0D">
            <w:pPr>
              <w:pStyle w:val="ListParagraph"/>
              <w:numPr>
                <w:ilvl w:val="0"/>
                <w:numId w:val="63"/>
              </w:numPr>
              <w:ind w:left="411"/>
              <w:rPr>
                <w:rFonts w:cs="Arial"/>
                <w:sz w:val="18"/>
                <w:szCs w:val="18"/>
              </w:rPr>
            </w:pPr>
            <w:r w:rsidRPr="00F929B6">
              <w:rPr>
                <w:rFonts w:cs="Arial"/>
                <w:sz w:val="18"/>
                <w:szCs w:val="18"/>
              </w:rPr>
              <w:t>Y or Not Defined – Remove all order items and don’t continue import.</w:t>
            </w:r>
          </w:p>
          <w:p w14:paraId="372DC3B5" w14:textId="3D18C2FF" w:rsidR="00465B0D" w:rsidRPr="00F929B6" w:rsidRDefault="00465B0D" w:rsidP="00F929B6">
            <w:pPr>
              <w:pStyle w:val="ListParagraph"/>
              <w:numPr>
                <w:ilvl w:val="0"/>
                <w:numId w:val="63"/>
              </w:numPr>
              <w:ind w:left="411"/>
              <w:rPr>
                <w:rFonts w:cs="Arial"/>
                <w:sz w:val="18"/>
                <w:szCs w:val="18"/>
              </w:rPr>
            </w:pPr>
            <w:r w:rsidRPr="00F929B6">
              <w:rPr>
                <w:rFonts w:cs="Arial"/>
                <w:sz w:val="18"/>
                <w:szCs w:val="18"/>
              </w:rPr>
              <w:t>N – continue importing basket without adding item</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1B9CDE5" w14:textId="77777777" w:rsidR="00465B0D" w:rsidRPr="00F929B6" w:rsidRDefault="00465B0D" w:rsidP="00465B0D">
            <w:pPr>
              <w:pStyle w:val="BodyText"/>
              <w:spacing w:after="0"/>
              <w:rPr>
                <w:rFonts w:cs="Arial"/>
                <w:sz w:val="18"/>
                <w:szCs w:val="18"/>
              </w:rPr>
            </w:pPr>
          </w:p>
        </w:tc>
      </w:tr>
      <w:tr w:rsidR="00F929B6" w:rsidRPr="00F929B6" w14:paraId="7F6B3576" w14:textId="77777777" w:rsidTr="00F929B6">
        <w:trPr>
          <w:cantSplit/>
        </w:trPr>
        <w:tc>
          <w:tcPr>
            <w:tcW w:w="110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5BE1759" w14:textId="4EEEEF18" w:rsidR="00465B0D" w:rsidRPr="00F929B6" w:rsidRDefault="00465B0D" w:rsidP="00465B0D">
            <w:pPr>
              <w:pStyle w:val="BodyText"/>
              <w:spacing w:after="0"/>
              <w:rPr>
                <w:rFonts w:cs="Arial"/>
                <w:sz w:val="18"/>
                <w:szCs w:val="18"/>
              </w:rPr>
            </w:pPr>
            <w:r w:rsidRPr="00F929B6">
              <w:rPr>
                <w:rFonts w:cs="Arial"/>
                <w:sz w:val="18"/>
                <w:szCs w:val="18"/>
              </w:rPr>
              <w:t>Activation Item</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8926435" w14:textId="3F57560B" w:rsidR="00465B0D" w:rsidRPr="00F929B6" w:rsidRDefault="00465B0D" w:rsidP="00465B0D">
            <w:pPr>
              <w:pStyle w:val="BodyText"/>
              <w:spacing w:after="0"/>
              <w:rPr>
                <w:rFonts w:cs="Arial"/>
                <w:sz w:val="18"/>
                <w:szCs w:val="18"/>
              </w:rPr>
            </w:pPr>
            <w:r w:rsidRPr="00F929B6">
              <w:rPr>
                <w:rFonts w:cs="Arial"/>
                <w:sz w:val="18"/>
                <w:szCs w:val="18"/>
              </w:rPr>
              <w:t>ActivationItem</w:t>
            </w:r>
          </w:p>
        </w:tc>
        <w:tc>
          <w:tcPr>
            <w:tcW w:w="171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48CB42C"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N or Not defined – Error</w:t>
            </w:r>
          </w:p>
          <w:p w14:paraId="531B2BE8" w14:textId="74E8BD18" w:rsidR="00465B0D" w:rsidRPr="00F929B6" w:rsidRDefault="00465B0D" w:rsidP="00465B0D">
            <w:pPr>
              <w:pStyle w:val="TOC5"/>
              <w:numPr>
                <w:ilvl w:val="0"/>
                <w:numId w:val="6"/>
              </w:numPr>
              <w:ind w:left="364"/>
              <w:rPr>
                <w:rFonts w:ascii="Arial" w:hAnsi="Arial" w:cs="Arial"/>
                <w:sz w:val="18"/>
                <w:szCs w:val="18"/>
              </w:rPr>
            </w:pPr>
            <w:r w:rsidRPr="00F929B6">
              <w:rPr>
                <w:rFonts w:ascii="Arial" w:hAnsi="Arial" w:cs="Arial"/>
                <w:sz w:val="18"/>
                <w:szCs w:val="18"/>
              </w:rPr>
              <w:t>Y – Allow</w:t>
            </w:r>
          </w:p>
        </w:tc>
        <w:tc>
          <w:tcPr>
            <w:tcW w:w="18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FAB3C01" w14:textId="77777777" w:rsidR="00465B0D" w:rsidRPr="00F929B6" w:rsidRDefault="00465B0D" w:rsidP="00465B0D">
            <w:pPr>
              <w:rPr>
                <w:rFonts w:cs="Arial"/>
                <w:sz w:val="18"/>
                <w:szCs w:val="18"/>
              </w:rPr>
            </w:pPr>
            <w:r w:rsidRPr="00F929B6">
              <w:rPr>
                <w:rFonts w:cs="Arial"/>
                <w:sz w:val="18"/>
                <w:szCs w:val="18"/>
              </w:rPr>
              <w:t>Check System Configuration Rule</w:t>
            </w:r>
          </w:p>
          <w:p w14:paraId="0729B6A0" w14:textId="77777777" w:rsidR="00465B0D" w:rsidRPr="00F929B6" w:rsidRDefault="00465B0D" w:rsidP="00465B0D">
            <w:pPr>
              <w:pStyle w:val="ListParagraph"/>
              <w:numPr>
                <w:ilvl w:val="0"/>
                <w:numId w:val="62"/>
              </w:numPr>
              <w:ind w:left="368"/>
              <w:rPr>
                <w:rFonts w:cs="Arial"/>
                <w:sz w:val="18"/>
                <w:szCs w:val="18"/>
              </w:rPr>
            </w:pPr>
            <w:r w:rsidRPr="00F929B6">
              <w:rPr>
                <w:rFonts w:cs="Arial"/>
                <w:sz w:val="18"/>
                <w:szCs w:val="18"/>
              </w:rPr>
              <w:t>N or Not defined – Error</w:t>
            </w:r>
          </w:p>
          <w:p w14:paraId="664FDDCE" w14:textId="77777777" w:rsidR="00465B0D" w:rsidRPr="00F929B6" w:rsidRDefault="00465B0D" w:rsidP="00465B0D">
            <w:pPr>
              <w:pStyle w:val="ListParagraph"/>
              <w:numPr>
                <w:ilvl w:val="0"/>
                <w:numId w:val="62"/>
              </w:numPr>
              <w:ind w:left="368"/>
              <w:rPr>
                <w:rFonts w:cs="Arial"/>
                <w:sz w:val="18"/>
                <w:szCs w:val="18"/>
              </w:rPr>
            </w:pPr>
            <w:r w:rsidRPr="00F929B6">
              <w:rPr>
                <w:rFonts w:cs="Arial"/>
                <w:sz w:val="18"/>
                <w:szCs w:val="18"/>
              </w:rPr>
              <w:t xml:space="preserve">Y – Prompt for Serial Number &amp; amount if not included in response &amp; check if Item is </w:t>
            </w:r>
            <w:r w:rsidRPr="00F929B6">
              <w:rPr>
                <w:rFonts w:cs="Arial"/>
                <w:b/>
                <w:i/>
                <w:sz w:val="18"/>
                <w:szCs w:val="18"/>
              </w:rPr>
              <w:t>Unsellable</w:t>
            </w:r>
            <w:r w:rsidRPr="00F929B6">
              <w:rPr>
                <w:rFonts w:cs="Arial"/>
                <w:sz w:val="18"/>
                <w:szCs w:val="18"/>
              </w:rPr>
              <w:t xml:space="preserve"> before adding item. </w:t>
            </w:r>
          </w:p>
          <w:p w14:paraId="54703746" w14:textId="20FD2531" w:rsidR="00465B0D" w:rsidRPr="00F929B6" w:rsidRDefault="00465B0D" w:rsidP="00F929B6">
            <w:pPr>
              <w:pStyle w:val="ListParagraph"/>
              <w:numPr>
                <w:ilvl w:val="0"/>
                <w:numId w:val="62"/>
              </w:numPr>
              <w:ind w:left="368"/>
              <w:rPr>
                <w:rFonts w:cs="Arial"/>
                <w:sz w:val="18"/>
                <w:szCs w:val="18"/>
              </w:rPr>
            </w:pPr>
            <w:r w:rsidRPr="00F929B6">
              <w:rPr>
                <w:rFonts w:cs="Arial"/>
                <w:sz w:val="18"/>
                <w:szCs w:val="18"/>
              </w:rPr>
              <w:t>P – Follows the N or Y above based on system rules for the transaction type/items in the transaction</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A889E38" w14:textId="77777777" w:rsidR="00465B0D" w:rsidRPr="00F929B6" w:rsidRDefault="00465B0D" w:rsidP="00465B0D">
            <w:pPr>
              <w:rPr>
                <w:rFonts w:cs="Arial"/>
                <w:color w:val="000000"/>
                <w:sz w:val="18"/>
                <w:szCs w:val="18"/>
              </w:rPr>
            </w:pPr>
            <w:r w:rsidRPr="00F929B6">
              <w:rPr>
                <w:rFonts w:cs="Arial"/>
                <w:sz w:val="18"/>
                <w:szCs w:val="18"/>
              </w:rPr>
              <w:t xml:space="preserve">Check </w:t>
            </w:r>
            <w:r w:rsidRPr="00F929B6">
              <w:rPr>
                <w:rFonts w:cs="Arial"/>
                <w:color w:val="000000"/>
                <w:sz w:val="18"/>
                <w:szCs w:val="18"/>
              </w:rPr>
              <w:t>ImportAllItems Processing Rule</w:t>
            </w:r>
          </w:p>
          <w:p w14:paraId="562AA6E1" w14:textId="77777777" w:rsidR="00465B0D" w:rsidRPr="00F929B6" w:rsidRDefault="00465B0D" w:rsidP="00465B0D">
            <w:pPr>
              <w:pStyle w:val="ListParagraph"/>
              <w:numPr>
                <w:ilvl w:val="0"/>
                <w:numId w:val="63"/>
              </w:numPr>
              <w:ind w:left="411"/>
              <w:rPr>
                <w:rFonts w:cs="Arial"/>
                <w:sz w:val="18"/>
                <w:szCs w:val="18"/>
              </w:rPr>
            </w:pPr>
            <w:r w:rsidRPr="00F929B6">
              <w:rPr>
                <w:rFonts w:cs="Arial"/>
                <w:sz w:val="18"/>
                <w:szCs w:val="18"/>
              </w:rPr>
              <w:t>Y or Not Defined – Remove all order items and don’t continue import.</w:t>
            </w:r>
          </w:p>
          <w:p w14:paraId="70056A05" w14:textId="3D50EC17" w:rsidR="00465B0D" w:rsidRPr="00F929B6" w:rsidRDefault="00465B0D" w:rsidP="00F929B6">
            <w:pPr>
              <w:pStyle w:val="ListParagraph"/>
              <w:numPr>
                <w:ilvl w:val="0"/>
                <w:numId w:val="63"/>
              </w:numPr>
              <w:ind w:left="411"/>
              <w:rPr>
                <w:rFonts w:cs="Arial"/>
                <w:sz w:val="18"/>
                <w:szCs w:val="18"/>
              </w:rPr>
            </w:pPr>
            <w:r w:rsidRPr="00F929B6">
              <w:rPr>
                <w:rFonts w:cs="Arial"/>
                <w:sz w:val="18"/>
                <w:szCs w:val="18"/>
              </w:rPr>
              <w:t>N – continue importing basket without adding item</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AC129BF" w14:textId="77777777" w:rsidR="00465B0D" w:rsidRPr="00F929B6" w:rsidRDefault="00465B0D" w:rsidP="00465B0D">
            <w:pPr>
              <w:pStyle w:val="BodyText"/>
              <w:spacing w:after="0"/>
              <w:rPr>
                <w:rFonts w:cs="Arial"/>
                <w:sz w:val="18"/>
                <w:szCs w:val="18"/>
              </w:rPr>
            </w:pPr>
          </w:p>
        </w:tc>
      </w:tr>
      <w:tr w:rsidR="00F929B6" w:rsidRPr="00F929B6" w14:paraId="2356BE43" w14:textId="77777777" w:rsidTr="00F929B6">
        <w:trPr>
          <w:cantSplit/>
        </w:trPr>
        <w:tc>
          <w:tcPr>
            <w:tcW w:w="110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BCAFEB4" w14:textId="51CDCEFB" w:rsidR="00465B0D" w:rsidRPr="00F929B6" w:rsidRDefault="00465B0D" w:rsidP="00465B0D">
            <w:pPr>
              <w:pStyle w:val="BodyText"/>
              <w:spacing w:after="0"/>
              <w:rPr>
                <w:rFonts w:cs="Arial"/>
                <w:sz w:val="18"/>
                <w:szCs w:val="18"/>
              </w:rPr>
            </w:pPr>
            <w:r w:rsidRPr="00F929B6">
              <w:rPr>
                <w:rFonts w:cs="Arial"/>
                <w:sz w:val="18"/>
                <w:szCs w:val="18"/>
              </w:rPr>
              <w:lastRenderedPageBreak/>
              <w:t>Loyalty Item</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59A28BD" w14:textId="5F8A4754" w:rsidR="00465B0D" w:rsidRPr="00F929B6" w:rsidRDefault="00465B0D" w:rsidP="00465B0D">
            <w:pPr>
              <w:pStyle w:val="BodyText"/>
              <w:spacing w:after="0"/>
              <w:rPr>
                <w:rFonts w:cs="Arial"/>
                <w:sz w:val="18"/>
                <w:szCs w:val="18"/>
              </w:rPr>
            </w:pPr>
            <w:r w:rsidRPr="00F929B6">
              <w:rPr>
                <w:rFonts w:cs="Arial"/>
                <w:sz w:val="18"/>
                <w:szCs w:val="18"/>
              </w:rPr>
              <w:t>Loyalty</w:t>
            </w:r>
          </w:p>
        </w:tc>
        <w:tc>
          <w:tcPr>
            <w:tcW w:w="171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6DF3AAE"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N or Not defined – Error</w:t>
            </w:r>
          </w:p>
          <w:p w14:paraId="4619C356" w14:textId="4CDB04E5" w:rsidR="00465B0D" w:rsidRPr="00F929B6" w:rsidRDefault="00465B0D" w:rsidP="00465B0D">
            <w:pPr>
              <w:pStyle w:val="TOC5"/>
              <w:numPr>
                <w:ilvl w:val="0"/>
                <w:numId w:val="6"/>
              </w:numPr>
              <w:ind w:left="364"/>
              <w:rPr>
                <w:rFonts w:ascii="Arial" w:hAnsi="Arial" w:cs="Arial"/>
                <w:sz w:val="18"/>
                <w:szCs w:val="18"/>
              </w:rPr>
            </w:pPr>
            <w:r w:rsidRPr="00F929B6">
              <w:rPr>
                <w:rFonts w:ascii="Arial" w:hAnsi="Arial" w:cs="Arial"/>
                <w:sz w:val="18"/>
                <w:szCs w:val="18"/>
              </w:rPr>
              <w:t>Y – Allow</w:t>
            </w:r>
          </w:p>
        </w:tc>
        <w:tc>
          <w:tcPr>
            <w:tcW w:w="18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9579D50" w14:textId="77777777" w:rsidR="00465B0D" w:rsidRPr="00F929B6" w:rsidRDefault="00465B0D" w:rsidP="00465B0D">
            <w:pPr>
              <w:rPr>
                <w:rFonts w:cs="Arial"/>
                <w:sz w:val="18"/>
                <w:szCs w:val="18"/>
              </w:rPr>
            </w:pPr>
            <w:r w:rsidRPr="00F929B6">
              <w:rPr>
                <w:rFonts w:cs="Arial"/>
                <w:sz w:val="18"/>
                <w:szCs w:val="18"/>
              </w:rPr>
              <w:t>Check System Configuration Rule</w:t>
            </w:r>
          </w:p>
          <w:p w14:paraId="013AAA8F" w14:textId="77777777" w:rsidR="00465B0D" w:rsidRPr="00F929B6" w:rsidRDefault="00465B0D" w:rsidP="00465B0D">
            <w:pPr>
              <w:pStyle w:val="ListParagraph"/>
              <w:numPr>
                <w:ilvl w:val="0"/>
                <w:numId w:val="62"/>
              </w:numPr>
              <w:ind w:left="368"/>
              <w:rPr>
                <w:rFonts w:cs="Arial"/>
                <w:sz w:val="18"/>
                <w:szCs w:val="18"/>
              </w:rPr>
            </w:pPr>
            <w:r w:rsidRPr="00F929B6">
              <w:rPr>
                <w:rFonts w:cs="Arial"/>
                <w:sz w:val="18"/>
                <w:szCs w:val="18"/>
              </w:rPr>
              <w:t>N or Not defined – Error</w:t>
            </w:r>
          </w:p>
          <w:p w14:paraId="42ADCEAC" w14:textId="77777777" w:rsidR="00465B0D" w:rsidRPr="00F929B6" w:rsidRDefault="00465B0D" w:rsidP="00465B0D">
            <w:pPr>
              <w:pStyle w:val="ListParagraph"/>
              <w:numPr>
                <w:ilvl w:val="0"/>
                <w:numId w:val="62"/>
              </w:numPr>
              <w:ind w:left="368"/>
              <w:rPr>
                <w:rFonts w:cs="Arial"/>
                <w:sz w:val="18"/>
                <w:szCs w:val="18"/>
              </w:rPr>
            </w:pPr>
            <w:r w:rsidRPr="00F929B6">
              <w:rPr>
                <w:rFonts w:cs="Arial"/>
                <w:sz w:val="18"/>
                <w:szCs w:val="18"/>
              </w:rPr>
              <w:t xml:space="preserve">Y – Prompt for loyalty Number if not included in response &amp; check if Item is </w:t>
            </w:r>
            <w:r w:rsidRPr="00F929B6">
              <w:rPr>
                <w:rFonts w:cs="Arial"/>
                <w:b/>
                <w:i/>
                <w:sz w:val="18"/>
                <w:szCs w:val="18"/>
              </w:rPr>
              <w:t>Unsellable</w:t>
            </w:r>
            <w:r w:rsidRPr="00F929B6">
              <w:rPr>
                <w:rFonts w:cs="Arial"/>
                <w:sz w:val="18"/>
                <w:szCs w:val="18"/>
              </w:rPr>
              <w:t xml:space="preserve"> before adding item. </w:t>
            </w:r>
          </w:p>
          <w:p w14:paraId="65678A90" w14:textId="20DE6219" w:rsidR="00465B0D" w:rsidRPr="00F929B6" w:rsidRDefault="00465B0D" w:rsidP="00F929B6">
            <w:pPr>
              <w:pStyle w:val="ListParagraph"/>
              <w:numPr>
                <w:ilvl w:val="0"/>
                <w:numId w:val="62"/>
              </w:numPr>
              <w:ind w:left="368"/>
              <w:rPr>
                <w:rFonts w:cs="Arial"/>
                <w:sz w:val="18"/>
                <w:szCs w:val="18"/>
              </w:rPr>
            </w:pPr>
            <w:r w:rsidRPr="00F929B6">
              <w:rPr>
                <w:rFonts w:cs="Arial"/>
                <w:sz w:val="18"/>
                <w:szCs w:val="18"/>
              </w:rPr>
              <w:t>P – Follows the N or Y above based on system rules for the transaction type/items in the transaction</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E660E36" w14:textId="77777777" w:rsidR="00465B0D" w:rsidRPr="00F929B6" w:rsidRDefault="00465B0D" w:rsidP="00465B0D">
            <w:pPr>
              <w:rPr>
                <w:rFonts w:cs="Arial"/>
                <w:color w:val="000000"/>
                <w:sz w:val="18"/>
                <w:szCs w:val="18"/>
              </w:rPr>
            </w:pPr>
            <w:r w:rsidRPr="00F929B6">
              <w:rPr>
                <w:rFonts w:cs="Arial"/>
                <w:sz w:val="18"/>
                <w:szCs w:val="18"/>
              </w:rPr>
              <w:t xml:space="preserve">Check </w:t>
            </w:r>
            <w:r w:rsidRPr="00F929B6">
              <w:rPr>
                <w:rFonts w:cs="Arial"/>
                <w:color w:val="000000"/>
                <w:sz w:val="18"/>
                <w:szCs w:val="18"/>
              </w:rPr>
              <w:t>ImportAllItems Processing Rule</w:t>
            </w:r>
          </w:p>
          <w:p w14:paraId="7C3BD8C6" w14:textId="77777777" w:rsidR="00465B0D" w:rsidRPr="00F929B6" w:rsidRDefault="00465B0D" w:rsidP="00465B0D">
            <w:pPr>
              <w:pStyle w:val="ListParagraph"/>
              <w:numPr>
                <w:ilvl w:val="0"/>
                <w:numId w:val="63"/>
              </w:numPr>
              <w:ind w:left="411"/>
              <w:rPr>
                <w:rFonts w:cs="Arial"/>
                <w:sz w:val="18"/>
                <w:szCs w:val="18"/>
              </w:rPr>
            </w:pPr>
            <w:r w:rsidRPr="00F929B6">
              <w:rPr>
                <w:rFonts w:cs="Arial"/>
                <w:sz w:val="18"/>
                <w:szCs w:val="18"/>
              </w:rPr>
              <w:t>Y or Not Defined – Remove all order items and don’t continue import.</w:t>
            </w:r>
          </w:p>
          <w:p w14:paraId="503BABB9" w14:textId="1EF815C0" w:rsidR="00465B0D" w:rsidRPr="00F929B6" w:rsidRDefault="00465B0D" w:rsidP="00F929B6">
            <w:pPr>
              <w:pStyle w:val="ListParagraph"/>
              <w:numPr>
                <w:ilvl w:val="0"/>
                <w:numId w:val="63"/>
              </w:numPr>
              <w:ind w:left="411"/>
              <w:rPr>
                <w:rFonts w:cs="Arial"/>
                <w:sz w:val="18"/>
                <w:szCs w:val="18"/>
              </w:rPr>
            </w:pPr>
            <w:r w:rsidRPr="00F929B6">
              <w:rPr>
                <w:rFonts w:cs="Arial"/>
                <w:sz w:val="18"/>
                <w:szCs w:val="18"/>
              </w:rPr>
              <w:t>N – continue importing basket without adding item</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C37CA40" w14:textId="77777777" w:rsidR="00465B0D" w:rsidRPr="00F929B6" w:rsidRDefault="00465B0D" w:rsidP="00465B0D">
            <w:pPr>
              <w:pStyle w:val="BodyText"/>
              <w:spacing w:after="0"/>
              <w:rPr>
                <w:rFonts w:cs="Arial"/>
                <w:sz w:val="18"/>
                <w:szCs w:val="18"/>
              </w:rPr>
            </w:pPr>
          </w:p>
        </w:tc>
      </w:tr>
      <w:tr w:rsidR="00F929B6" w:rsidRPr="00F929B6" w14:paraId="3A6D455F" w14:textId="77777777" w:rsidTr="00F929B6">
        <w:trPr>
          <w:cantSplit/>
        </w:trPr>
        <w:tc>
          <w:tcPr>
            <w:tcW w:w="110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9C4B11D" w14:textId="0D0B1479" w:rsidR="00465B0D" w:rsidRPr="00F929B6" w:rsidRDefault="00465B0D" w:rsidP="00465B0D">
            <w:pPr>
              <w:pStyle w:val="BodyText"/>
              <w:spacing w:after="0"/>
              <w:rPr>
                <w:rFonts w:cs="Arial"/>
                <w:sz w:val="18"/>
                <w:szCs w:val="18"/>
              </w:rPr>
            </w:pPr>
            <w:r w:rsidRPr="00F929B6">
              <w:rPr>
                <w:rFonts w:cs="Arial"/>
                <w:sz w:val="18"/>
                <w:szCs w:val="18"/>
              </w:rPr>
              <w:t>Unsellable</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9CB818B" w14:textId="7D1D19F4" w:rsidR="00465B0D" w:rsidRPr="00F929B6" w:rsidRDefault="00465B0D" w:rsidP="00465B0D">
            <w:pPr>
              <w:pStyle w:val="BodyText"/>
              <w:spacing w:after="0"/>
              <w:rPr>
                <w:rFonts w:cs="Arial"/>
                <w:sz w:val="18"/>
                <w:szCs w:val="18"/>
              </w:rPr>
            </w:pPr>
            <w:r w:rsidRPr="00F929B6">
              <w:rPr>
                <w:rFonts w:cs="Arial"/>
                <w:sz w:val="18"/>
                <w:szCs w:val="18"/>
              </w:rPr>
              <w:t>Unsellable</w:t>
            </w:r>
          </w:p>
        </w:tc>
        <w:tc>
          <w:tcPr>
            <w:tcW w:w="171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079A817" w14:textId="5BF13201" w:rsidR="00465B0D" w:rsidRPr="00F929B6" w:rsidRDefault="00245AD5" w:rsidP="00465B0D">
            <w:pPr>
              <w:pStyle w:val="ListParagraph"/>
              <w:numPr>
                <w:ilvl w:val="0"/>
                <w:numId w:val="61"/>
              </w:numPr>
              <w:ind w:left="364"/>
              <w:rPr>
                <w:rFonts w:cs="Arial"/>
                <w:sz w:val="18"/>
                <w:szCs w:val="18"/>
              </w:rPr>
            </w:pPr>
            <w:r>
              <w:rPr>
                <w:rFonts w:cs="Arial"/>
                <w:sz w:val="18"/>
                <w:szCs w:val="18"/>
              </w:rPr>
              <w:t>N</w:t>
            </w:r>
            <w:r w:rsidR="00465B0D" w:rsidRPr="00F929B6">
              <w:rPr>
                <w:rFonts w:cs="Arial"/>
                <w:sz w:val="18"/>
                <w:szCs w:val="18"/>
              </w:rPr>
              <w:t xml:space="preserve"> or Not defined – Error</w:t>
            </w:r>
          </w:p>
          <w:p w14:paraId="0F35B3CD" w14:textId="4F183298" w:rsidR="00465B0D" w:rsidRPr="00F929B6" w:rsidRDefault="00245AD5" w:rsidP="00465B0D">
            <w:pPr>
              <w:pStyle w:val="TOC5"/>
              <w:numPr>
                <w:ilvl w:val="0"/>
                <w:numId w:val="6"/>
              </w:numPr>
              <w:ind w:left="364"/>
              <w:rPr>
                <w:rFonts w:ascii="Arial" w:hAnsi="Arial" w:cs="Arial"/>
                <w:sz w:val="18"/>
                <w:szCs w:val="18"/>
              </w:rPr>
            </w:pPr>
            <w:r>
              <w:rPr>
                <w:rFonts w:ascii="Arial" w:hAnsi="Arial" w:cs="Arial"/>
                <w:sz w:val="18"/>
                <w:szCs w:val="18"/>
              </w:rPr>
              <w:t>Y</w:t>
            </w:r>
            <w:r w:rsidRPr="00F929B6">
              <w:rPr>
                <w:rFonts w:ascii="Arial" w:hAnsi="Arial" w:cs="Arial"/>
                <w:sz w:val="18"/>
                <w:szCs w:val="18"/>
              </w:rPr>
              <w:t xml:space="preserve"> </w:t>
            </w:r>
            <w:r w:rsidR="00465B0D" w:rsidRPr="00F929B6">
              <w:rPr>
                <w:rFonts w:ascii="Arial" w:hAnsi="Arial" w:cs="Arial"/>
                <w:sz w:val="18"/>
                <w:szCs w:val="18"/>
              </w:rPr>
              <w:t>– Allow</w:t>
            </w:r>
          </w:p>
        </w:tc>
        <w:tc>
          <w:tcPr>
            <w:tcW w:w="18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A3F6E28" w14:textId="4533840F" w:rsidR="00465B0D" w:rsidRPr="00F929B6" w:rsidRDefault="00465B0D" w:rsidP="00465B0D">
            <w:pPr>
              <w:rPr>
                <w:rFonts w:cs="Arial"/>
                <w:sz w:val="18"/>
                <w:szCs w:val="18"/>
              </w:rPr>
            </w:pPr>
            <w:r w:rsidRPr="00F929B6">
              <w:rPr>
                <w:rFonts w:cs="Arial"/>
                <w:sz w:val="18"/>
                <w:szCs w:val="18"/>
              </w:rPr>
              <w:t xml:space="preserve">Check if Item is </w:t>
            </w:r>
            <w:r w:rsidRPr="00F929B6">
              <w:rPr>
                <w:rFonts w:cs="Arial"/>
                <w:b/>
                <w:i/>
                <w:sz w:val="18"/>
                <w:szCs w:val="18"/>
              </w:rPr>
              <w:t xml:space="preserve">Serial Number Required </w:t>
            </w:r>
            <w:r w:rsidRPr="00F929B6">
              <w:rPr>
                <w:rFonts w:cs="Arial"/>
                <w:sz w:val="18"/>
                <w:szCs w:val="18"/>
              </w:rPr>
              <w:t>before adding item</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45E08CA" w14:textId="77777777" w:rsidR="00465B0D" w:rsidRPr="00F929B6" w:rsidRDefault="00465B0D" w:rsidP="00465B0D">
            <w:pPr>
              <w:rPr>
                <w:rFonts w:cs="Arial"/>
                <w:color w:val="000000"/>
                <w:sz w:val="18"/>
                <w:szCs w:val="18"/>
              </w:rPr>
            </w:pPr>
            <w:r w:rsidRPr="00F929B6">
              <w:rPr>
                <w:rFonts w:cs="Arial"/>
                <w:sz w:val="18"/>
                <w:szCs w:val="18"/>
              </w:rPr>
              <w:t xml:space="preserve">Check </w:t>
            </w:r>
            <w:r w:rsidRPr="00F929B6">
              <w:rPr>
                <w:rFonts w:cs="Arial"/>
                <w:color w:val="000000"/>
                <w:sz w:val="18"/>
                <w:szCs w:val="18"/>
              </w:rPr>
              <w:t>ImportAllItems Processing Rule</w:t>
            </w:r>
          </w:p>
          <w:p w14:paraId="06842951" w14:textId="77777777" w:rsidR="00465B0D" w:rsidRPr="00F929B6" w:rsidRDefault="00465B0D" w:rsidP="00465B0D">
            <w:pPr>
              <w:pStyle w:val="ListParagraph"/>
              <w:numPr>
                <w:ilvl w:val="0"/>
                <w:numId w:val="63"/>
              </w:numPr>
              <w:ind w:left="411"/>
              <w:rPr>
                <w:rFonts w:cs="Arial"/>
                <w:sz w:val="18"/>
                <w:szCs w:val="18"/>
              </w:rPr>
            </w:pPr>
            <w:r w:rsidRPr="00F929B6">
              <w:rPr>
                <w:rFonts w:cs="Arial"/>
                <w:sz w:val="18"/>
                <w:szCs w:val="18"/>
              </w:rPr>
              <w:t>Y or Not Defined – Remove all order items and don’t continue import.</w:t>
            </w:r>
          </w:p>
          <w:p w14:paraId="0E71AE3B" w14:textId="1731CC8A" w:rsidR="00465B0D" w:rsidRPr="00F929B6" w:rsidRDefault="00465B0D" w:rsidP="00F929B6">
            <w:pPr>
              <w:pStyle w:val="ListParagraph"/>
              <w:numPr>
                <w:ilvl w:val="0"/>
                <w:numId w:val="63"/>
              </w:numPr>
              <w:ind w:left="411"/>
              <w:rPr>
                <w:rFonts w:cs="Arial"/>
                <w:sz w:val="18"/>
                <w:szCs w:val="18"/>
              </w:rPr>
            </w:pPr>
            <w:r w:rsidRPr="00F929B6">
              <w:rPr>
                <w:rFonts w:cs="Arial"/>
                <w:sz w:val="18"/>
                <w:szCs w:val="18"/>
              </w:rPr>
              <w:t>N – continue importing basket without adding item</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A35BBAA" w14:textId="77777777" w:rsidR="00465B0D" w:rsidRPr="00F929B6" w:rsidRDefault="00465B0D" w:rsidP="00465B0D">
            <w:pPr>
              <w:pStyle w:val="BodyText"/>
              <w:spacing w:after="0"/>
              <w:rPr>
                <w:rFonts w:cs="Arial"/>
                <w:sz w:val="18"/>
                <w:szCs w:val="18"/>
              </w:rPr>
            </w:pPr>
          </w:p>
        </w:tc>
      </w:tr>
      <w:tr w:rsidR="00F929B6" w:rsidRPr="00F929B6" w14:paraId="47B1C297" w14:textId="77777777" w:rsidTr="00F929B6">
        <w:trPr>
          <w:cantSplit/>
        </w:trPr>
        <w:tc>
          <w:tcPr>
            <w:tcW w:w="110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AB9ACA8" w14:textId="0982FDD7" w:rsidR="00465B0D" w:rsidRPr="00F929B6" w:rsidRDefault="00465B0D" w:rsidP="00465B0D">
            <w:pPr>
              <w:pStyle w:val="BodyText"/>
              <w:spacing w:after="0"/>
              <w:rPr>
                <w:rFonts w:cs="Arial"/>
                <w:sz w:val="18"/>
                <w:szCs w:val="18"/>
              </w:rPr>
            </w:pPr>
            <w:r w:rsidRPr="00F929B6">
              <w:rPr>
                <w:rFonts w:cs="Arial"/>
                <w:sz w:val="18"/>
                <w:szCs w:val="18"/>
              </w:rPr>
              <w:t>Serial Number Required</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02162BA" w14:textId="0150D290" w:rsidR="00465B0D" w:rsidRPr="00F929B6" w:rsidRDefault="00465B0D" w:rsidP="00465B0D">
            <w:pPr>
              <w:pStyle w:val="BodyText"/>
              <w:spacing w:after="0"/>
              <w:rPr>
                <w:rFonts w:cs="Arial"/>
                <w:sz w:val="18"/>
                <w:szCs w:val="18"/>
              </w:rPr>
            </w:pPr>
            <w:r w:rsidRPr="00F929B6">
              <w:rPr>
                <w:rFonts w:cs="Arial"/>
                <w:sz w:val="18"/>
                <w:szCs w:val="18"/>
              </w:rPr>
              <w:t>SerialNumberCapture</w:t>
            </w:r>
          </w:p>
        </w:tc>
        <w:tc>
          <w:tcPr>
            <w:tcW w:w="171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4AA8D4C"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Y – Prompt for Serial Number (prepopulated if returned), then Allow</w:t>
            </w:r>
          </w:p>
          <w:p w14:paraId="0BD54E2B" w14:textId="6DFB4BD0" w:rsidR="00465B0D" w:rsidRPr="00F929B6" w:rsidRDefault="00465B0D" w:rsidP="00465B0D">
            <w:pPr>
              <w:pStyle w:val="TOC5"/>
              <w:numPr>
                <w:ilvl w:val="0"/>
                <w:numId w:val="6"/>
              </w:numPr>
              <w:ind w:left="364"/>
              <w:rPr>
                <w:rFonts w:ascii="Arial" w:hAnsi="Arial" w:cs="Arial"/>
                <w:sz w:val="18"/>
                <w:szCs w:val="18"/>
              </w:rPr>
            </w:pPr>
            <w:r w:rsidRPr="00F929B6">
              <w:rPr>
                <w:rFonts w:ascii="Arial" w:hAnsi="Arial" w:cs="Arial"/>
                <w:sz w:val="18"/>
                <w:szCs w:val="18"/>
              </w:rPr>
              <w:t>N or Not defined – Other, then Allow</w:t>
            </w:r>
          </w:p>
        </w:tc>
        <w:tc>
          <w:tcPr>
            <w:tcW w:w="18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1247DDF" w14:textId="5C986089" w:rsidR="00465B0D" w:rsidRPr="00F929B6" w:rsidRDefault="00465B0D" w:rsidP="00465B0D">
            <w:pPr>
              <w:rPr>
                <w:rFonts w:cs="Arial"/>
                <w:sz w:val="18"/>
                <w:szCs w:val="18"/>
              </w:rPr>
            </w:pPr>
            <w:r w:rsidRPr="00F929B6">
              <w:rPr>
                <w:rFonts w:cs="Arial"/>
                <w:sz w:val="18"/>
                <w:szCs w:val="18"/>
              </w:rPr>
              <w:t xml:space="preserve">After capturing serial number, check if Item is </w:t>
            </w:r>
            <w:r w:rsidRPr="00F929B6">
              <w:rPr>
                <w:rFonts w:cs="Arial"/>
                <w:b/>
                <w:i/>
                <w:sz w:val="18"/>
                <w:szCs w:val="18"/>
              </w:rPr>
              <w:t xml:space="preserve">CustomerCapture Required </w:t>
            </w:r>
            <w:r w:rsidRPr="00F929B6">
              <w:rPr>
                <w:rFonts w:cs="Arial"/>
                <w:sz w:val="18"/>
                <w:szCs w:val="18"/>
              </w:rPr>
              <w:t>before adding item</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FFD9AF8" w14:textId="77777777" w:rsidR="00465B0D" w:rsidRPr="00F929B6" w:rsidRDefault="00465B0D" w:rsidP="00465B0D">
            <w:pPr>
              <w:rPr>
                <w:rFonts w:cs="Arial"/>
                <w:sz w:val="18"/>
                <w:szCs w:val="18"/>
              </w:rPr>
            </w:pP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CBC54A4" w14:textId="77777777" w:rsidR="00465B0D" w:rsidRPr="00F929B6" w:rsidRDefault="00465B0D" w:rsidP="00465B0D">
            <w:pPr>
              <w:rPr>
                <w:rFonts w:cs="Arial"/>
                <w:sz w:val="18"/>
                <w:szCs w:val="18"/>
              </w:rPr>
            </w:pPr>
            <w:r w:rsidRPr="00F929B6">
              <w:rPr>
                <w:rFonts w:cs="Arial"/>
                <w:sz w:val="18"/>
                <w:szCs w:val="18"/>
              </w:rPr>
              <w:t>Check for Serial Number in Response</w:t>
            </w:r>
          </w:p>
          <w:p w14:paraId="4007EE7F" w14:textId="77777777" w:rsidR="00465B0D" w:rsidRPr="00F929B6" w:rsidRDefault="00465B0D" w:rsidP="00465B0D">
            <w:pPr>
              <w:pStyle w:val="ListParagraph"/>
              <w:numPr>
                <w:ilvl w:val="0"/>
                <w:numId w:val="64"/>
              </w:numPr>
              <w:ind w:left="342"/>
              <w:rPr>
                <w:rFonts w:cs="Arial"/>
                <w:sz w:val="18"/>
                <w:szCs w:val="18"/>
              </w:rPr>
            </w:pPr>
            <w:r w:rsidRPr="00F929B6">
              <w:rPr>
                <w:rFonts w:cs="Arial"/>
                <w:sz w:val="18"/>
                <w:szCs w:val="18"/>
              </w:rPr>
              <w:t>Not returned – Prompt</w:t>
            </w:r>
          </w:p>
          <w:p w14:paraId="7F2EF674" w14:textId="62B1A614" w:rsidR="00465B0D" w:rsidRPr="00F929B6" w:rsidRDefault="00465B0D" w:rsidP="00F929B6">
            <w:pPr>
              <w:pStyle w:val="ListParagraph"/>
              <w:numPr>
                <w:ilvl w:val="0"/>
                <w:numId w:val="64"/>
              </w:numPr>
              <w:ind w:left="342"/>
              <w:rPr>
                <w:rFonts w:cs="Arial"/>
                <w:sz w:val="18"/>
                <w:szCs w:val="18"/>
              </w:rPr>
            </w:pPr>
            <w:r w:rsidRPr="00F929B6">
              <w:rPr>
                <w:rFonts w:cs="Arial"/>
                <w:sz w:val="18"/>
                <w:szCs w:val="18"/>
              </w:rPr>
              <w:t>Returned – Do Not Prompt for serial number</w:t>
            </w:r>
          </w:p>
        </w:tc>
      </w:tr>
      <w:tr w:rsidR="00F929B6" w:rsidRPr="00F929B6" w14:paraId="31A7C722" w14:textId="77777777" w:rsidTr="00F929B6">
        <w:trPr>
          <w:cantSplit/>
        </w:trPr>
        <w:tc>
          <w:tcPr>
            <w:tcW w:w="110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5811ACA" w14:textId="0C8F28D0" w:rsidR="00465B0D" w:rsidRPr="00F929B6" w:rsidRDefault="00465B0D" w:rsidP="00465B0D">
            <w:pPr>
              <w:pStyle w:val="BodyText"/>
              <w:spacing w:after="0"/>
              <w:rPr>
                <w:rFonts w:cs="Arial"/>
                <w:sz w:val="18"/>
                <w:szCs w:val="18"/>
              </w:rPr>
            </w:pPr>
            <w:r w:rsidRPr="00F929B6">
              <w:rPr>
                <w:rFonts w:cs="Arial"/>
                <w:sz w:val="18"/>
                <w:szCs w:val="18"/>
              </w:rPr>
              <w:t>Customer Capture Required</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4ED8589" w14:textId="6B1D75A6" w:rsidR="00465B0D" w:rsidRPr="00F929B6" w:rsidRDefault="00465B0D" w:rsidP="00465B0D">
            <w:pPr>
              <w:pStyle w:val="BodyText"/>
              <w:spacing w:after="0"/>
              <w:rPr>
                <w:rFonts w:cs="Arial"/>
                <w:sz w:val="18"/>
                <w:szCs w:val="18"/>
              </w:rPr>
            </w:pPr>
            <w:r w:rsidRPr="00F929B6">
              <w:rPr>
                <w:rFonts w:cs="Arial"/>
                <w:sz w:val="18"/>
                <w:szCs w:val="18"/>
              </w:rPr>
              <w:t>N/A</w:t>
            </w:r>
          </w:p>
        </w:tc>
        <w:tc>
          <w:tcPr>
            <w:tcW w:w="171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4374316"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Customer on Item in response – Store Customer on Item, then Allow</w:t>
            </w:r>
          </w:p>
          <w:p w14:paraId="37157E7B"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Customer not on item, but on order in response – Prompt for customer with Order customer prefilled, then Allow</w:t>
            </w:r>
          </w:p>
          <w:p w14:paraId="77289D8D" w14:textId="4EA20634" w:rsidR="00465B0D" w:rsidRPr="00F929B6" w:rsidRDefault="00465B0D" w:rsidP="00465B0D">
            <w:pPr>
              <w:pStyle w:val="TOC5"/>
              <w:numPr>
                <w:ilvl w:val="0"/>
                <w:numId w:val="6"/>
              </w:numPr>
              <w:ind w:left="364"/>
              <w:rPr>
                <w:rFonts w:ascii="Arial" w:hAnsi="Arial" w:cs="Arial"/>
                <w:sz w:val="18"/>
                <w:szCs w:val="18"/>
              </w:rPr>
            </w:pPr>
            <w:r w:rsidRPr="00F929B6">
              <w:rPr>
                <w:rFonts w:ascii="Arial" w:hAnsi="Arial" w:cs="Arial"/>
                <w:sz w:val="18"/>
                <w:szCs w:val="18"/>
              </w:rPr>
              <w:t>Customer not in response – Prompt for customer, then Allow</w:t>
            </w:r>
          </w:p>
        </w:tc>
        <w:tc>
          <w:tcPr>
            <w:tcW w:w="18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C3120AF" w14:textId="38D4EAB5" w:rsidR="00465B0D" w:rsidRPr="00F929B6" w:rsidRDefault="00465B0D" w:rsidP="00465B0D">
            <w:pPr>
              <w:rPr>
                <w:rFonts w:cs="Arial"/>
                <w:sz w:val="18"/>
                <w:szCs w:val="18"/>
              </w:rPr>
            </w:pPr>
            <w:r w:rsidRPr="00F929B6">
              <w:rPr>
                <w:rFonts w:cs="Arial"/>
                <w:sz w:val="18"/>
                <w:szCs w:val="18"/>
              </w:rPr>
              <w:t xml:space="preserve">After capturing customer, check if Item is </w:t>
            </w:r>
            <w:r w:rsidRPr="00F929B6">
              <w:rPr>
                <w:rFonts w:cs="Arial"/>
                <w:b/>
                <w:i/>
                <w:sz w:val="18"/>
                <w:szCs w:val="18"/>
              </w:rPr>
              <w:t xml:space="preserve">2 Tier Linked Item  </w:t>
            </w:r>
            <w:r w:rsidRPr="00F929B6">
              <w:rPr>
                <w:rFonts w:cs="Arial"/>
                <w:sz w:val="18"/>
                <w:szCs w:val="18"/>
              </w:rPr>
              <w:t>before adding item</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3BFBA28" w14:textId="77777777" w:rsidR="00465B0D" w:rsidRPr="00F929B6" w:rsidRDefault="00465B0D" w:rsidP="00465B0D">
            <w:pPr>
              <w:rPr>
                <w:rFonts w:cs="Arial"/>
                <w:sz w:val="18"/>
                <w:szCs w:val="18"/>
              </w:rPr>
            </w:pP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D556F9D" w14:textId="77777777" w:rsidR="00465B0D" w:rsidRPr="00F929B6" w:rsidRDefault="00465B0D" w:rsidP="00465B0D">
            <w:pPr>
              <w:rPr>
                <w:rFonts w:cs="Arial"/>
                <w:sz w:val="18"/>
                <w:szCs w:val="18"/>
              </w:rPr>
            </w:pPr>
          </w:p>
        </w:tc>
      </w:tr>
      <w:tr w:rsidR="00F929B6" w:rsidRPr="00F929B6" w14:paraId="1613D592" w14:textId="77777777" w:rsidTr="00F929B6">
        <w:trPr>
          <w:cantSplit/>
        </w:trPr>
        <w:tc>
          <w:tcPr>
            <w:tcW w:w="110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4855336" w14:textId="11F506C0" w:rsidR="00465B0D" w:rsidRPr="00F929B6" w:rsidRDefault="00465B0D" w:rsidP="00465B0D">
            <w:pPr>
              <w:pStyle w:val="BodyText"/>
              <w:spacing w:after="0"/>
              <w:rPr>
                <w:rFonts w:cs="Arial"/>
                <w:sz w:val="18"/>
                <w:szCs w:val="18"/>
              </w:rPr>
            </w:pPr>
            <w:r w:rsidRPr="00F929B6">
              <w:rPr>
                <w:rFonts w:cs="Arial"/>
                <w:sz w:val="18"/>
                <w:szCs w:val="18"/>
              </w:rPr>
              <w:lastRenderedPageBreak/>
              <w:t>Parent 2 Tier Item</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9D63348" w14:textId="0010BCE2" w:rsidR="00465B0D" w:rsidRPr="00F929B6" w:rsidRDefault="00465B0D" w:rsidP="00465B0D">
            <w:pPr>
              <w:pStyle w:val="BodyText"/>
              <w:spacing w:after="0"/>
              <w:rPr>
                <w:rFonts w:cs="Arial"/>
                <w:sz w:val="18"/>
                <w:szCs w:val="18"/>
              </w:rPr>
            </w:pPr>
            <w:r w:rsidRPr="00F929B6">
              <w:rPr>
                <w:rFonts w:cs="Arial"/>
                <w:sz w:val="18"/>
                <w:szCs w:val="18"/>
              </w:rPr>
              <w:t>LinkedSKU</w:t>
            </w:r>
          </w:p>
        </w:tc>
        <w:tc>
          <w:tcPr>
            <w:tcW w:w="171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D2AE85F"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Y – Allow</w:t>
            </w:r>
          </w:p>
          <w:p w14:paraId="497A23E0" w14:textId="122135D2" w:rsidR="00465B0D" w:rsidRPr="00F929B6" w:rsidRDefault="00465B0D" w:rsidP="00465B0D">
            <w:pPr>
              <w:pStyle w:val="TOC5"/>
              <w:numPr>
                <w:ilvl w:val="0"/>
                <w:numId w:val="6"/>
              </w:numPr>
              <w:ind w:left="364"/>
              <w:rPr>
                <w:rFonts w:ascii="Arial" w:hAnsi="Arial" w:cs="Arial"/>
                <w:sz w:val="18"/>
                <w:szCs w:val="18"/>
              </w:rPr>
            </w:pPr>
            <w:r w:rsidRPr="00F929B6">
              <w:rPr>
                <w:rFonts w:ascii="Arial" w:hAnsi="Arial" w:cs="Arial"/>
                <w:sz w:val="18"/>
                <w:szCs w:val="18"/>
              </w:rPr>
              <w:t>N or Not Defined – Other</w:t>
            </w:r>
          </w:p>
        </w:tc>
        <w:tc>
          <w:tcPr>
            <w:tcW w:w="18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DBF3698" w14:textId="1F1A67F9" w:rsidR="00465B0D" w:rsidRPr="00F929B6" w:rsidRDefault="00465B0D" w:rsidP="00465B0D">
            <w:pPr>
              <w:rPr>
                <w:rFonts w:cs="Arial"/>
                <w:sz w:val="18"/>
                <w:szCs w:val="18"/>
              </w:rPr>
            </w:pPr>
            <w:r w:rsidRPr="00F929B6">
              <w:rPr>
                <w:rFonts w:cs="Arial"/>
                <w:sz w:val="18"/>
                <w:szCs w:val="18"/>
              </w:rPr>
              <w:t>Add the 2 Tier child item after adding item, continue with other</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B9E4679" w14:textId="77777777" w:rsidR="00465B0D" w:rsidRPr="00F929B6" w:rsidRDefault="00465B0D" w:rsidP="00465B0D">
            <w:pPr>
              <w:rPr>
                <w:rFonts w:cs="Arial"/>
                <w:sz w:val="18"/>
                <w:szCs w:val="18"/>
              </w:rPr>
            </w:pP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2028777" w14:textId="53137527" w:rsidR="00465B0D" w:rsidRPr="00F929B6" w:rsidRDefault="00465B0D" w:rsidP="00465B0D">
            <w:pPr>
              <w:rPr>
                <w:rFonts w:cs="Arial"/>
                <w:sz w:val="18"/>
                <w:szCs w:val="18"/>
              </w:rPr>
            </w:pPr>
            <w:r w:rsidRPr="00F929B6">
              <w:rPr>
                <w:rFonts w:cs="Arial"/>
                <w:sz w:val="18"/>
                <w:szCs w:val="18"/>
              </w:rPr>
              <w:t xml:space="preserve">Check if Item is </w:t>
            </w:r>
            <w:r w:rsidRPr="00F929B6">
              <w:rPr>
                <w:rFonts w:cs="Arial"/>
                <w:b/>
                <w:i/>
                <w:sz w:val="18"/>
                <w:szCs w:val="18"/>
              </w:rPr>
              <w:t>Parent/Child</w:t>
            </w:r>
            <w:r w:rsidRPr="00F929B6">
              <w:rPr>
                <w:rFonts w:cs="Arial"/>
                <w:sz w:val="18"/>
                <w:szCs w:val="18"/>
              </w:rPr>
              <w:t xml:space="preserve"> </w:t>
            </w:r>
            <w:r w:rsidRPr="00F929B6">
              <w:rPr>
                <w:rFonts w:cs="Arial"/>
                <w:b/>
                <w:i/>
                <w:sz w:val="18"/>
                <w:szCs w:val="18"/>
              </w:rPr>
              <w:t xml:space="preserve">Linked Item </w:t>
            </w:r>
            <w:r w:rsidRPr="00F929B6">
              <w:rPr>
                <w:rFonts w:cs="Arial"/>
                <w:sz w:val="18"/>
                <w:szCs w:val="18"/>
              </w:rPr>
              <w:t>before adding item</w:t>
            </w:r>
          </w:p>
        </w:tc>
      </w:tr>
      <w:tr w:rsidR="00F929B6" w:rsidRPr="00F929B6" w14:paraId="2B05BE71" w14:textId="77777777" w:rsidTr="00F929B6">
        <w:trPr>
          <w:cantSplit/>
        </w:trPr>
        <w:tc>
          <w:tcPr>
            <w:tcW w:w="110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E5918A1" w14:textId="1667C90C" w:rsidR="00465B0D" w:rsidRPr="00F929B6" w:rsidRDefault="00465B0D" w:rsidP="00465B0D">
            <w:pPr>
              <w:pStyle w:val="BodyText"/>
              <w:spacing w:after="0"/>
              <w:rPr>
                <w:rFonts w:cs="Arial"/>
                <w:sz w:val="18"/>
                <w:szCs w:val="18"/>
              </w:rPr>
            </w:pPr>
            <w:r w:rsidRPr="00F929B6">
              <w:rPr>
                <w:rFonts w:cs="Arial"/>
                <w:sz w:val="18"/>
                <w:szCs w:val="18"/>
              </w:rPr>
              <w:t>Parent/ Child Linked Item</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B12B1F3" w14:textId="26989C97" w:rsidR="00465B0D" w:rsidRPr="00F929B6" w:rsidRDefault="00465B0D" w:rsidP="00465B0D">
            <w:pPr>
              <w:pStyle w:val="BodyText"/>
              <w:spacing w:after="0"/>
              <w:rPr>
                <w:rFonts w:cs="Arial"/>
                <w:sz w:val="18"/>
                <w:szCs w:val="18"/>
              </w:rPr>
            </w:pPr>
            <w:r w:rsidRPr="00F929B6">
              <w:rPr>
                <w:rFonts w:cs="Arial"/>
                <w:sz w:val="18"/>
                <w:szCs w:val="18"/>
              </w:rPr>
              <w:t>N/A</w:t>
            </w:r>
          </w:p>
        </w:tc>
        <w:tc>
          <w:tcPr>
            <w:tcW w:w="171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7BC0E6B"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Parent – Allow</w:t>
            </w:r>
          </w:p>
          <w:p w14:paraId="1741B2D6" w14:textId="1481F63E" w:rsidR="00465B0D" w:rsidRPr="00F929B6" w:rsidRDefault="00465B0D" w:rsidP="00465B0D">
            <w:pPr>
              <w:pStyle w:val="TOC5"/>
              <w:numPr>
                <w:ilvl w:val="0"/>
                <w:numId w:val="6"/>
              </w:numPr>
              <w:ind w:left="364"/>
              <w:rPr>
                <w:rFonts w:ascii="Arial" w:hAnsi="Arial" w:cs="Arial"/>
                <w:sz w:val="18"/>
                <w:szCs w:val="18"/>
              </w:rPr>
            </w:pPr>
            <w:r w:rsidRPr="00F929B6">
              <w:rPr>
                <w:rFonts w:ascii="Arial" w:hAnsi="Arial" w:cs="Arial"/>
                <w:sz w:val="18"/>
                <w:szCs w:val="18"/>
              </w:rPr>
              <w:t xml:space="preserve">Child – Other </w:t>
            </w:r>
          </w:p>
        </w:tc>
        <w:tc>
          <w:tcPr>
            <w:tcW w:w="18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E768373" w14:textId="58D0540E" w:rsidR="00465B0D" w:rsidRPr="00F929B6" w:rsidRDefault="00465B0D" w:rsidP="00465B0D">
            <w:pPr>
              <w:rPr>
                <w:rFonts w:cs="Arial"/>
                <w:sz w:val="18"/>
                <w:szCs w:val="18"/>
              </w:rPr>
            </w:pPr>
            <w:r w:rsidRPr="00F929B6">
              <w:rPr>
                <w:rFonts w:cs="Arial"/>
                <w:sz w:val="18"/>
                <w:szCs w:val="18"/>
              </w:rPr>
              <w:t xml:space="preserve">Check the </w:t>
            </w:r>
            <w:r w:rsidRPr="00F929B6">
              <w:rPr>
                <w:rFonts w:cs="Arial"/>
                <w:b/>
                <w:i/>
                <w:sz w:val="18"/>
                <w:szCs w:val="18"/>
              </w:rPr>
              <w:t xml:space="preserve">PriceApplication </w:t>
            </w:r>
            <w:r w:rsidRPr="00F929B6">
              <w:rPr>
                <w:rFonts w:cs="Arial"/>
                <w:sz w:val="18"/>
                <w:szCs w:val="18"/>
              </w:rPr>
              <w:t>rule</w:t>
            </w:r>
            <w:r w:rsidRPr="00F929B6">
              <w:rPr>
                <w:rFonts w:cs="Arial"/>
                <w:b/>
                <w:i/>
                <w:sz w:val="18"/>
                <w:szCs w:val="18"/>
              </w:rPr>
              <w:t xml:space="preserve"> </w:t>
            </w:r>
            <w:r w:rsidRPr="00F929B6">
              <w:rPr>
                <w:rFonts w:cs="Arial"/>
                <w:sz w:val="18"/>
                <w:szCs w:val="18"/>
              </w:rPr>
              <w:t>before adding item</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39DA619" w14:textId="77777777" w:rsidR="00465B0D" w:rsidRPr="00F929B6" w:rsidRDefault="00465B0D" w:rsidP="00465B0D">
            <w:pPr>
              <w:rPr>
                <w:rFonts w:cs="Arial"/>
                <w:sz w:val="18"/>
                <w:szCs w:val="18"/>
              </w:rPr>
            </w:pP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B358B61" w14:textId="77777777" w:rsidR="00465B0D" w:rsidRPr="00F929B6" w:rsidRDefault="00465B0D" w:rsidP="00465B0D">
            <w:pPr>
              <w:rPr>
                <w:rFonts w:cs="Arial"/>
                <w:sz w:val="18"/>
                <w:szCs w:val="18"/>
              </w:rPr>
            </w:pPr>
            <w:r w:rsidRPr="00F929B6">
              <w:rPr>
                <w:rFonts w:cs="Arial"/>
                <w:sz w:val="18"/>
                <w:szCs w:val="18"/>
              </w:rPr>
              <w:t>Check if Parent processed successfully.</w:t>
            </w:r>
          </w:p>
          <w:p w14:paraId="6030F076" w14:textId="77777777" w:rsidR="00465B0D" w:rsidRPr="00F929B6" w:rsidRDefault="00465B0D" w:rsidP="00465B0D">
            <w:pPr>
              <w:pStyle w:val="ListParagraph"/>
              <w:numPr>
                <w:ilvl w:val="0"/>
                <w:numId w:val="65"/>
              </w:numPr>
              <w:ind w:left="342"/>
              <w:rPr>
                <w:rFonts w:cs="Arial"/>
                <w:sz w:val="18"/>
                <w:szCs w:val="18"/>
              </w:rPr>
            </w:pPr>
            <w:r w:rsidRPr="00F929B6">
              <w:rPr>
                <w:rFonts w:cs="Arial"/>
                <w:sz w:val="18"/>
                <w:szCs w:val="18"/>
              </w:rPr>
              <w:t>Yes – continue with Allow</w:t>
            </w:r>
          </w:p>
          <w:p w14:paraId="5085D21B" w14:textId="77777777" w:rsidR="00465B0D" w:rsidRPr="00F929B6" w:rsidRDefault="00465B0D" w:rsidP="00465B0D">
            <w:pPr>
              <w:pStyle w:val="ListParagraph"/>
              <w:numPr>
                <w:ilvl w:val="0"/>
                <w:numId w:val="65"/>
              </w:numPr>
              <w:ind w:left="342"/>
              <w:rPr>
                <w:rFonts w:cs="Arial"/>
                <w:sz w:val="18"/>
                <w:szCs w:val="18"/>
              </w:rPr>
            </w:pPr>
            <w:r w:rsidRPr="00F929B6">
              <w:rPr>
                <w:rFonts w:cs="Arial"/>
                <w:sz w:val="18"/>
                <w:szCs w:val="18"/>
              </w:rPr>
              <w:t>No, other items in order – Process next item</w:t>
            </w:r>
          </w:p>
          <w:p w14:paraId="38DA3D96" w14:textId="77777777" w:rsidR="00465B0D" w:rsidRPr="00F929B6" w:rsidRDefault="00465B0D" w:rsidP="00465B0D">
            <w:pPr>
              <w:pStyle w:val="ListParagraph"/>
              <w:numPr>
                <w:ilvl w:val="0"/>
                <w:numId w:val="65"/>
              </w:numPr>
              <w:ind w:left="342"/>
              <w:rPr>
                <w:rFonts w:cs="Arial"/>
                <w:sz w:val="18"/>
                <w:szCs w:val="18"/>
              </w:rPr>
            </w:pPr>
            <w:r w:rsidRPr="00F929B6">
              <w:rPr>
                <w:rFonts w:cs="Arial"/>
                <w:sz w:val="18"/>
                <w:szCs w:val="18"/>
              </w:rPr>
              <w:t>No, no other items –  Check ImportAllItems Processing Rule</w:t>
            </w:r>
          </w:p>
          <w:p w14:paraId="27796CEC" w14:textId="77777777" w:rsidR="00465B0D" w:rsidRPr="00F929B6" w:rsidRDefault="00465B0D" w:rsidP="00465B0D">
            <w:pPr>
              <w:pStyle w:val="ListParagraph"/>
              <w:numPr>
                <w:ilvl w:val="0"/>
                <w:numId w:val="66"/>
              </w:numPr>
              <w:rPr>
                <w:rFonts w:cs="Arial"/>
                <w:sz w:val="18"/>
                <w:szCs w:val="18"/>
              </w:rPr>
            </w:pPr>
            <w:r w:rsidRPr="00F929B6">
              <w:rPr>
                <w:rFonts w:cs="Arial"/>
                <w:sz w:val="18"/>
                <w:szCs w:val="18"/>
              </w:rPr>
              <w:t>Y or Not Defined – Remove all order items and don’t continue import.</w:t>
            </w:r>
          </w:p>
          <w:p w14:paraId="41F9E652" w14:textId="785473DF" w:rsidR="00465B0D" w:rsidRPr="00F929B6" w:rsidRDefault="00465B0D" w:rsidP="00F929B6">
            <w:pPr>
              <w:pStyle w:val="ListParagraph"/>
              <w:numPr>
                <w:ilvl w:val="0"/>
                <w:numId w:val="66"/>
              </w:numPr>
              <w:rPr>
                <w:rFonts w:cs="Arial"/>
                <w:sz w:val="18"/>
                <w:szCs w:val="18"/>
              </w:rPr>
            </w:pPr>
            <w:r w:rsidRPr="00F929B6">
              <w:rPr>
                <w:rFonts w:cs="Arial"/>
                <w:sz w:val="18"/>
                <w:szCs w:val="18"/>
              </w:rPr>
              <w:t>N – continue importing basket without adding item</w:t>
            </w:r>
          </w:p>
        </w:tc>
      </w:tr>
      <w:tr w:rsidR="00F929B6" w:rsidRPr="00F929B6" w14:paraId="2F4CB26E" w14:textId="77777777" w:rsidTr="00F929B6">
        <w:trPr>
          <w:cantSplit/>
        </w:trPr>
        <w:tc>
          <w:tcPr>
            <w:tcW w:w="110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0ABDF60" w14:textId="77777777" w:rsidR="00465B0D" w:rsidRPr="00F929B6" w:rsidRDefault="00465B0D" w:rsidP="00465B0D">
            <w:pPr>
              <w:pStyle w:val="BodyText"/>
              <w:spacing w:after="0"/>
              <w:rPr>
                <w:rFonts w:cs="Arial"/>
                <w:sz w:val="18"/>
                <w:szCs w:val="18"/>
              </w:rPr>
            </w:pP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CA5421D" w14:textId="2C65F636" w:rsidR="00465B0D" w:rsidRPr="00F929B6" w:rsidRDefault="00465B0D" w:rsidP="00465B0D">
            <w:pPr>
              <w:pStyle w:val="BodyText"/>
              <w:spacing w:after="0"/>
              <w:rPr>
                <w:rFonts w:cs="Arial"/>
                <w:sz w:val="18"/>
                <w:szCs w:val="18"/>
              </w:rPr>
            </w:pPr>
            <w:r w:rsidRPr="00F929B6">
              <w:rPr>
                <w:rFonts w:cs="Arial"/>
                <w:sz w:val="18"/>
                <w:szCs w:val="18"/>
              </w:rPr>
              <w:t>PriceApplication</w:t>
            </w:r>
          </w:p>
        </w:tc>
        <w:tc>
          <w:tcPr>
            <w:tcW w:w="171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EA33DB2"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 xml:space="preserve">0, Price in Response &amp; DB Price &lt; Response Price – Other </w:t>
            </w:r>
          </w:p>
          <w:p w14:paraId="3782CBD4"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 xml:space="preserve">0, Price in Response &amp; DB Price &gt; Response Price – Allow </w:t>
            </w:r>
          </w:p>
          <w:p w14:paraId="2FD248A7"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0, Price not in Response – Other</w:t>
            </w:r>
          </w:p>
          <w:p w14:paraId="3139F0D5"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1, Price in Response – Allow</w:t>
            </w:r>
          </w:p>
          <w:p w14:paraId="16D8DDC5"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 xml:space="preserve">1, Price not in Response – Other </w:t>
            </w:r>
          </w:p>
          <w:p w14:paraId="2AE61D04" w14:textId="18C07F7F" w:rsidR="00465B0D" w:rsidRPr="00F929B6" w:rsidRDefault="00465B0D" w:rsidP="00465B0D">
            <w:pPr>
              <w:pStyle w:val="TOC5"/>
              <w:numPr>
                <w:ilvl w:val="0"/>
                <w:numId w:val="6"/>
              </w:numPr>
              <w:ind w:left="364"/>
              <w:rPr>
                <w:rFonts w:ascii="Arial" w:hAnsi="Arial" w:cs="Arial"/>
                <w:sz w:val="18"/>
                <w:szCs w:val="18"/>
              </w:rPr>
            </w:pPr>
            <w:r w:rsidRPr="00F929B6">
              <w:rPr>
                <w:rFonts w:ascii="Arial" w:hAnsi="Arial" w:cs="Arial"/>
                <w:sz w:val="18"/>
                <w:szCs w:val="18"/>
              </w:rPr>
              <w:t xml:space="preserve">2 – Other </w:t>
            </w:r>
          </w:p>
        </w:tc>
        <w:tc>
          <w:tcPr>
            <w:tcW w:w="18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8F3EB0F" w14:textId="2BE7F611" w:rsidR="00465B0D" w:rsidRPr="00F929B6" w:rsidRDefault="00465B0D" w:rsidP="00465B0D">
            <w:pPr>
              <w:rPr>
                <w:rFonts w:cs="Arial"/>
                <w:sz w:val="18"/>
                <w:szCs w:val="18"/>
              </w:rPr>
            </w:pPr>
            <w:r w:rsidRPr="00F929B6">
              <w:rPr>
                <w:rFonts w:cs="Arial"/>
                <w:sz w:val="18"/>
                <w:szCs w:val="18"/>
              </w:rPr>
              <w:t xml:space="preserve">Use response price, capture IBH (from response or DB), capture extension/ Custom Data (from response or prompting), capture order number, , attach gift flag if in response, attach PrimeLineNo &amp; SubLineNo &amp; check </w:t>
            </w:r>
            <w:r w:rsidRPr="00F929B6">
              <w:rPr>
                <w:rFonts w:cs="Arial"/>
                <w:b/>
                <w:i/>
                <w:sz w:val="18"/>
                <w:szCs w:val="18"/>
              </w:rPr>
              <w:t>Quantity</w:t>
            </w:r>
            <w:r w:rsidRPr="00F929B6">
              <w:rPr>
                <w:rFonts w:cs="Arial"/>
                <w:sz w:val="18"/>
                <w:szCs w:val="18"/>
              </w:rPr>
              <w:t xml:space="preserve"> before adding item.</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08D78AA" w14:textId="77777777" w:rsidR="00465B0D" w:rsidRPr="00F929B6" w:rsidRDefault="00465B0D" w:rsidP="00465B0D">
            <w:pPr>
              <w:rPr>
                <w:rFonts w:cs="Arial"/>
                <w:sz w:val="18"/>
                <w:szCs w:val="18"/>
              </w:rPr>
            </w:pP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E5ADFE8" w14:textId="7CD7B63A" w:rsidR="00465B0D" w:rsidRPr="00F929B6" w:rsidRDefault="00465B0D" w:rsidP="00465B0D">
            <w:pPr>
              <w:rPr>
                <w:rFonts w:cs="Arial"/>
                <w:sz w:val="18"/>
                <w:szCs w:val="18"/>
              </w:rPr>
            </w:pPr>
            <w:r w:rsidRPr="00F929B6">
              <w:rPr>
                <w:rFonts w:cs="Arial"/>
                <w:sz w:val="18"/>
                <w:szCs w:val="18"/>
              </w:rPr>
              <w:t xml:space="preserve">Use database price, capture IBH (from response or DB), capture extension/ Custom Data (from response or prompting), capture order number, salesperson, attach gift flag if in response, attach PrimeLineNo &amp; SubLineNo &amp; check </w:t>
            </w:r>
            <w:r w:rsidRPr="00F929B6">
              <w:rPr>
                <w:rFonts w:cs="Arial"/>
                <w:b/>
                <w:i/>
                <w:sz w:val="18"/>
                <w:szCs w:val="18"/>
              </w:rPr>
              <w:t>Quantity</w:t>
            </w:r>
            <w:r w:rsidRPr="00F929B6">
              <w:rPr>
                <w:rFonts w:cs="Arial"/>
                <w:sz w:val="18"/>
                <w:szCs w:val="18"/>
              </w:rPr>
              <w:t xml:space="preserve"> before adding item.</w:t>
            </w:r>
          </w:p>
        </w:tc>
      </w:tr>
      <w:tr w:rsidR="00F929B6" w:rsidRPr="00F929B6" w14:paraId="47076EF2" w14:textId="77777777" w:rsidTr="00F929B6">
        <w:trPr>
          <w:cantSplit/>
        </w:trPr>
        <w:tc>
          <w:tcPr>
            <w:tcW w:w="110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7499110" w14:textId="033812EF" w:rsidR="00465B0D" w:rsidRPr="00F929B6" w:rsidRDefault="00465B0D" w:rsidP="00465B0D">
            <w:pPr>
              <w:pStyle w:val="BodyText"/>
              <w:spacing w:after="0"/>
              <w:rPr>
                <w:rFonts w:cs="Arial"/>
                <w:sz w:val="18"/>
                <w:szCs w:val="18"/>
              </w:rPr>
            </w:pPr>
            <w:r w:rsidRPr="00F929B6">
              <w:rPr>
                <w:rFonts w:cs="Arial"/>
                <w:sz w:val="18"/>
                <w:szCs w:val="18"/>
              </w:rPr>
              <w:t>Quantity Required</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C4F035A" w14:textId="77777777" w:rsidR="00465B0D" w:rsidRPr="00F929B6" w:rsidRDefault="00465B0D" w:rsidP="00465B0D">
            <w:pPr>
              <w:pStyle w:val="BodyText"/>
              <w:spacing w:after="0"/>
              <w:rPr>
                <w:rFonts w:cs="Arial"/>
                <w:sz w:val="18"/>
                <w:szCs w:val="18"/>
              </w:rPr>
            </w:pPr>
          </w:p>
        </w:tc>
        <w:tc>
          <w:tcPr>
            <w:tcW w:w="171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93B0636"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Quantity in response = 0 – Other</w:t>
            </w:r>
          </w:p>
          <w:p w14:paraId="5E408D4D" w14:textId="0869FF9E" w:rsidR="00465B0D" w:rsidRPr="00F929B6" w:rsidRDefault="00465B0D" w:rsidP="00465B0D">
            <w:pPr>
              <w:pStyle w:val="TOC5"/>
              <w:numPr>
                <w:ilvl w:val="0"/>
                <w:numId w:val="6"/>
              </w:numPr>
              <w:ind w:left="364"/>
              <w:rPr>
                <w:rFonts w:ascii="Arial" w:hAnsi="Arial" w:cs="Arial"/>
                <w:sz w:val="18"/>
                <w:szCs w:val="18"/>
              </w:rPr>
            </w:pPr>
            <w:r w:rsidRPr="00F929B6">
              <w:rPr>
                <w:rFonts w:ascii="Arial" w:hAnsi="Arial" w:cs="Arial"/>
                <w:sz w:val="18"/>
                <w:szCs w:val="18"/>
              </w:rPr>
              <w:t>Quantity in response &gt; 1 – Error</w:t>
            </w:r>
          </w:p>
        </w:tc>
        <w:tc>
          <w:tcPr>
            <w:tcW w:w="18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D79BB9B" w14:textId="65800B24" w:rsidR="00465B0D" w:rsidRPr="00F929B6" w:rsidRDefault="00465B0D" w:rsidP="00465B0D">
            <w:pPr>
              <w:rPr>
                <w:rFonts w:cs="Arial"/>
                <w:sz w:val="18"/>
                <w:szCs w:val="18"/>
              </w:rPr>
            </w:pPr>
            <w:r w:rsidRPr="00F929B6">
              <w:rPr>
                <w:rFonts w:cs="Arial"/>
                <w:sz w:val="18"/>
                <w:szCs w:val="18"/>
              </w:rPr>
              <w:t>Set quantity to value in the response before adding item to the transaction</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21F1414" w14:textId="77777777" w:rsidR="00465B0D" w:rsidRPr="00F929B6" w:rsidRDefault="00465B0D" w:rsidP="00465B0D">
            <w:pPr>
              <w:rPr>
                <w:rFonts w:cs="Arial"/>
                <w:sz w:val="18"/>
                <w:szCs w:val="18"/>
              </w:rPr>
            </w:pP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D523D53" w14:textId="7C384D80" w:rsidR="00465B0D" w:rsidRPr="00F929B6" w:rsidRDefault="00465B0D" w:rsidP="00465B0D">
            <w:pPr>
              <w:rPr>
                <w:rFonts w:cs="Arial"/>
                <w:sz w:val="18"/>
                <w:szCs w:val="18"/>
              </w:rPr>
            </w:pPr>
            <w:r w:rsidRPr="00F929B6">
              <w:rPr>
                <w:rFonts w:cs="Arial"/>
                <w:sz w:val="18"/>
                <w:szCs w:val="18"/>
              </w:rPr>
              <w:t xml:space="preserve">Prompt for Quantity, set Quantity to entered value before adding item to the transaction.  Assumption:  Quantity Required items are not serial number required, an activation or loyalty item, doesn’t have item links or custom data </w:t>
            </w:r>
          </w:p>
        </w:tc>
      </w:tr>
      <w:tr w:rsidR="00F929B6" w:rsidRPr="00F929B6" w14:paraId="607748B8" w14:textId="77777777" w:rsidTr="00F929B6">
        <w:trPr>
          <w:cantSplit/>
        </w:trPr>
        <w:tc>
          <w:tcPr>
            <w:tcW w:w="110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9F83664" w14:textId="5B2DB37A" w:rsidR="00465B0D" w:rsidRPr="00F929B6" w:rsidRDefault="00465B0D" w:rsidP="00465B0D">
            <w:pPr>
              <w:pStyle w:val="BodyText"/>
              <w:spacing w:after="0"/>
              <w:rPr>
                <w:rFonts w:cs="Arial"/>
                <w:sz w:val="18"/>
                <w:szCs w:val="18"/>
              </w:rPr>
            </w:pPr>
            <w:r w:rsidRPr="00F929B6">
              <w:rPr>
                <w:rFonts w:cs="Arial"/>
                <w:sz w:val="18"/>
                <w:szCs w:val="18"/>
              </w:rPr>
              <w:lastRenderedPageBreak/>
              <w:t>Not Quantity Required &amp; Quantity Returned in Response Not = 0</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24B83C1" w14:textId="77777777" w:rsidR="00465B0D" w:rsidRPr="00F929B6" w:rsidRDefault="00465B0D" w:rsidP="00465B0D">
            <w:pPr>
              <w:pStyle w:val="BodyText"/>
              <w:spacing w:after="0"/>
              <w:rPr>
                <w:rFonts w:cs="Arial"/>
                <w:sz w:val="18"/>
                <w:szCs w:val="18"/>
              </w:rPr>
            </w:pPr>
          </w:p>
        </w:tc>
        <w:tc>
          <w:tcPr>
            <w:tcW w:w="171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34B3A19"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 xml:space="preserve">Quantity in response = 1 – Allow </w:t>
            </w:r>
          </w:p>
          <w:p w14:paraId="78007E56"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 xml:space="preserve">Quantity in response &gt; 1 – Other </w:t>
            </w:r>
          </w:p>
          <w:p w14:paraId="45FB9E5B"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 xml:space="preserve">Quantity in response &lt; 0 – Error </w:t>
            </w:r>
          </w:p>
          <w:p w14:paraId="660A4C77" w14:textId="60F6F63A" w:rsidR="00465B0D" w:rsidRPr="00F929B6" w:rsidRDefault="00465B0D" w:rsidP="00465B0D">
            <w:pPr>
              <w:pStyle w:val="TOC5"/>
              <w:numPr>
                <w:ilvl w:val="0"/>
                <w:numId w:val="6"/>
              </w:numPr>
              <w:ind w:left="364"/>
              <w:rPr>
                <w:rFonts w:ascii="Arial" w:hAnsi="Arial" w:cs="Arial"/>
                <w:sz w:val="18"/>
                <w:szCs w:val="18"/>
              </w:rPr>
            </w:pPr>
            <w:r w:rsidRPr="00F929B6">
              <w:rPr>
                <w:rFonts w:ascii="Arial" w:hAnsi="Arial" w:cs="Arial"/>
                <w:sz w:val="18"/>
                <w:szCs w:val="18"/>
              </w:rPr>
              <w:t xml:space="preserve">Quantity in response not defined – Allow </w:t>
            </w:r>
          </w:p>
        </w:tc>
        <w:tc>
          <w:tcPr>
            <w:tcW w:w="18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4246AC4" w14:textId="7D5101DB" w:rsidR="00465B0D" w:rsidRPr="00F929B6" w:rsidRDefault="00465B0D" w:rsidP="00465B0D">
            <w:pPr>
              <w:rPr>
                <w:rFonts w:cs="Arial"/>
                <w:sz w:val="18"/>
                <w:szCs w:val="18"/>
              </w:rPr>
            </w:pPr>
            <w:r w:rsidRPr="00F929B6">
              <w:rPr>
                <w:rFonts w:cs="Arial"/>
                <w:sz w:val="18"/>
                <w:szCs w:val="18"/>
              </w:rPr>
              <w:t>Set quantity to 1 before adding item to the transaction</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7C13941" w14:textId="77777777" w:rsidR="00465B0D" w:rsidRPr="00F929B6" w:rsidRDefault="00465B0D" w:rsidP="00465B0D">
            <w:pPr>
              <w:rPr>
                <w:rFonts w:cs="Arial"/>
                <w:color w:val="000000"/>
                <w:sz w:val="18"/>
                <w:szCs w:val="18"/>
              </w:rPr>
            </w:pPr>
            <w:r w:rsidRPr="00F929B6">
              <w:rPr>
                <w:rFonts w:cs="Arial"/>
                <w:sz w:val="18"/>
                <w:szCs w:val="18"/>
              </w:rPr>
              <w:t xml:space="preserve">Check </w:t>
            </w:r>
            <w:r w:rsidRPr="00F929B6">
              <w:rPr>
                <w:rFonts w:cs="Arial"/>
                <w:color w:val="000000"/>
                <w:sz w:val="18"/>
                <w:szCs w:val="18"/>
              </w:rPr>
              <w:t>ImportAllItems Processing Rule</w:t>
            </w:r>
          </w:p>
          <w:p w14:paraId="3ABE2E7B" w14:textId="77777777" w:rsidR="00465B0D" w:rsidRPr="00F929B6" w:rsidRDefault="00465B0D" w:rsidP="00465B0D">
            <w:pPr>
              <w:pStyle w:val="ListParagraph"/>
              <w:numPr>
                <w:ilvl w:val="0"/>
                <w:numId w:val="63"/>
              </w:numPr>
              <w:ind w:left="411"/>
              <w:rPr>
                <w:rFonts w:cs="Arial"/>
                <w:sz w:val="18"/>
                <w:szCs w:val="18"/>
              </w:rPr>
            </w:pPr>
            <w:r w:rsidRPr="00F929B6">
              <w:rPr>
                <w:rFonts w:cs="Arial"/>
                <w:sz w:val="18"/>
                <w:szCs w:val="18"/>
              </w:rPr>
              <w:t>Y or Not Defined – Remove all order items and don’t continue import.</w:t>
            </w:r>
          </w:p>
          <w:p w14:paraId="7420AC81" w14:textId="2D0A038B" w:rsidR="00465B0D" w:rsidRPr="00F929B6" w:rsidRDefault="00465B0D" w:rsidP="00F929B6">
            <w:pPr>
              <w:pStyle w:val="ListParagraph"/>
              <w:numPr>
                <w:ilvl w:val="0"/>
                <w:numId w:val="63"/>
              </w:numPr>
              <w:ind w:left="411"/>
              <w:rPr>
                <w:rFonts w:cs="Arial"/>
                <w:sz w:val="18"/>
                <w:szCs w:val="18"/>
              </w:rPr>
            </w:pPr>
            <w:r w:rsidRPr="00F929B6">
              <w:rPr>
                <w:rFonts w:cs="Arial"/>
                <w:sz w:val="18"/>
                <w:szCs w:val="18"/>
              </w:rPr>
              <w:t>N – continue importing basket without adding item</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436C3AF"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 xml:space="preserve">Item not serial number required, an activation or loyalty item, doesn’t have item links or custom data –set Quantity to returned value and add item to the transaction. </w:t>
            </w:r>
          </w:p>
          <w:p w14:paraId="2486BFC2" w14:textId="73FE08C2" w:rsidR="00465B0D" w:rsidRPr="00F929B6" w:rsidRDefault="00465B0D" w:rsidP="00F929B6">
            <w:pPr>
              <w:pStyle w:val="ListParagraph"/>
              <w:numPr>
                <w:ilvl w:val="0"/>
                <w:numId w:val="61"/>
              </w:numPr>
              <w:ind w:left="364"/>
              <w:rPr>
                <w:rFonts w:cs="Arial"/>
                <w:sz w:val="18"/>
                <w:szCs w:val="18"/>
              </w:rPr>
            </w:pPr>
            <w:r w:rsidRPr="00F929B6">
              <w:rPr>
                <w:rFonts w:cs="Arial"/>
                <w:sz w:val="18"/>
                <w:szCs w:val="18"/>
              </w:rPr>
              <w:t>Item is serial number required, an activation or loyalty item, has item links or custom data –Error</w:t>
            </w:r>
          </w:p>
        </w:tc>
      </w:tr>
      <w:tr w:rsidR="00F929B6" w:rsidRPr="00F929B6" w14:paraId="357F0857" w14:textId="77777777" w:rsidTr="00F929B6">
        <w:trPr>
          <w:cantSplit/>
        </w:trPr>
        <w:tc>
          <w:tcPr>
            <w:tcW w:w="110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6EECA3B" w14:textId="656FCBAB" w:rsidR="00465B0D" w:rsidRPr="00F929B6" w:rsidRDefault="00465B0D" w:rsidP="00465B0D">
            <w:pPr>
              <w:pStyle w:val="BodyText"/>
              <w:spacing w:after="0"/>
              <w:rPr>
                <w:rFonts w:cs="Arial"/>
                <w:sz w:val="18"/>
                <w:szCs w:val="18"/>
              </w:rPr>
            </w:pPr>
            <w:r w:rsidRPr="00F929B6">
              <w:rPr>
                <w:rFonts w:cs="Arial"/>
                <w:sz w:val="18"/>
                <w:szCs w:val="18"/>
              </w:rPr>
              <w:t>Not Quantity Required &amp; Quantity Returned = 0</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1D13045" w14:textId="0CE545B4" w:rsidR="00465B0D" w:rsidRPr="00F929B6" w:rsidRDefault="00465B0D" w:rsidP="00465B0D">
            <w:pPr>
              <w:pStyle w:val="BodyText"/>
              <w:spacing w:after="0"/>
              <w:rPr>
                <w:rFonts w:cs="Arial"/>
                <w:sz w:val="18"/>
                <w:szCs w:val="18"/>
              </w:rPr>
            </w:pPr>
            <w:r w:rsidRPr="00F929B6">
              <w:rPr>
                <w:rFonts w:cs="Arial"/>
                <w:sz w:val="18"/>
                <w:szCs w:val="18"/>
              </w:rPr>
              <w:t>Quantity-0</w:t>
            </w:r>
          </w:p>
        </w:tc>
        <w:tc>
          <w:tcPr>
            <w:tcW w:w="171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2AFB10E"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Y &amp; Quantity in response = 0 – Other</w:t>
            </w:r>
          </w:p>
          <w:p w14:paraId="1135A435" w14:textId="39283570" w:rsidR="00465B0D" w:rsidRPr="00F929B6" w:rsidRDefault="00465B0D" w:rsidP="00465B0D">
            <w:pPr>
              <w:pStyle w:val="TOC5"/>
              <w:numPr>
                <w:ilvl w:val="0"/>
                <w:numId w:val="6"/>
              </w:numPr>
              <w:ind w:left="364"/>
              <w:rPr>
                <w:rFonts w:ascii="Arial" w:hAnsi="Arial" w:cs="Arial"/>
                <w:sz w:val="18"/>
                <w:szCs w:val="18"/>
              </w:rPr>
            </w:pPr>
            <w:r w:rsidRPr="00F929B6">
              <w:rPr>
                <w:rFonts w:ascii="Arial" w:hAnsi="Arial" w:cs="Arial"/>
                <w:sz w:val="18"/>
                <w:szCs w:val="18"/>
              </w:rPr>
              <w:t>N &amp; Quantity in response = 0 – Error</w:t>
            </w:r>
          </w:p>
        </w:tc>
        <w:tc>
          <w:tcPr>
            <w:tcW w:w="18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1E93043" w14:textId="5696CAE0" w:rsidR="00465B0D" w:rsidRPr="00F929B6" w:rsidRDefault="00465B0D" w:rsidP="00465B0D">
            <w:pPr>
              <w:rPr>
                <w:rFonts w:cs="Arial"/>
                <w:sz w:val="18"/>
                <w:szCs w:val="18"/>
              </w:rPr>
            </w:pPr>
            <w:r w:rsidRPr="00F929B6">
              <w:rPr>
                <w:rFonts w:cs="Arial"/>
                <w:sz w:val="18"/>
                <w:szCs w:val="18"/>
              </w:rPr>
              <w:t>Set quantity to 1 before adding item to the transaction</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1F1CE43" w14:textId="77777777" w:rsidR="00465B0D" w:rsidRPr="00F929B6" w:rsidRDefault="00465B0D" w:rsidP="00465B0D">
            <w:pPr>
              <w:rPr>
                <w:rFonts w:cs="Arial"/>
                <w:color w:val="000000"/>
                <w:sz w:val="18"/>
                <w:szCs w:val="18"/>
              </w:rPr>
            </w:pPr>
            <w:r w:rsidRPr="00F929B6">
              <w:rPr>
                <w:rFonts w:cs="Arial"/>
                <w:sz w:val="18"/>
                <w:szCs w:val="18"/>
              </w:rPr>
              <w:t xml:space="preserve">Check </w:t>
            </w:r>
            <w:r w:rsidRPr="00F929B6">
              <w:rPr>
                <w:rFonts w:cs="Arial"/>
                <w:color w:val="000000"/>
                <w:sz w:val="18"/>
                <w:szCs w:val="18"/>
              </w:rPr>
              <w:t>ImportAllItems Processing Rule</w:t>
            </w:r>
          </w:p>
          <w:p w14:paraId="6482C6D7" w14:textId="77777777" w:rsidR="00465B0D" w:rsidRPr="00F929B6" w:rsidRDefault="00465B0D" w:rsidP="00465B0D">
            <w:pPr>
              <w:pStyle w:val="ListParagraph"/>
              <w:numPr>
                <w:ilvl w:val="0"/>
                <w:numId w:val="63"/>
              </w:numPr>
              <w:ind w:left="411"/>
              <w:rPr>
                <w:rFonts w:cs="Arial"/>
                <w:sz w:val="18"/>
                <w:szCs w:val="18"/>
              </w:rPr>
            </w:pPr>
            <w:r w:rsidRPr="00F929B6">
              <w:rPr>
                <w:rFonts w:cs="Arial"/>
                <w:sz w:val="18"/>
                <w:szCs w:val="18"/>
              </w:rPr>
              <w:t>Y or Not Defined – Remove all order items and don’t continue import.</w:t>
            </w:r>
          </w:p>
          <w:p w14:paraId="79ED5E37" w14:textId="08131288" w:rsidR="00465B0D" w:rsidRPr="00F929B6" w:rsidRDefault="00465B0D" w:rsidP="00F929B6">
            <w:pPr>
              <w:pStyle w:val="ListParagraph"/>
              <w:numPr>
                <w:ilvl w:val="0"/>
                <w:numId w:val="63"/>
              </w:numPr>
              <w:ind w:left="411"/>
              <w:rPr>
                <w:rFonts w:cs="Arial"/>
                <w:sz w:val="18"/>
                <w:szCs w:val="18"/>
              </w:rPr>
            </w:pPr>
            <w:r w:rsidRPr="00F929B6">
              <w:rPr>
                <w:rFonts w:cs="Arial"/>
                <w:sz w:val="18"/>
                <w:szCs w:val="18"/>
              </w:rPr>
              <w:t>N – continue importing basket without adding item</w:t>
            </w: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244690E" w14:textId="77777777" w:rsidR="00465B0D" w:rsidRPr="00F929B6" w:rsidRDefault="00465B0D" w:rsidP="00F929B6">
            <w:pPr>
              <w:rPr>
                <w:rFonts w:cs="Arial"/>
                <w:sz w:val="18"/>
                <w:szCs w:val="18"/>
              </w:rPr>
            </w:pPr>
          </w:p>
        </w:tc>
      </w:tr>
      <w:tr w:rsidR="00F929B6" w:rsidRPr="00F929B6" w14:paraId="44156EAE" w14:textId="77777777" w:rsidTr="00F929B6">
        <w:trPr>
          <w:cantSplit/>
        </w:trPr>
        <w:tc>
          <w:tcPr>
            <w:tcW w:w="110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2B01EED" w14:textId="77777777" w:rsidR="00465B0D" w:rsidRPr="00F929B6" w:rsidRDefault="00465B0D" w:rsidP="00465B0D">
            <w:pPr>
              <w:pStyle w:val="BodyText"/>
              <w:spacing w:after="0"/>
              <w:rPr>
                <w:rFonts w:cs="Arial"/>
                <w:sz w:val="18"/>
                <w:szCs w:val="18"/>
              </w:rPr>
            </w:pP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99F5D69" w14:textId="0543DBA3" w:rsidR="00465B0D" w:rsidRPr="00F929B6" w:rsidRDefault="00465B0D" w:rsidP="00465B0D">
            <w:pPr>
              <w:pStyle w:val="BodyText"/>
              <w:spacing w:after="0"/>
              <w:rPr>
                <w:rFonts w:cs="Arial"/>
                <w:sz w:val="18"/>
                <w:szCs w:val="18"/>
              </w:rPr>
            </w:pPr>
            <w:r w:rsidRPr="00F929B6">
              <w:rPr>
                <w:rFonts w:cs="Arial"/>
                <w:sz w:val="18"/>
                <w:szCs w:val="18"/>
              </w:rPr>
              <w:t>Authorization</w:t>
            </w:r>
          </w:p>
        </w:tc>
        <w:tc>
          <w:tcPr>
            <w:tcW w:w="171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74DA833" w14:textId="77777777" w:rsidR="00465B0D" w:rsidRPr="00F929B6" w:rsidRDefault="00465B0D" w:rsidP="00465B0D">
            <w:pPr>
              <w:pStyle w:val="ListParagraph"/>
              <w:numPr>
                <w:ilvl w:val="0"/>
                <w:numId w:val="61"/>
              </w:numPr>
              <w:ind w:left="364"/>
              <w:rPr>
                <w:rFonts w:cs="Arial"/>
                <w:sz w:val="18"/>
                <w:szCs w:val="18"/>
              </w:rPr>
            </w:pPr>
            <w:r w:rsidRPr="00F929B6">
              <w:rPr>
                <w:rFonts w:cs="Arial"/>
                <w:sz w:val="18"/>
                <w:szCs w:val="18"/>
              </w:rPr>
              <w:t>0 – No Authorization, Other</w:t>
            </w:r>
          </w:p>
          <w:p w14:paraId="01CF73E5" w14:textId="193A77E8" w:rsidR="00465B0D" w:rsidRPr="00F929B6" w:rsidRDefault="00465B0D" w:rsidP="00465B0D">
            <w:pPr>
              <w:pStyle w:val="TOC5"/>
              <w:numPr>
                <w:ilvl w:val="0"/>
                <w:numId w:val="6"/>
              </w:numPr>
              <w:ind w:left="364"/>
              <w:rPr>
                <w:rFonts w:ascii="Arial" w:hAnsi="Arial" w:cs="Arial"/>
                <w:sz w:val="18"/>
                <w:szCs w:val="18"/>
              </w:rPr>
            </w:pPr>
            <w:r w:rsidRPr="00F929B6">
              <w:rPr>
                <w:rFonts w:ascii="Arial" w:hAnsi="Arial" w:cs="Arial"/>
                <w:sz w:val="18"/>
                <w:szCs w:val="18"/>
              </w:rPr>
              <w:t>1 or not defined – Authorize Item before adding</w:t>
            </w:r>
          </w:p>
        </w:tc>
        <w:tc>
          <w:tcPr>
            <w:tcW w:w="18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E9DB724" w14:textId="77777777" w:rsidR="00465B0D" w:rsidRPr="00F929B6" w:rsidRDefault="00465B0D" w:rsidP="00465B0D">
            <w:pPr>
              <w:rPr>
                <w:rFonts w:cs="Arial"/>
                <w:sz w:val="18"/>
                <w:szCs w:val="18"/>
              </w:rPr>
            </w:pP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387943B" w14:textId="77777777" w:rsidR="00465B0D" w:rsidRPr="00F929B6" w:rsidRDefault="00465B0D" w:rsidP="00465B0D">
            <w:pPr>
              <w:rPr>
                <w:rFonts w:cs="Arial"/>
                <w:sz w:val="18"/>
                <w:szCs w:val="18"/>
              </w:rPr>
            </w:pPr>
          </w:p>
        </w:tc>
        <w:tc>
          <w:tcPr>
            <w:tcW w:w="22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34E761A" w14:textId="7316CEC7" w:rsidR="00465B0D" w:rsidRPr="00F929B6" w:rsidRDefault="00465B0D" w:rsidP="00465B0D">
            <w:pPr>
              <w:pStyle w:val="TOC5"/>
              <w:numPr>
                <w:ilvl w:val="0"/>
                <w:numId w:val="6"/>
              </w:numPr>
              <w:ind w:left="364"/>
              <w:rPr>
                <w:rFonts w:ascii="Arial" w:hAnsi="Arial" w:cs="Arial"/>
                <w:sz w:val="18"/>
                <w:szCs w:val="18"/>
              </w:rPr>
            </w:pPr>
            <w:r w:rsidRPr="00F929B6">
              <w:rPr>
                <w:rFonts w:ascii="Arial" w:hAnsi="Arial" w:cs="Arial"/>
                <w:sz w:val="18"/>
                <w:szCs w:val="18"/>
              </w:rPr>
              <w:t>Use information from response for authorization before continuing with adding the item.</w:t>
            </w:r>
          </w:p>
        </w:tc>
      </w:tr>
    </w:tbl>
    <w:p w14:paraId="2F3E9FF3" w14:textId="77777777" w:rsidR="0079148D" w:rsidRDefault="0079148D" w:rsidP="0079148D">
      <w:pPr>
        <w:pStyle w:val="BodyText"/>
      </w:pPr>
    </w:p>
    <w:p w14:paraId="2ADDC9B5" w14:textId="27BE25B4" w:rsidR="003607DB" w:rsidRDefault="003607DB" w:rsidP="003607DB">
      <w:pPr>
        <w:pStyle w:val="Heading2"/>
      </w:pPr>
      <w:bookmarkStart w:id="121" w:name="_Toc411629284"/>
      <w:r>
        <w:t>Additional Notes/Requirements</w:t>
      </w:r>
      <w:bookmarkEnd w:id="121"/>
    </w:p>
    <w:p w14:paraId="7FDBC0A8" w14:textId="15C4D196" w:rsidR="003607DB" w:rsidRDefault="003607DB" w:rsidP="000B4F83">
      <w:pPr>
        <w:pStyle w:val="BodyText"/>
        <w:numPr>
          <w:ilvl w:val="0"/>
          <w:numId w:val="53"/>
        </w:numPr>
        <w:ind w:left="360"/>
      </w:pPr>
      <w:r>
        <w:t>After user correctly enters information in a prompt about an imported item, the item appears in the virtual receipt confirming that item added successfully.</w:t>
      </w:r>
    </w:p>
    <w:p w14:paraId="3AA92DC7" w14:textId="1C70913C" w:rsidR="003607DB" w:rsidRDefault="003607DB" w:rsidP="000B4F83">
      <w:pPr>
        <w:pStyle w:val="BodyText"/>
        <w:numPr>
          <w:ilvl w:val="0"/>
          <w:numId w:val="53"/>
        </w:numPr>
        <w:ind w:left="360"/>
      </w:pPr>
      <w:r>
        <w:t>When an imported item prompts user for more information, the item ID is listed in the prompt to identify the item for the user.</w:t>
      </w:r>
    </w:p>
    <w:p w14:paraId="1E5C44F2" w14:textId="0F714DFA" w:rsidR="008D3F1E" w:rsidRDefault="008D3F1E" w:rsidP="000B4F83">
      <w:pPr>
        <w:pStyle w:val="BodyText"/>
        <w:numPr>
          <w:ilvl w:val="0"/>
          <w:numId w:val="53"/>
        </w:numPr>
        <w:ind w:left="360"/>
      </w:pPr>
      <w:r>
        <w:t>User must set the employee transaction within the system, this is not imported from application.</w:t>
      </w:r>
    </w:p>
    <w:p w14:paraId="73C231FC" w14:textId="297DCAE5" w:rsidR="00D107F8" w:rsidRPr="008918AC" w:rsidRDefault="00D107F8" w:rsidP="00D107F8">
      <w:pPr>
        <w:pStyle w:val="Heading1"/>
      </w:pPr>
      <w:bookmarkStart w:id="122" w:name="_Ref411629163"/>
      <w:bookmarkStart w:id="123" w:name="_Toc411629285"/>
      <w:r>
        <w:lastRenderedPageBreak/>
        <w:t>Use Case:  Post Basket Import</w:t>
      </w:r>
      <w:bookmarkEnd w:id="122"/>
      <w:bookmarkEnd w:id="123"/>
    </w:p>
    <w:p w14:paraId="7C04752C" w14:textId="77777777" w:rsidR="00D107F8" w:rsidRDefault="00D107F8" w:rsidP="00D107F8">
      <w:pPr>
        <w:pStyle w:val="Heading2"/>
      </w:pPr>
      <w:bookmarkStart w:id="124" w:name="_Toc411629286"/>
      <w:r>
        <w:t>Feature Flow</w:t>
      </w:r>
      <w:bookmarkEnd w:id="124"/>
    </w:p>
    <w:p w14:paraId="24CD4894" w14:textId="77777777" w:rsidR="00A12E54" w:rsidRDefault="00A12E54" w:rsidP="00A12E54">
      <w:pPr>
        <w:pStyle w:val="BodyText"/>
        <w:jc w:val="center"/>
      </w:pPr>
      <w:r>
        <w:object w:dxaOrig="25828" w:dyaOrig="9714" w14:anchorId="3493CA86">
          <v:shape id="_x0000_i1028" type="#_x0000_t75" style="width:540pt;height:202.5pt" o:ole="">
            <v:imagedata r:id="rId14" o:title=""/>
          </v:shape>
          <o:OLEObject Type="Embed" ProgID="Visio.Drawing.11" ShapeID="_x0000_i1028" DrawAspect="Content" ObjectID="_1491046289" r:id="rId15"/>
        </w:object>
      </w:r>
    </w:p>
    <w:p w14:paraId="72661DB2" w14:textId="77777777" w:rsidR="00A12E54" w:rsidRDefault="00A12E54" w:rsidP="00A12E54">
      <w:pPr>
        <w:pStyle w:val="Caption"/>
        <w:jc w:val="center"/>
      </w:pPr>
      <w:r>
        <w:t xml:space="preserve">Figure </w:t>
      </w:r>
      <w:r>
        <w:fldChar w:fldCharType="begin"/>
      </w:r>
      <w:r>
        <w:instrText xml:space="preserve"> SEQ Figure \* ARABIC </w:instrText>
      </w:r>
      <w:r>
        <w:fldChar w:fldCharType="separate"/>
      </w:r>
      <w:r w:rsidR="00B177F9">
        <w:rPr>
          <w:noProof/>
        </w:rPr>
        <w:t>3</w:t>
      </w:r>
      <w:r>
        <w:rPr>
          <w:noProof/>
        </w:rPr>
        <w:fldChar w:fldCharType="end"/>
      </w:r>
      <w:r>
        <w:t>:  Post Import Flag Process Flow</w:t>
      </w:r>
    </w:p>
    <w:p w14:paraId="4E529BCE" w14:textId="77777777" w:rsidR="00D107F8" w:rsidRDefault="00D107F8" w:rsidP="00D107F8">
      <w:pPr>
        <w:pStyle w:val="Heading2"/>
      </w:pPr>
      <w:bookmarkStart w:id="125" w:name="_Toc411629287"/>
      <w:r>
        <w:t>Precondition</w:t>
      </w:r>
      <w:bookmarkEnd w:id="125"/>
    </w:p>
    <w:p w14:paraId="52300E7E" w14:textId="12EC22BB" w:rsidR="00D107F8" w:rsidRPr="00AE249A" w:rsidRDefault="00D107F8" w:rsidP="00D107F8">
      <w:pPr>
        <w:pStyle w:val="BodyText"/>
        <w:numPr>
          <w:ilvl w:val="0"/>
          <w:numId w:val="9"/>
        </w:numPr>
        <w:ind w:left="360"/>
      </w:pPr>
      <w:r>
        <w:t>User has Imported a basket.</w:t>
      </w:r>
    </w:p>
    <w:p w14:paraId="18A8DDC1" w14:textId="77777777" w:rsidR="00D107F8" w:rsidRDefault="00D107F8" w:rsidP="00D107F8">
      <w:pPr>
        <w:pStyle w:val="Heading2"/>
      </w:pPr>
      <w:bookmarkStart w:id="126" w:name="_Toc411629288"/>
      <w:r>
        <w:t>Main Flow</w:t>
      </w:r>
      <w:bookmarkEnd w:id="126"/>
    </w:p>
    <w:p w14:paraId="242E5EF0" w14:textId="6E59D013" w:rsidR="00D107F8" w:rsidRDefault="00D107F8" w:rsidP="00D107F8">
      <w:pPr>
        <w:pStyle w:val="BodyText"/>
        <w:numPr>
          <w:ilvl w:val="0"/>
          <w:numId w:val="59"/>
        </w:numPr>
        <w:ind w:left="360"/>
      </w:pPr>
      <w:r>
        <w:t xml:space="preserve">System executes </w:t>
      </w:r>
      <w:r w:rsidR="00BB09A7">
        <w:fldChar w:fldCharType="begin"/>
      </w:r>
      <w:r w:rsidR="00BB09A7">
        <w:instrText xml:space="preserve"> REF _Ref411423830 \h </w:instrText>
      </w:r>
      <w:r w:rsidR="00BB09A7">
        <w:fldChar w:fldCharType="separate"/>
      </w:r>
      <w:r w:rsidR="00B177F9">
        <w:t>Price Override Alternate Flow</w:t>
      </w:r>
      <w:r w:rsidR="00BB09A7">
        <w:fldChar w:fldCharType="end"/>
      </w:r>
      <w:r>
        <w:t xml:space="preserve"> (section </w:t>
      </w:r>
      <w:r w:rsidR="00BB09A7">
        <w:fldChar w:fldCharType="begin"/>
      </w:r>
      <w:r w:rsidR="00BB09A7">
        <w:instrText xml:space="preserve"> REF _Ref411423830 \r \h </w:instrText>
      </w:r>
      <w:r w:rsidR="00BB09A7">
        <w:fldChar w:fldCharType="separate"/>
      </w:r>
      <w:r w:rsidR="00B177F9">
        <w:t>5.4</w:t>
      </w:r>
      <w:r w:rsidR="00B177F9">
        <w:t>.</w:t>
      </w:r>
      <w:r w:rsidR="00B177F9">
        <w:t>1</w:t>
      </w:r>
      <w:r w:rsidR="00BB09A7">
        <w:fldChar w:fldCharType="end"/>
      </w:r>
      <w:r>
        <w:t>).</w:t>
      </w:r>
    </w:p>
    <w:p w14:paraId="21FCED23" w14:textId="06906776" w:rsidR="00D107F8" w:rsidRDefault="00D107F8" w:rsidP="00D107F8">
      <w:pPr>
        <w:pStyle w:val="BodyText"/>
        <w:numPr>
          <w:ilvl w:val="0"/>
          <w:numId w:val="59"/>
        </w:numPr>
        <w:ind w:left="360"/>
      </w:pPr>
      <w:bookmarkStart w:id="127" w:name="_Ref411591764"/>
      <w:r>
        <w:t xml:space="preserve">System executes </w:t>
      </w:r>
      <w:r w:rsidR="00BB09A7">
        <w:fldChar w:fldCharType="begin"/>
      </w:r>
      <w:r w:rsidR="00BB09A7">
        <w:instrText xml:space="preserve"> REF _Ref411423864 \h </w:instrText>
      </w:r>
      <w:r w:rsidR="00BB09A7">
        <w:fldChar w:fldCharType="separate"/>
      </w:r>
      <w:r w:rsidR="00B177F9">
        <w:t>Item Discount Alternate Flow</w:t>
      </w:r>
      <w:r w:rsidR="00BB09A7">
        <w:fldChar w:fldCharType="end"/>
      </w:r>
      <w:r>
        <w:t xml:space="preserve"> (section </w:t>
      </w:r>
      <w:r w:rsidR="00BB09A7">
        <w:fldChar w:fldCharType="begin"/>
      </w:r>
      <w:r w:rsidR="00BB09A7">
        <w:instrText xml:space="preserve"> REF _Ref411423864 \r \h </w:instrText>
      </w:r>
      <w:r w:rsidR="00BB09A7">
        <w:fldChar w:fldCharType="separate"/>
      </w:r>
      <w:r w:rsidR="00B177F9">
        <w:t>5.4.2</w:t>
      </w:r>
      <w:r w:rsidR="00BB09A7">
        <w:fldChar w:fldCharType="end"/>
      </w:r>
      <w:r>
        <w:t>)</w:t>
      </w:r>
      <w:bookmarkEnd w:id="127"/>
    </w:p>
    <w:p w14:paraId="7F222A48" w14:textId="6CDDC566" w:rsidR="00D107F8" w:rsidRDefault="00D107F8" w:rsidP="00D107F8">
      <w:pPr>
        <w:pStyle w:val="BodyText"/>
        <w:numPr>
          <w:ilvl w:val="0"/>
          <w:numId w:val="59"/>
        </w:numPr>
        <w:ind w:left="360"/>
      </w:pPr>
      <w:bookmarkStart w:id="128" w:name="_Ref411591787"/>
      <w:r>
        <w:t xml:space="preserve">System executes </w:t>
      </w:r>
      <w:r w:rsidR="00BB09A7">
        <w:fldChar w:fldCharType="begin"/>
      </w:r>
      <w:r w:rsidR="00BB09A7">
        <w:instrText xml:space="preserve"> REF _Ref411423895 \h </w:instrText>
      </w:r>
      <w:r w:rsidR="00BB09A7">
        <w:fldChar w:fldCharType="separate"/>
      </w:r>
      <w:r w:rsidR="00B177F9">
        <w:t>Item Tax Override Alternate Flow</w:t>
      </w:r>
      <w:r w:rsidR="00BB09A7">
        <w:fldChar w:fldCharType="end"/>
      </w:r>
      <w:r>
        <w:t xml:space="preserve"> (section </w:t>
      </w:r>
      <w:r w:rsidR="00BB09A7">
        <w:fldChar w:fldCharType="begin"/>
      </w:r>
      <w:r w:rsidR="00BB09A7">
        <w:instrText xml:space="preserve"> REF _Ref411423895 \r \h </w:instrText>
      </w:r>
      <w:r w:rsidR="00BB09A7">
        <w:fldChar w:fldCharType="separate"/>
      </w:r>
      <w:r w:rsidR="00B177F9">
        <w:t>5.4.3</w:t>
      </w:r>
      <w:r w:rsidR="00BB09A7">
        <w:fldChar w:fldCharType="end"/>
      </w:r>
      <w:r>
        <w:t>).</w:t>
      </w:r>
      <w:bookmarkEnd w:id="128"/>
    </w:p>
    <w:p w14:paraId="5CBD12CD" w14:textId="12EAC85A" w:rsidR="00D107F8" w:rsidRDefault="00D107F8" w:rsidP="00D107F8">
      <w:pPr>
        <w:pStyle w:val="BodyText"/>
        <w:numPr>
          <w:ilvl w:val="0"/>
          <w:numId w:val="59"/>
        </w:numPr>
        <w:ind w:left="360"/>
      </w:pPr>
      <w:bookmarkStart w:id="129" w:name="_Ref411591804"/>
      <w:r>
        <w:t xml:space="preserve">System executes </w:t>
      </w:r>
      <w:r w:rsidR="00BB09A7">
        <w:fldChar w:fldCharType="begin"/>
      </w:r>
      <w:r w:rsidR="00BB09A7">
        <w:instrText xml:space="preserve"> REF _Ref411423925 \h </w:instrText>
      </w:r>
      <w:r w:rsidR="00BB09A7">
        <w:fldChar w:fldCharType="separate"/>
      </w:r>
      <w:r w:rsidR="00B177F9">
        <w:t>Item Tax Exempt Alternate Flow</w:t>
      </w:r>
      <w:r w:rsidR="00BB09A7">
        <w:fldChar w:fldCharType="end"/>
      </w:r>
      <w:r>
        <w:t xml:space="preserve"> (section </w:t>
      </w:r>
      <w:r w:rsidR="00BB09A7">
        <w:fldChar w:fldCharType="begin"/>
      </w:r>
      <w:r w:rsidR="00BB09A7">
        <w:instrText xml:space="preserve"> REF _Ref411423925 \r \h </w:instrText>
      </w:r>
      <w:r w:rsidR="00BB09A7">
        <w:fldChar w:fldCharType="separate"/>
      </w:r>
      <w:r w:rsidR="00B177F9">
        <w:t>5.4.4</w:t>
      </w:r>
      <w:r w:rsidR="00BB09A7">
        <w:fldChar w:fldCharType="end"/>
      </w:r>
      <w:r>
        <w:t>).</w:t>
      </w:r>
      <w:bookmarkEnd w:id="129"/>
    </w:p>
    <w:p w14:paraId="5C872C0C" w14:textId="5414E68E" w:rsidR="00D107F8" w:rsidRDefault="00D107F8" w:rsidP="00D107F8">
      <w:pPr>
        <w:pStyle w:val="BodyText"/>
        <w:numPr>
          <w:ilvl w:val="0"/>
          <w:numId w:val="59"/>
        </w:numPr>
        <w:ind w:left="360"/>
      </w:pPr>
      <w:bookmarkStart w:id="130" w:name="_Ref411591833"/>
      <w:r>
        <w:t xml:space="preserve">System executes </w:t>
      </w:r>
      <w:r w:rsidR="00BB09A7">
        <w:fldChar w:fldCharType="begin"/>
      </w:r>
      <w:r w:rsidR="00BB09A7">
        <w:instrText xml:space="preserve"> REF _Ref411423974 \h </w:instrText>
      </w:r>
      <w:r w:rsidR="00BB09A7">
        <w:fldChar w:fldCharType="separate"/>
      </w:r>
      <w:r w:rsidR="00B177F9">
        <w:t>Kits on the Fly Alternate Flow</w:t>
      </w:r>
      <w:r w:rsidR="00BB09A7">
        <w:fldChar w:fldCharType="end"/>
      </w:r>
      <w:r>
        <w:t xml:space="preserve"> (section</w:t>
      </w:r>
      <w:r w:rsidR="00BB09A7">
        <w:t xml:space="preserve"> </w:t>
      </w:r>
      <w:r w:rsidR="00BB09A7">
        <w:fldChar w:fldCharType="begin"/>
      </w:r>
      <w:r w:rsidR="00BB09A7">
        <w:instrText xml:space="preserve"> REF _Ref411423974 \r \h </w:instrText>
      </w:r>
      <w:r w:rsidR="00BB09A7">
        <w:fldChar w:fldCharType="separate"/>
      </w:r>
      <w:r w:rsidR="00B177F9">
        <w:t>5.4.5</w:t>
      </w:r>
      <w:r w:rsidR="00BB09A7">
        <w:fldChar w:fldCharType="end"/>
      </w:r>
      <w:r>
        <w:t>).</w:t>
      </w:r>
      <w:bookmarkEnd w:id="130"/>
    </w:p>
    <w:p w14:paraId="48B19F93" w14:textId="40DDC8D3" w:rsidR="00D107F8" w:rsidRDefault="00D107F8" w:rsidP="00D107F8">
      <w:pPr>
        <w:pStyle w:val="BodyText"/>
        <w:numPr>
          <w:ilvl w:val="0"/>
          <w:numId w:val="59"/>
        </w:numPr>
        <w:ind w:left="360"/>
      </w:pPr>
      <w:bookmarkStart w:id="131" w:name="_Ref411591852"/>
      <w:r>
        <w:t xml:space="preserve">System executes </w:t>
      </w:r>
      <w:r w:rsidR="00BB09A7">
        <w:fldChar w:fldCharType="begin"/>
      </w:r>
      <w:r w:rsidR="00BB09A7">
        <w:instrText xml:space="preserve"> REF _Ref411424054 \h </w:instrText>
      </w:r>
      <w:r w:rsidR="00BB09A7">
        <w:fldChar w:fldCharType="separate"/>
      </w:r>
      <w:r w:rsidR="00B177F9">
        <w:t>Item Void Alternate Flow</w:t>
      </w:r>
      <w:r w:rsidR="00BB09A7">
        <w:fldChar w:fldCharType="end"/>
      </w:r>
      <w:r>
        <w:t xml:space="preserve"> (section </w:t>
      </w:r>
      <w:r w:rsidR="00BB09A7">
        <w:fldChar w:fldCharType="begin"/>
      </w:r>
      <w:r w:rsidR="00BB09A7">
        <w:instrText xml:space="preserve"> REF _Ref411424054 \r \h </w:instrText>
      </w:r>
      <w:r w:rsidR="00BB09A7">
        <w:fldChar w:fldCharType="separate"/>
      </w:r>
      <w:r w:rsidR="00B177F9">
        <w:t>5.4.6</w:t>
      </w:r>
      <w:r w:rsidR="00BB09A7">
        <w:fldChar w:fldCharType="end"/>
      </w:r>
      <w:r>
        <w:t>).</w:t>
      </w:r>
      <w:bookmarkEnd w:id="131"/>
    </w:p>
    <w:p w14:paraId="28F74780" w14:textId="176E2E6E" w:rsidR="00D107F8" w:rsidRDefault="00D107F8" w:rsidP="00D107F8">
      <w:pPr>
        <w:pStyle w:val="BodyText"/>
        <w:numPr>
          <w:ilvl w:val="0"/>
          <w:numId w:val="59"/>
        </w:numPr>
        <w:ind w:left="360"/>
      </w:pPr>
      <w:bookmarkStart w:id="132" w:name="_Ref411591878"/>
      <w:r>
        <w:t xml:space="preserve">System executes </w:t>
      </w:r>
      <w:r w:rsidR="00BB09A7">
        <w:fldChar w:fldCharType="begin"/>
      </w:r>
      <w:r w:rsidR="00BB09A7">
        <w:instrText xml:space="preserve"> REF _Ref411424152 \h </w:instrText>
      </w:r>
      <w:r w:rsidR="00BB09A7">
        <w:fldChar w:fldCharType="separate"/>
      </w:r>
      <w:r w:rsidR="00B177F9">
        <w:t>Issue Raincheck Alternate Flow</w:t>
      </w:r>
      <w:r w:rsidR="00BB09A7">
        <w:fldChar w:fldCharType="end"/>
      </w:r>
      <w:r>
        <w:t xml:space="preserve"> (section </w:t>
      </w:r>
      <w:r w:rsidR="002E36AB">
        <w:fldChar w:fldCharType="begin"/>
      </w:r>
      <w:r w:rsidR="002E36AB">
        <w:instrText xml:space="preserve"> REF _Ref411424152 \r \h </w:instrText>
      </w:r>
      <w:r w:rsidR="002E36AB">
        <w:fldChar w:fldCharType="separate"/>
      </w:r>
      <w:r w:rsidR="00B177F9">
        <w:t>5.4.9</w:t>
      </w:r>
      <w:r w:rsidR="002E36AB">
        <w:fldChar w:fldCharType="end"/>
      </w:r>
      <w:r>
        <w:t>).</w:t>
      </w:r>
      <w:bookmarkEnd w:id="132"/>
    </w:p>
    <w:p w14:paraId="317ECD7F" w14:textId="78F7FB63" w:rsidR="00D107F8" w:rsidRDefault="00D107F8" w:rsidP="00D107F8">
      <w:pPr>
        <w:pStyle w:val="BodyText"/>
        <w:numPr>
          <w:ilvl w:val="0"/>
          <w:numId w:val="59"/>
        </w:numPr>
        <w:ind w:left="360"/>
      </w:pPr>
      <w:bookmarkStart w:id="133" w:name="_Ref411592041"/>
      <w:r>
        <w:t xml:space="preserve">System executes </w:t>
      </w:r>
      <w:r w:rsidR="002E36AB">
        <w:fldChar w:fldCharType="begin"/>
      </w:r>
      <w:r w:rsidR="002E36AB">
        <w:instrText xml:space="preserve"> REF _Ref411424184 \h </w:instrText>
      </w:r>
      <w:r w:rsidR="002E36AB">
        <w:fldChar w:fldCharType="separate"/>
      </w:r>
      <w:r w:rsidR="00B177F9">
        <w:t>Quantity Override Alternate Flow</w:t>
      </w:r>
      <w:r w:rsidR="002E36AB">
        <w:fldChar w:fldCharType="end"/>
      </w:r>
      <w:r>
        <w:t xml:space="preserve"> (section </w:t>
      </w:r>
      <w:r w:rsidR="002E36AB">
        <w:fldChar w:fldCharType="begin"/>
      </w:r>
      <w:r w:rsidR="002E36AB">
        <w:instrText xml:space="preserve"> REF _Ref411424184 \r \h </w:instrText>
      </w:r>
      <w:r w:rsidR="002E36AB">
        <w:fldChar w:fldCharType="separate"/>
      </w:r>
      <w:r w:rsidR="00B177F9">
        <w:t>5.4.10</w:t>
      </w:r>
      <w:r w:rsidR="002E36AB">
        <w:fldChar w:fldCharType="end"/>
      </w:r>
      <w:r>
        <w:t>).</w:t>
      </w:r>
      <w:bookmarkEnd w:id="133"/>
    </w:p>
    <w:p w14:paraId="45099135" w14:textId="5C740577" w:rsidR="002E36AB" w:rsidRDefault="002E36AB" w:rsidP="00D107F8">
      <w:pPr>
        <w:pStyle w:val="BodyText"/>
        <w:numPr>
          <w:ilvl w:val="0"/>
          <w:numId w:val="59"/>
        </w:numPr>
        <w:ind w:left="360"/>
      </w:pPr>
      <w:bookmarkStart w:id="134" w:name="_Ref411592064"/>
      <w:r>
        <w:t xml:space="preserve">System executes </w:t>
      </w:r>
      <w:r>
        <w:fldChar w:fldCharType="begin"/>
      </w:r>
      <w:r>
        <w:instrText xml:space="preserve"> REF _Ref411424227 \h </w:instrText>
      </w:r>
      <w:r>
        <w:fldChar w:fldCharType="separate"/>
      </w:r>
      <w:r w:rsidR="00B177F9">
        <w:t>Transaction Void Alternate Flow</w:t>
      </w:r>
      <w:r>
        <w:fldChar w:fldCharType="end"/>
      </w:r>
      <w:r>
        <w:t xml:space="preserve"> (section </w:t>
      </w:r>
      <w:r>
        <w:fldChar w:fldCharType="begin"/>
      </w:r>
      <w:r>
        <w:instrText xml:space="preserve"> REF _Ref411424227 \r \h </w:instrText>
      </w:r>
      <w:r>
        <w:fldChar w:fldCharType="separate"/>
      </w:r>
      <w:r w:rsidR="00B177F9">
        <w:t>5.4.11</w:t>
      </w:r>
      <w:r>
        <w:fldChar w:fldCharType="end"/>
      </w:r>
      <w:r>
        <w:t>).</w:t>
      </w:r>
      <w:bookmarkEnd w:id="134"/>
    </w:p>
    <w:p w14:paraId="6BD06337" w14:textId="7A1C29F2" w:rsidR="002E36AB" w:rsidRDefault="002E36AB" w:rsidP="00D107F8">
      <w:pPr>
        <w:pStyle w:val="BodyText"/>
        <w:numPr>
          <w:ilvl w:val="0"/>
          <w:numId w:val="59"/>
        </w:numPr>
        <w:ind w:left="360"/>
      </w:pPr>
      <w:bookmarkStart w:id="135" w:name="_Ref411592084"/>
      <w:r>
        <w:t xml:space="preserve">System executes </w:t>
      </w:r>
      <w:r>
        <w:fldChar w:fldCharType="begin"/>
      </w:r>
      <w:r>
        <w:instrText xml:space="preserve"> REF _Ref411424368 \h </w:instrText>
      </w:r>
      <w:r>
        <w:fldChar w:fldCharType="separate"/>
      </w:r>
      <w:r w:rsidR="00B177F9">
        <w:t>Deal Processing Alternate Flow</w:t>
      </w:r>
      <w:r>
        <w:fldChar w:fldCharType="end"/>
      </w:r>
      <w:r>
        <w:t xml:space="preserve"> (section </w:t>
      </w:r>
      <w:r>
        <w:fldChar w:fldCharType="begin"/>
      </w:r>
      <w:r>
        <w:instrText xml:space="preserve"> REF _Ref411424368 \r \h </w:instrText>
      </w:r>
      <w:r>
        <w:fldChar w:fldCharType="separate"/>
      </w:r>
      <w:r w:rsidR="00B177F9">
        <w:t>5.4.12</w:t>
      </w:r>
      <w:r>
        <w:fldChar w:fldCharType="end"/>
      </w:r>
      <w:r>
        <w:t>).</w:t>
      </w:r>
      <w:bookmarkEnd w:id="135"/>
    </w:p>
    <w:p w14:paraId="4BEDCFEB" w14:textId="6A0293D9" w:rsidR="00D107F8" w:rsidRDefault="00D107F8" w:rsidP="00D107F8">
      <w:pPr>
        <w:pStyle w:val="BodyText"/>
        <w:numPr>
          <w:ilvl w:val="0"/>
          <w:numId w:val="59"/>
        </w:numPr>
        <w:ind w:left="360"/>
      </w:pPr>
      <w:bookmarkStart w:id="136" w:name="_Ref411592262"/>
      <w:r>
        <w:t xml:space="preserve">If the item is eligible for a warranty, system executes </w:t>
      </w:r>
      <w:r w:rsidR="002E36AB">
        <w:fldChar w:fldCharType="begin"/>
      </w:r>
      <w:r w:rsidR="002E36AB">
        <w:instrText xml:space="preserve"> REF _Ref411424262 \h </w:instrText>
      </w:r>
      <w:r w:rsidR="002E36AB">
        <w:fldChar w:fldCharType="separate"/>
      </w:r>
      <w:r w:rsidR="00B177F9">
        <w:t>Warranty Determination Alternate Flow</w:t>
      </w:r>
      <w:r w:rsidR="002E36AB">
        <w:fldChar w:fldCharType="end"/>
      </w:r>
      <w:r>
        <w:t xml:space="preserve"> (section </w:t>
      </w:r>
      <w:r w:rsidR="002E36AB">
        <w:fldChar w:fldCharType="begin"/>
      </w:r>
      <w:r w:rsidR="002E36AB">
        <w:instrText xml:space="preserve"> REF _Ref411424262 \r \h </w:instrText>
      </w:r>
      <w:r w:rsidR="002E36AB">
        <w:fldChar w:fldCharType="separate"/>
      </w:r>
      <w:r w:rsidR="00B177F9">
        <w:t>5.4.13</w:t>
      </w:r>
      <w:r w:rsidR="002E36AB">
        <w:fldChar w:fldCharType="end"/>
      </w:r>
      <w:r>
        <w:t>).</w:t>
      </w:r>
      <w:bookmarkEnd w:id="136"/>
    </w:p>
    <w:p w14:paraId="7FF5E121" w14:textId="77777777" w:rsidR="00D107F8" w:rsidRDefault="00D107F8" w:rsidP="00D107F8">
      <w:pPr>
        <w:pStyle w:val="Heading2"/>
      </w:pPr>
      <w:bookmarkStart w:id="137" w:name="_Toc411423619"/>
      <w:bookmarkStart w:id="138" w:name="_Toc411586239"/>
      <w:bookmarkStart w:id="139" w:name="_Toc411629289"/>
      <w:bookmarkStart w:id="140" w:name="_Toc411629290"/>
      <w:bookmarkEnd w:id="137"/>
      <w:bookmarkEnd w:id="138"/>
      <w:bookmarkEnd w:id="139"/>
      <w:r>
        <w:t>Alternate Flows</w:t>
      </w:r>
      <w:bookmarkEnd w:id="140"/>
    </w:p>
    <w:p w14:paraId="2091FCA0" w14:textId="77777777" w:rsidR="00D107F8" w:rsidRDefault="00D107F8" w:rsidP="00D107F8">
      <w:pPr>
        <w:pStyle w:val="Heading3"/>
      </w:pPr>
      <w:bookmarkStart w:id="141" w:name="_Ref411423830"/>
      <w:r>
        <w:t>Price Override Alternate Flow</w:t>
      </w:r>
      <w:bookmarkEnd w:id="141"/>
    </w:p>
    <w:p w14:paraId="1B9551A8" w14:textId="77777777" w:rsidR="00D107F8" w:rsidRDefault="00D107F8" w:rsidP="00D107F8">
      <w:pPr>
        <w:pStyle w:val="BodyText"/>
        <w:numPr>
          <w:ilvl w:val="0"/>
          <w:numId w:val="33"/>
        </w:numPr>
        <w:ind w:left="360"/>
      </w:pPr>
      <w:r>
        <w:t xml:space="preserve">System evaluates the value in </w:t>
      </w:r>
      <w:r w:rsidRPr="00C7517B">
        <w:t>GenericImportResponse\Order\OrderLines\OrderLine</w:t>
      </w:r>
      <w:r>
        <w:t>\ProcessingRules@Name = PriceOverride.</w:t>
      </w:r>
    </w:p>
    <w:p w14:paraId="4A6A511A" w14:textId="560094D2" w:rsidR="00D107F8" w:rsidRDefault="00D107F8" w:rsidP="00D107F8">
      <w:pPr>
        <w:pStyle w:val="BodyText"/>
        <w:numPr>
          <w:ilvl w:val="0"/>
          <w:numId w:val="33"/>
        </w:numPr>
        <w:ind w:left="360"/>
      </w:pPr>
      <w:r>
        <w:t>If the value is “Y”, system returns to Main Flow bullet</w:t>
      </w:r>
      <w:r w:rsidR="0050241E">
        <w:t xml:space="preserve"> </w:t>
      </w:r>
      <w:r w:rsidR="0050241E">
        <w:fldChar w:fldCharType="begin"/>
      </w:r>
      <w:r w:rsidR="0050241E">
        <w:instrText xml:space="preserve"> REF _Ref411591764 \r \h </w:instrText>
      </w:r>
      <w:r w:rsidR="0050241E">
        <w:fldChar w:fldCharType="separate"/>
      </w:r>
      <w:r w:rsidR="00B177F9">
        <w:t>2</w:t>
      </w:r>
      <w:r w:rsidR="0050241E">
        <w:fldChar w:fldCharType="end"/>
      </w:r>
      <w:r>
        <w:t>.</w:t>
      </w:r>
    </w:p>
    <w:p w14:paraId="6BB63FB0" w14:textId="44001A21" w:rsidR="00D107F8" w:rsidRPr="000A7F90" w:rsidRDefault="00D107F8" w:rsidP="00D107F8">
      <w:pPr>
        <w:pStyle w:val="BodyText"/>
        <w:numPr>
          <w:ilvl w:val="0"/>
          <w:numId w:val="33"/>
        </w:numPr>
        <w:ind w:left="360"/>
      </w:pPr>
      <w:r>
        <w:t xml:space="preserve">If the value is “N” or not defined, system marks item to not allow price overrides and returns to Main Flow bullet </w:t>
      </w:r>
      <w:r w:rsidR="0050241E">
        <w:fldChar w:fldCharType="begin"/>
      </w:r>
      <w:r w:rsidR="0050241E">
        <w:instrText xml:space="preserve"> REF _Ref411591764 \r \h </w:instrText>
      </w:r>
      <w:r w:rsidR="0050241E">
        <w:fldChar w:fldCharType="separate"/>
      </w:r>
      <w:r w:rsidR="00B177F9">
        <w:t>2</w:t>
      </w:r>
      <w:r w:rsidR="0050241E">
        <w:fldChar w:fldCharType="end"/>
      </w:r>
      <w:r>
        <w:t xml:space="preserve">.  </w:t>
      </w:r>
      <w:r w:rsidRPr="00361A99">
        <w:rPr>
          <w:b/>
        </w:rPr>
        <w:t>NOTE</w:t>
      </w:r>
      <w:r>
        <w:t>:  If this item is selected in the transaction, the Price Override option is not available/displayed.</w:t>
      </w:r>
    </w:p>
    <w:p w14:paraId="49B63CB2" w14:textId="77777777" w:rsidR="00D107F8" w:rsidRDefault="00D107F8" w:rsidP="00D107F8">
      <w:pPr>
        <w:pStyle w:val="Heading3"/>
      </w:pPr>
      <w:bookmarkStart w:id="142" w:name="_Ref411423864"/>
      <w:r>
        <w:lastRenderedPageBreak/>
        <w:t>Item Discount Alternate Flow</w:t>
      </w:r>
      <w:bookmarkEnd w:id="142"/>
    </w:p>
    <w:p w14:paraId="6F4358F2" w14:textId="77777777" w:rsidR="00D107F8" w:rsidRDefault="00D107F8" w:rsidP="00D107F8">
      <w:pPr>
        <w:pStyle w:val="BodyText"/>
        <w:numPr>
          <w:ilvl w:val="0"/>
          <w:numId w:val="34"/>
        </w:numPr>
        <w:ind w:left="360"/>
      </w:pPr>
      <w:r>
        <w:t xml:space="preserve">System evaluates the value in </w:t>
      </w:r>
      <w:r w:rsidRPr="00C7517B">
        <w:t>GenericImportResponse\Order\OrderLines\OrderLine</w:t>
      </w:r>
      <w:r>
        <w:t xml:space="preserve">\ProcessingRules@Name = </w:t>
      </w:r>
      <w:r w:rsidRPr="002B6345">
        <w:t>ItemDiscount</w:t>
      </w:r>
      <w:r>
        <w:t>.</w:t>
      </w:r>
    </w:p>
    <w:p w14:paraId="05B8256B" w14:textId="01EF5C0E" w:rsidR="00D107F8" w:rsidRDefault="00D107F8" w:rsidP="00D107F8">
      <w:pPr>
        <w:pStyle w:val="BodyText"/>
        <w:numPr>
          <w:ilvl w:val="0"/>
          <w:numId w:val="34"/>
        </w:numPr>
        <w:ind w:left="360"/>
      </w:pPr>
      <w:r>
        <w:t>If the value is “Y”, system marks the item to allow manual price discounts to item after imported and returns to Main Flow bullet</w:t>
      </w:r>
      <w:r w:rsidR="0050241E">
        <w:t xml:space="preserve"> </w:t>
      </w:r>
      <w:r w:rsidR="0050241E">
        <w:fldChar w:fldCharType="begin"/>
      </w:r>
      <w:r w:rsidR="0050241E">
        <w:instrText xml:space="preserve"> REF _Ref411591787 \r \h </w:instrText>
      </w:r>
      <w:r w:rsidR="0050241E">
        <w:fldChar w:fldCharType="separate"/>
      </w:r>
      <w:r w:rsidR="00B177F9">
        <w:t>3</w:t>
      </w:r>
      <w:r w:rsidR="0050241E">
        <w:fldChar w:fldCharType="end"/>
      </w:r>
      <w:r>
        <w:t>.</w:t>
      </w:r>
    </w:p>
    <w:p w14:paraId="048023C3" w14:textId="6FF9CB93" w:rsidR="00D107F8" w:rsidRDefault="00D107F8" w:rsidP="00D107F8">
      <w:pPr>
        <w:pStyle w:val="BodyText"/>
        <w:numPr>
          <w:ilvl w:val="0"/>
          <w:numId w:val="34"/>
        </w:numPr>
        <w:ind w:left="360"/>
      </w:pPr>
      <w:r>
        <w:t xml:space="preserve">If the value is “N” or not defined, system marks the item to not allow manual price discounts to item after imported and returns to Main Flow bullet </w:t>
      </w:r>
      <w:r w:rsidR="0050241E">
        <w:fldChar w:fldCharType="begin"/>
      </w:r>
      <w:r w:rsidR="0050241E">
        <w:instrText xml:space="preserve"> REF _Ref411591787 \r \h </w:instrText>
      </w:r>
      <w:r w:rsidR="0050241E">
        <w:fldChar w:fldCharType="separate"/>
      </w:r>
      <w:r w:rsidR="00B177F9">
        <w:t>3</w:t>
      </w:r>
      <w:r w:rsidR="0050241E">
        <w:fldChar w:fldCharType="end"/>
      </w:r>
      <w:r>
        <w:t xml:space="preserve">.  </w:t>
      </w:r>
      <w:r w:rsidRPr="003C15B5">
        <w:rPr>
          <w:b/>
        </w:rPr>
        <w:t>NOTE</w:t>
      </w:r>
      <w:r>
        <w:t>:  If item is selected in the transaction, the Item Discount Option is not available/displayed.)</w:t>
      </w:r>
    </w:p>
    <w:p w14:paraId="42E8918F" w14:textId="77777777" w:rsidR="00D107F8" w:rsidRDefault="00D107F8" w:rsidP="00D107F8">
      <w:pPr>
        <w:pStyle w:val="Heading3"/>
      </w:pPr>
      <w:bookmarkStart w:id="143" w:name="_Ref411423895"/>
      <w:r>
        <w:t>Item Tax Override Alternate Flow</w:t>
      </w:r>
      <w:bookmarkEnd w:id="143"/>
    </w:p>
    <w:p w14:paraId="6F24EABF" w14:textId="77777777" w:rsidR="00D107F8" w:rsidRDefault="00D107F8" w:rsidP="00D107F8">
      <w:pPr>
        <w:pStyle w:val="BodyText"/>
        <w:numPr>
          <w:ilvl w:val="0"/>
          <w:numId w:val="35"/>
        </w:numPr>
        <w:ind w:left="360"/>
      </w:pPr>
      <w:r>
        <w:t xml:space="preserve">System evaluates the value in </w:t>
      </w:r>
      <w:r w:rsidRPr="00C7517B">
        <w:t>GenericImportResponse\Order\OrderLines\OrderLine</w:t>
      </w:r>
      <w:r>
        <w:t xml:space="preserve">\ProcessingRules@Name = </w:t>
      </w:r>
      <w:r w:rsidRPr="002B6345">
        <w:t>TaxOverride</w:t>
      </w:r>
      <w:r>
        <w:t xml:space="preserve">.  </w:t>
      </w:r>
    </w:p>
    <w:p w14:paraId="764E8C62" w14:textId="04ECFFC7" w:rsidR="00D107F8" w:rsidRDefault="00D107F8" w:rsidP="00D107F8">
      <w:pPr>
        <w:pStyle w:val="BodyText"/>
        <w:numPr>
          <w:ilvl w:val="0"/>
          <w:numId w:val="35"/>
        </w:numPr>
        <w:ind w:left="360"/>
      </w:pPr>
      <w:r>
        <w:t>If the value is “Y” or not defined, the system marks the item to allow tax overrides to item after imported and returns to Main Flow bullet</w:t>
      </w:r>
      <w:r w:rsidR="0050241E">
        <w:t xml:space="preserve"> </w:t>
      </w:r>
      <w:r w:rsidR="0050241E">
        <w:fldChar w:fldCharType="begin"/>
      </w:r>
      <w:r w:rsidR="0050241E">
        <w:instrText xml:space="preserve"> REF _Ref411591804 \r \h </w:instrText>
      </w:r>
      <w:r w:rsidR="0050241E">
        <w:fldChar w:fldCharType="separate"/>
      </w:r>
      <w:r w:rsidR="00B177F9">
        <w:t>4</w:t>
      </w:r>
      <w:r w:rsidR="0050241E">
        <w:fldChar w:fldCharType="end"/>
      </w:r>
      <w:r>
        <w:t>.</w:t>
      </w:r>
    </w:p>
    <w:p w14:paraId="3E6C7421" w14:textId="5678CF14" w:rsidR="00D107F8" w:rsidRDefault="00D107F8" w:rsidP="00D107F8">
      <w:pPr>
        <w:pStyle w:val="BodyText"/>
        <w:numPr>
          <w:ilvl w:val="0"/>
          <w:numId w:val="35"/>
        </w:numPr>
        <w:ind w:left="360"/>
      </w:pPr>
      <w:r>
        <w:t xml:space="preserve">If the value is “N”, the system marks the item to not allow tax overrides to item after imported and returns to Main Flow bullet </w:t>
      </w:r>
      <w:r w:rsidR="0050241E">
        <w:fldChar w:fldCharType="begin"/>
      </w:r>
      <w:r w:rsidR="0050241E">
        <w:instrText xml:space="preserve"> REF _Ref411591804 \r \h </w:instrText>
      </w:r>
      <w:r w:rsidR="0050241E">
        <w:fldChar w:fldCharType="separate"/>
      </w:r>
      <w:r w:rsidR="00B177F9">
        <w:t>4</w:t>
      </w:r>
      <w:r w:rsidR="0050241E">
        <w:fldChar w:fldCharType="end"/>
      </w:r>
      <w:r>
        <w:t xml:space="preserve">.  </w:t>
      </w:r>
      <w:r w:rsidRPr="003C15B5">
        <w:rPr>
          <w:b/>
        </w:rPr>
        <w:t>NOTE</w:t>
      </w:r>
      <w:r>
        <w:t>:  If item is selected in the transaction, the Tax Override Option is not available/displayed.</w:t>
      </w:r>
    </w:p>
    <w:p w14:paraId="61AFD873" w14:textId="77777777" w:rsidR="00D107F8" w:rsidRDefault="00D107F8" w:rsidP="00D107F8">
      <w:pPr>
        <w:pStyle w:val="Heading3"/>
      </w:pPr>
      <w:bookmarkStart w:id="144" w:name="_Ref411423925"/>
      <w:r>
        <w:t>Item Tax Exempt Alternate Flow</w:t>
      </w:r>
      <w:bookmarkEnd w:id="144"/>
    </w:p>
    <w:p w14:paraId="320F920A" w14:textId="77777777" w:rsidR="00D107F8" w:rsidRDefault="00D107F8" w:rsidP="00D107F8">
      <w:pPr>
        <w:pStyle w:val="BodyText"/>
        <w:numPr>
          <w:ilvl w:val="0"/>
          <w:numId w:val="36"/>
        </w:numPr>
        <w:ind w:left="360"/>
      </w:pPr>
      <w:r>
        <w:t xml:space="preserve">System evaluates the value in </w:t>
      </w:r>
      <w:r w:rsidRPr="00C7517B">
        <w:t>GenericImportResponse\Order\OrderLines\OrderLine</w:t>
      </w:r>
      <w:r>
        <w:t xml:space="preserve">\ProcessingRules@Name = </w:t>
      </w:r>
      <w:r w:rsidRPr="002B6345">
        <w:t>TaxExempt</w:t>
      </w:r>
      <w:r>
        <w:t xml:space="preserve">.  </w:t>
      </w:r>
    </w:p>
    <w:p w14:paraId="1A625071" w14:textId="3D9A4FF8" w:rsidR="00D107F8" w:rsidRDefault="00D107F8" w:rsidP="00D107F8">
      <w:pPr>
        <w:pStyle w:val="BodyText"/>
        <w:numPr>
          <w:ilvl w:val="0"/>
          <w:numId w:val="36"/>
        </w:numPr>
        <w:ind w:left="360"/>
      </w:pPr>
      <w:r>
        <w:t>If the value is “Y” or not defined, the system the item to allow tax exemptions to item after imported and returns to Main Flow bullet</w:t>
      </w:r>
      <w:r w:rsidR="0050241E">
        <w:t xml:space="preserve"> </w:t>
      </w:r>
      <w:r w:rsidR="0050241E">
        <w:fldChar w:fldCharType="begin"/>
      </w:r>
      <w:r w:rsidR="0050241E">
        <w:instrText xml:space="preserve"> REF _Ref411591833 \r \h </w:instrText>
      </w:r>
      <w:r w:rsidR="0050241E">
        <w:fldChar w:fldCharType="separate"/>
      </w:r>
      <w:r w:rsidR="00B177F9">
        <w:t>5</w:t>
      </w:r>
      <w:r w:rsidR="0050241E">
        <w:fldChar w:fldCharType="end"/>
      </w:r>
      <w:r>
        <w:t>.</w:t>
      </w:r>
    </w:p>
    <w:p w14:paraId="48B4CB7A" w14:textId="5111B1F4" w:rsidR="00D107F8" w:rsidRDefault="00D107F8" w:rsidP="00D107F8">
      <w:pPr>
        <w:pStyle w:val="BodyText"/>
        <w:numPr>
          <w:ilvl w:val="0"/>
          <w:numId w:val="36"/>
        </w:numPr>
        <w:ind w:left="360"/>
      </w:pPr>
      <w:r>
        <w:t>If the value is “N”, the system marks the item to not allow tax exemptions to item after imported</w:t>
      </w:r>
      <w:r w:rsidRPr="000C2DB3">
        <w:t xml:space="preserve"> </w:t>
      </w:r>
      <w:r>
        <w:t xml:space="preserve">and returns to Main Flow bullet </w:t>
      </w:r>
      <w:r w:rsidR="0050241E">
        <w:fldChar w:fldCharType="begin"/>
      </w:r>
      <w:r w:rsidR="0050241E">
        <w:instrText xml:space="preserve"> REF _Ref411591833 \r \h </w:instrText>
      </w:r>
      <w:r w:rsidR="0050241E">
        <w:fldChar w:fldCharType="separate"/>
      </w:r>
      <w:r w:rsidR="00B177F9">
        <w:t>5</w:t>
      </w:r>
      <w:r w:rsidR="0050241E">
        <w:fldChar w:fldCharType="end"/>
      </w:r>
      <w:r>
        <w:t xml:space="preserve">.  </w:t>
      </w:r>
      <w:r w:rsidRPr="003C15B5">
        <w:rPr>
          <w:b/>
        </w:rPr>
        <w:t>NOTE</w:t>
      </w:r>
      <w:r>
        <w:t>:  If item is selected in the transaction, the Tax Exempt Option is not available/displayed.</w:t>
      </w:r>
    </w:p>
    <w:p w14:paraId="5AEEEBA6" w14:textId="77777777" w:rsidR="00D107F8" w:rsidRDefault="00D107F8" w:rsidP="00D107F8">
      <w:pPr>
        <w:pStyle w:val="Heading3"/>
      </w:pPr>
      <w:bookmarkStart w:id="145" w:name="_Ref411423974"/>
      <w:r>
        <w:t>Kits on the Fly Alternate Flow</w:t>
      </w:r>
      <w:bookmarkEnd w:id="145"/>
    </w:p>
    <w:p w14:paraId="1AD32177" w14:textId="77777777" w:rsidR="00D107F8" w:rsidRDefault="00D107F8" w:rsidP="00D107F8">
      <w:pPr>
        <w:pStyle w:val="BodyText"/>
        <w:numPr>
          <w:ilvl w:val="0"/>
          <w:numId w:val="37"/>
        </w:numPr>
        <w:ind w:left="360"/>
      </w:pPr>
      <w:r>
        <w:t xml:space="preserve">System evaluates the value in </w:t>
      </w:r>
      <w:r w:rsidRPr="00C7517B">
        <w:t>GenericImportResponse\Order\OrderLines\OrderLine</w:t>
      </w:r>
      <w:r>
        <w:t xml:space="preserve">\ProcessingRules@Name = </w:t>
      </w:r>
      <w:r w:rsidRPr="002B6345">
        <w:t>KitsOnTheFly</w:t>
      </w:r>
      <w:r>
        <w:t>.</w:t>
      </w:r>
    </w:p>
    <w:p w14:paraId="30B783C2" w14:textId="0826E12A" w:rsidR="00D107F8" w:rsidRDefault="00D107F8" w:rsidP="00D107F8">
      <w:pPr>
        <w:pStyle w:val="BodyText"/>
        <w:numPr>
          <w:ilvl w:val="0"/>
          <w:numId w:val="37"/>
        </w:numPr>
        <w:ind w:left="360"/>
      </w:pPr>
      <w:r>
        <w:t>If the value is “Y”, the system marks the item to allow item to be placed in a kit after imported and returns to Main Flow bullet</w:t>
      </w:r>
      <w:r w:rsidR="0050241E">
        <w:t xml:space="preserve"> </w:t>
      </w:r>
      <w:r w:rsidR="0050241E">
        <w:fldChar w:fldCharType="begin"/>
      </w:r>
      <w:r w:rsidR="0050241E">
        <w:instrText xml:space="preserve"> REF _Ref411591852 \r \h </w:instrText>
      </w:r>
      <w:r w:rsidR="0050241E">
        <w:fldChar w:fldCharType="separate"/>
      </w:r>
      <w:r w:rsidR="00B177F9">
        <w:t>6</w:t>
      </w:r>
      <w:r w:rsidR="0050241E">
        <w:fldChar w:fldCharType="end"/>
      </w:r>
      <w:r>
        <w:t>.</w:t>
      </w:r>
    </w:p>
    <w:p w14:paraId="0B4685CB" w14:textId="3102C307" w:rsidR="00D107F8" w:rsidRDefault="00D107F8" w:rsidP="00D107F8">
      <w:pPr>
        <w:pStyle w:val="BodyText"/>
        <w:numPr>
          <w:ilvl w:val="0"/>
          <w:numId w:val="37"/>
        </w:numPr>
        <w:ind w:left="360"/>
      </w:pPr>
      <w:r>
        <w:t xml:space="preserve">If the value is “N” or not defined, system marks the item to not allow item to be placed in a kit after imported and returns to Main Flow bullet </w:t>
      </w:r>
      <w:r w:rsidR="0050241E">
        <w:fldChar w:fldCharType="begin"/>
      </w:r>
      <w:r w:rsidR="0050241E">
        <w:instrText xml:space="preserve"> REF _Ref411591852 \r \h </w:instrText>
      </w:r>
      <w:r w:rsidR="0050241E">
        <w:fldChar w:fldCharType="separate"/>
      </w:r>
      <w:r w:rsidR="00B177F9">
        <w:t>6</w:t>
      </w:r>
      <w:r w:rsidR="0050241E">
        <w:fldChar w:fldCharType="end"/>
      </w:r>
      <w:r>
        <w:t>.</w:t>
      </w:r>
    </w:p>
    <w:p w14:paraId="2B8767D5" w14:textId="77777777" w:rsidR="00D107F8" w:rsidRDefault="00D107F8" w:rsidP="00D107F8">
      <w:pPr>
        <w:pStyle w:val="Heading3"/>
      </w:pPr>
      <w:bookmarkStart w:id="146" w:name="_Ref411424054"/>
      <w:r>
        <w:t>Item Void Alternate Flow</w:t>
      </w:r>
      <w:bookmarkEnd w:id="146"/>
    </w:p>
    <w:p w14:paraId="04A71ADE" w14:textId="77777777" w:rsidR="00D107F8" w:rsidRDefault="00D107F8" w:rsidP="00D107F8">
      <w:pPr>
        <w:pStyle w:val="BodyText"/>
        <w:numPr>
          <w:ilvl w:val="0"/>
          <w:numId w:val="38"/>
        </w:numPr>
        <w:ind w:left="360"/>
      </w:pPr>
      <w:r>
        <w:t xml:space="preserve">System evaluates the value in </w:t>
      </w:r>
      <w:r w:rsidRPr="00C7517B">
        <w:t>GenericImportResponse\Order\OrderLines\OrderLine</w:t>
      </w:r>
      <w:r>
        <w:t xml:space="preserve">\ProcessingRules@Name = </w:t>
      </w:r>
      <w:r w:rsidRPr="002B6345">
        <w:t>ItemVoid</w:t>
      </w:r>
      <w:r>
        <w:t xml:space="preserve">.  </w:t>
      </w:r>
    </w:p>
    <w:p w14:paraId="19BE6AE0" w14:textId="353138D7" w:rsidR="00D107F8" w:rsidRDefault="00D107F8" w:rsidP="00D107F8">
      <w:pPr>
        <w:pStyle w:val="BodyText"/>
        <w:numPr>
          <w:ilvl w:val="0"/>
          <w:numId w:val="38"/>
        </w:numPr>
        <w:ind w:left="360"/>
      </w:pPr>
      <w:r>
        <w:t>If the value is “N” or not defined, system marks the item to not allow item to be voided after imported and continues to Main Flow bullet</w:t>
      </w:r>
      <w:r w:rsidR="0050241E">
        <w:t xml:space="preserve"> </w:t>
      </w:r>
      <w:r w:rsidR="0050241E">
        <w:fldChar w:fldCharType="begin"/>
      </w:r>
      <w:r w:rsidR="0050241E">
        <w:instrText xml:space="preserve"> REF _Ref411591878 \r \h </w:instrText>
      </w:r>
      <w:r w:rsidR="0050241E">
        <w:fldChar w:fldCharType="separate"/>
      </w:r>
      <w:r w:rsidR="00B177F9">
        <w:t>7</w:t>
      </w:r>
      <w:r w:rsidR="0050241E">
        <w:fldChar w:fldCharType="end"/>
      </w:r>
      <w:r>
        <w:t>.  (</w:t>
      </w:r>
      <w:r w:rsidRPr="003C15B5">
        <w:rPr>
          <w:b/>
        </w:rPr>
        <w:t>NOTE</w:t>
      </w:r>
      <w:r>
        <w:t>:  If item is highlighted and Item Mod is selected, the Item Void Option does not display.)</w:t>
      </w:r>
    </w:p>
    <w:p w14:paraId="3916DE01" w14:textId="77777777" w:rsidR="00D107F8" w:rsidRDefault="00D107F8" w:rsidP="00D107F8">
      <w:pPr>
        <w:pStyle w:val="BodyText"/>
        <w:numPr>
          <w:ilvl w:val="0"/>
          <w:numId w:val="38"/>
        </w:numPr>
        <w:ind w:left="360"/>
      </w:pPr>
      <w:r>
        <w:t>If the value is “Y”, system evaluates if the item is part of a parent/child relationship (</w:t>
      </w:r>
      <w:r w:rsidRPr="00236CBC">
        <w:t>GenericImportResponse\Order\OrderLines\OrderLine\ChildOrderLineRelationships or GenericImportResponse\Order\OrderLines\OrderLine\ParentOrderLineRelationships</w:t>
      </w:r>
      <w:r>
        <w:t xml:space="preserve"> contain data).</w:t>
      </w:r>
    </w:p>
    <w:p w14:paraId="3D4FA2E8" w14:textId="0675E707" w:rsidR="00D107F8" w:rsidRDefault="00D107F8" w:rsidP="00D107F8">
      <w:pPr>
        <w:pStyle w:val="BodyText"/>
        <w:numPr>
          <w:ilvl w:val="0"/>
          <w:numId w:val="38"/>
        </w:numPr>
        <w:ind w:left="360"/>
      </w:pPr>
      <w:r>
        <w:t xml:space="preserve">If not part of a relationship, then the system marks the item to allow item to be voided after imported and returns to Main Flow bullet </w:t>
      </w:r>
      <w:r w:rsidR="0050241E">
        <w:fldChar w:fldCharType="begin"/>
      </w:r>
      <w:r w:rsidR="0050241E">
        <w:instrText xml:space="preserve"> REF _Ref411591878 \r \h </w:instrText>
      </w:r>
      <w:r w:rsidR="0050241E">
        <w:fldChar w:fldCharType="separate"/>
      </w:r>
      <w:r w:rsidR="00B177F9">
        <w:t>7</w:t>
      </w:r>
      <w:r w:rsidR="0050241E">
        <w:fldChar w:fldCharType="end"/>
      </w:r>
      <w:r>
        <w:t>.</w:t>
      </w:r>
    </w:p>
    <w:p w14:paraId="33297041" w14:textId="50FDA362" w:rsidR="00D107F8" w:rsidRDefault="00D107F8" w:rsidP="00D107F8">
      <w:pPr>
        <w:pStyle w:val="BodyText"/>
        <w:numPr>
          <w:ilvl w:val="0"/>
          <w:numId w:val="38"/>
        </w:numPr>
        <w:ind w:left="360"/>
      </w:pPr>
      <w:r>
        <w:t xml:space="preserve">If part of a relationship and item is a parent item, system executes </w:t>
      </w:r>
      <w:r w:rsidR="0050241E">
        <w:fldChar w:fldCharType="begin"/>
      </w:r>
      <w:r w:rsidR="0050241E">
        <w:instrText xml:space="preserve"> REF _Ref411424085 \h </w:instrText>
      </w:r>
      <w:r w:rsidR="0050241E">
        <w:fldChar w:fldCharType="separate"/>
      </w:r>
      <w:r w:rsidR="00B177F9">
        <w:t>Parent Void Rules Alternate Flow</w:t>
      </w:r>
      <w:r w:rsidR="0050241E">
        <w:fldChar w:fldCharType="end"/>
      </w:r>
      <w:r>
        <w:fldChar w:fldCharType="begin"/>
      </w:r>
      <w:r>
        <w:instrText xml:space="preserve"> REF _Ref402726972 \h </w:instrText>
      </w:r>
      <w:r w:rsidR="00B177F9">
        <w:fldChar w:fldCharType="separate"/>
      </w:r>
      <w:r w:rsidR="00B177F9">
        <w:rPr>
          <w:b/>
          <w:bCs/>
        </w:rPr>
        <w:t>Error! Reference source not found.</w:t>
      </w:r>
      <w:r>
        <w:fldChar w:fldCharType="end"/>
      </w:r>
      <w:r>
        <w:t xml:space="preserve"> (section</w:t>
      </w:r>
      <w:r w:rsidR="0050241E">
        <w:t xml:space="preserve"> </w:t>
      </w:r>
      <w:r w:rsidR="0050241E">
        <w:fldChar w:fldCharType="begin"/>
      </w:r>
      <w:r w:rsidR="0050241E">
        <w:instrText xml:space="preserve"> REF _Ref411424085 \r \h </w:instrText>
      </w:r>
      <w:r w:rsidR="0050241E">
        <w:fldChar w:fldCharType="separate"/>
      </w:r>
      <w:r w:rsidR="00B177F9">
        <w:t>5.4.7</w:t>
      </w:r>
      <w:r w:rsidR="0050241E">
        <w:fldChar w:fldCharType="end"/>
      </w:r>
      <w:r>
        <w:t>).</w:t>
      </w:r>
    </w:p>
    <w:p w14:paraId="57C43C83" w14:textId="3BADFA8C" w:rsidR="00D107F8" w:rsidRDefault="00D107F8" w:rsidP="00D107F8">
      <w:pPr>
        <w:pStyle w:val="BodyText"/>
        <w:numPr>
          <w:ilvl w:val="0"/>
          <w:numId w:val="38"/>
        </w:numPr>
        <w:ind w:left="360"/>
      </w:pPr>
      <w:r>
        <w:t xml:space="preserve">If part of a relationship and item is a child item, system executes </w:t>
      </w:r>
      <w:r w:rsidR="0050241E">
        <w:fldChar w:fldCharType="begin"/>
      </w:r>
      <w:r w:rsidR="0050241E">
        <w:instrText xml:space="preserve"> REF _Ref411424120 \h </w:instrText>
      </w:r>
      <w:r w:rsidR="0050241E">
        <w:fldChar w:fldCharType="separate"/>
      </w:r>
      <w:r w:rsidR="00B177F9">
        <w:t>Child Void Rules Alternate Flow</w:t>
      </w:r>
      <w:r w:rsidR="0050241E">
        <w:fldChar w:fldCharType="end"/>
      </w:r>
      <w:r>
        <w:fldChar w:fldCharType="begin"/>
      </w:r>
      <w:r>
        <w:instrText xml:space="preserve"> REF _Ref402727221 \h </w:instrText>
      </w:r>
      <w:r w:rsidR="00B177F9">
        <w:fldChar w:fldCharType="separate"/>
      </w:r>
      <w:r w:rsidR="00B177F9">
        <w:rPr>
          <w:b/>
          <w:bCs/>
        </w:rPr>
        <w:t>Error! Reference source not found.</w:t>
      </w:r>
      <w:r>
        <w:fldChar w:fldCharType="end"/>
      </w:r>
      <w:r>
        <w:t xml:space="preserve"> (section </w:t>
      </w:r>
      <w:r w:rsidR="0050241E">
        <w:fldChar w:fldCharType="begin"/>
      </w:r>
      <w:r w:rsidR="0050241E">
        <w:instrText xml:space="preserve"> REF _Ref411424120 \r \h </w:instrText>
      </w:r>
      <w:r w:rsidR="0050241E">
        <w:fldChar w:fldCharType="separate"/>
      </w:r>
      <w:r w:rsidR="00B177F9">
        <w:t>5.4.8</w:t>
      </w:r>
      <w:r w:rsidR="0050241E">
        <w:fldChar w:fldCharType="end"/>
      </w:r>
      <w:r>
        <w:t>).</w:t>
      </w:r>
    </w:p>
    <w:p w14:paraId="1E5251B2" w14:textId="77777777" w:rsidR="00D107F8" w:rsidRDefault="00D107F8" w:rsidP="00D107F8">
      <w:pPr>
        <w:pStyle w:val="Heading3"/>
      </w:pPr>
      <w:bookmarkStart w:id="147" w:name="_Ref411424085"/>
      <w:r>
        <w:lastRenderedPageBreak/>
        <w:t>Parent Void Rules Alternate Flow</w:t>
      </w:r>
      <w:bookmarkEnd w:id="147"/>
    </w:p>
    <w:p w14:paraId="5714E6EA" w14:textId="77777777" w:rsidR="00D107F8" w:rsidRDefault="00D107F8" w:rsidP="00D107F8">
      <w:pPr>
        <w:pStyle w:val="BodyText"/>
        <w:numPr>
          <w:ilvl w:val="0"/>
          <w:numId w:val="43"/>
        </w:numPr>
        <w:ind w:left="360"/>
      </w:pPr>
      <w:r>
        <w:t xml:space="preserve">System evaluates the value in </w:t>
      </w:r>
      <w:r w:rsidRPr="00236CBC">
        <w:t>GenericImportResponse\Order\OrderLines\OrderLine\ChildOrderLineRelationships</w:t>
      </w:r>
      <w:r>
        <w:t>\</w:t>
      </w:r>
      <w:r w:rsidRPr="007A3C58">
        <w:t>ChildOrderLineRelationships\OrderLineRelationship@Dependancy</w:t>
      </w:r>
      <w:r>
        <w:t xml:space="preserve">.  </w:t>
      </w:r>
    </w:p>
    <w:p w14:paraId="57EB8343" w14:textId="2335A066" w:rsidR="00D107F8" w:rsidRDefault="00D107F8" w:rsidP="00D107F8">
      <w:pPr>
        <w:pStyle w:val="BodyText"/>
        <w:numPr>
          <w:ilvl w:val="0"/>
          <w:numId w:val="43"/>
        </w:numPr>
        <w:ind w:left="360"/>
      </w:pPr>
      <w:r>
        <w:t>If the value is “</w:t>
      </w:r>
      <w:r w:rsidRPr="007A3C58">
        <w:t>RemoveParentRemovesChild</w:t>
      </w:r>
      <w:r>
        <w:t xml:space="preserve">”, system marks item to remove child items if item voided and returns to Main Flow bullet </w:t>
      </w:r>
      <w:r w:rsidR="0050241E">
        <w:fldChar w:fldCharType="begin"/>
      </w:r>
      <w:r w:rsidR="0050241E">
        <w:instrText xml:space="preserve"> REF _Ref411591878 \r \h </w:instrText>
      </w:r>
      <w:r w:rsidR="0050241E">
        <w:fldChar w:fldCharType="separate"/>
      </w:r>
      <w:r w:rsidR="00B177F9">
        <w:t>7</w:t>
      </w:r>
      <w:r w:rsidR="0050241E">
        <w:fldChar w:fldCharType="end"/>
      </w:r>
      <w:r>
        <w:t>.</w:t>
      </w:r>
    </w:p>
    <w:p w14:paraId="01177C88" w14:textId="395E4E86" w:rsidR="00D107F8" w:rsidRPr="000C2DB3" w:rsidRDefault="00D107F8" w:rsidP="00D107F8">
      <w:pPr>
        <w:pStyle w:val="BodyText"/>
        <w:numPr>
          <w:ilvl w:val="0"/>
          <w:numId w:val="43"/>
        </w:numPr>
        <w:ind w:left="360"/>
      </w:pPr>
      <w:r>
        <w:t>If the value is “</w:t>
      </w:r>
      <w:r w:rsidRPr="007A3C58">
        <w:t>CanRemoveParent</w:t>
      </w:r>
      <w:r>
        <w:t>”, system marks the item to allow item to be voided after imported</w:t>
      </w:r>
      <w:r w:rsidRPr="000C2DB3">
        <w:t xml:space="preserve"> </w:t>
      </w:r>
      <w:r>
        <w:t xml:space="preserve">and returns to Main Flow bullet </w:t>
      </w:r>
      <w:r w:rsidR="0050241E">
        <w:fldChar w:fldCharType="begin"/>
      </w:r>
      <w:r w:rsidR="0050241E">
        <w:instrText xml:space="preserve"> REF _Ref411591878 \r \h </w:instrText>
      </w:r>
      <w:r w:rsidR="0050241E">
        <w:fldChar w:fldCharType="separate"/>
      </w:r>
      <w:r w:rsidR="00B177F9">
        <w:t>7</w:t>
      </w:r>
      <w:r w:rsidR="0050241E">
        <w:fldChar w:fldCharType="end"/>
      </w:r>
      <w:r>
        <w:t>.</w:t>
      </w:r>
    </w:p>
    <w:p w14:paraId="7D11230D" w14:textId="77777777" w:rsidR="00D107F8" w:rsidRDefault="00D107F8" w:rsidP="00D107F8">
      <w:pPr>
        <w:pStyle w:val="Heading3"/>
      </w:pPr>
      <w:bookmarkStart w:id="148" w:name="_Ref411424120"/>
      <w:r>
        <w:t>Child Void Rules Alternate Flow</w:t>
      </w:r>
      <w:bookmarkEnd w:id="148"/>
    </w:p>
    <w:p w14:paraId="157AAC07" w14:textId="77777777" w:rsidR="00D107F8" w:rsidRDefault="00D107F8" w:rsidP="00D107F8">
      <w:pPr>
        <w:pStyle w:val="BodyText"/>
        <w:numPr>
          <w:ilvl w:val="0"/>
          <w:numId w:val="44"/>
        </w:numPr>
        <w:ind w:left="360"/>
      </w:pPr>
      <w:r>
        <w:t xml:space="preserve">System evaluates the value in </w:t>
      </w:r>
      <w:r w:rsidRPr="00236CBC">
        <w:t>GenericImportResponse\Order\OrderLines\OrderLine\ParentOrderLineRelationships</w:t>
      </w:r>
      <w:r>
        <w:t>\</w:t>
      </w:r>
      <w:r w:rsidRPr="00DC27E4">
        <w:t>OrderLineRelationship\</w:t>
      </w:r>
      <w:r w:rsidRPr="007A3C58">
        <w:t>@Dependancy</w:t>
      </w:r>
      <w:r>
        <w:t xml:space="preserve">.  </w:t>
      </w:r>
    </w:p>
    <w:p w14:paraId="1E2642C4" w14:textId="376B2436" w:rsidR="00D107F8" w:rsidRDefault="00D107F8" w:rsidP="00D107F8">
      <w:pPr>
        <w:pStyle w:val="BodyText"/>
        <w:numPr>
          <w:ilvl w:val="0"/>
          <w:numId w:val="44"/>
        </w:numPr>
        <w:ind w:left="360"/>
      </w:pPr>
      <w:r>
        <w:t>If value is “</w:t>
      </w:r>
      <w:r w:rsidRPr="00DC27E4">
        <w:t>CannotRemoveChild</w:t>
      </w:r>
      <w:r>
        <w:t xml:space="preserve">”, system marks the item to not allow item to be voided after imported unless Parent voided and has the </w:t>
      </w:r>
      <w:r w:rsidRPr="007A3C58">
        <w:t>RemoveParentRemovesChild</w:t>
      </w:r>
      <w:r>
        <w:t xml:space="preserve"> dependency set and returns to Main Flow bullet </w:t>
      </w:r>
      <w:r w:rsidR="0050241E">
        <w:fldChar w:fldCharType="begin"/>
      </w:r>
      <w:r w:rsidR="0050241E">
        <w:instrText xml:space="preserve"> REF _Ref411591878 \r \h </w:instrText>
      </w:r>
      <w:r w:rsidR="0050241E">
        <w:fldChar w:fldCharType="separate"/>
      </w:r>
      <w:r w:rsidR="00B177F9">
        <w:t>7</w:t>
      </w:r>
      <w:r w:rsidR="0050241E">
        <w:fldChar w:fldCharType="end"/>
      </w:r>
      <w:r>
        <w:t>.</w:t>
      </w:r>
    </w:p>
    <w:p w14:paraId="3CDC11D9" w14:textId="0586B2F0" w:rsidR="00D107F8" w:rsidRDefault="00D107F8" w:rsidP="00D107F8">
      <w:pPr>
        <w:pStyle w:val="BodyText"/>
        <w:numPr>
          <w:ilvl w:val="0"/>
          <w:numId w:val="44"/>
        </w:numPr>
        <w:ind w:left="360"/>
      </w:pPr>
      <w:r>
        <w:t>If value is “</w:t>
      </w:r>
      <w:r w:rsidRPr="00DC27E4">
        <w:t>RemoveChildRemovesParent</w:t>
      </w:r>
      <w:r>
        <w:t xml:space="preserve">”, system marks the item to remove the parent if item voided and returns to Main Flow bullet </w:t>
      </w:r>
      <w:r w:rsidR="0050241E">
        <w:fldChar w:fldCharType="begin"/>
      </w:r>
      <w:r w:rsidR="0050241E">
        <w:instrText xml:space="preserve"> REF _Ref411591878 \r \h </w:instrText>
      </w:r>
      <w:r w:rsidR="0050241E">
        <w:fldChar w:fldCharType="separate"/>
      </w:r>
      <w:r w:rsidR="00B177F9">
        <w:t>7</w:t>
      </w:r>
      <w:r w:rsidR="0050241E">
        <w:fldChar w:fldCharType="end"/>
      </w:r>
      <w:r>
        <w:t>.</w:t>
      </w:r>
    </w:p>
    <w:p w14:paraId="61A597F5" w14:textId="4DB9F2B8" w:rsidR="00D107F8" w:rsidRDefault="00D107F8" w:rsidP="00D107F8">
      <w:pPr>
        <w:pStyle w:val="BodyText"/>
        <w:numPr>
          <w:ilvl w:val="0"/>
          <w:numId w:val="44"/>
        </w:numPr>
        <w:ind w:left="360"/>
      </w:pPr>
      <w:r>
        <w:t xml:space="preserve">If value is </w:t>
      </w:r>
      <w:r w:rsidRPr="00DC27E4">
        <w:t>CanRemoveChild</w:t>
      </w:r>
      <w:r>
        <w:t xml:space="preserve">, marks the item to allow item to be voided after imported and returns to Main Flow bullet </w:t>
      </w:r>
      <w:r w:rsidR="0050241E">
        <w:fldChar w:fldCharType="begin"/>
      </w:r>
      <w:r w:rsidR="0050241E">
        <w:instrText xml:space="preserve"> REF _Ref411591878 \r \h </w:instrText>
      </w:r>
      <w:r w:rsidR="0050241E">
        <w:fldChar w:fldCharType="separate"/>
      </w:r>
      <w:r w:rsidR="00B177F9">
        <w:t>7</w:t>
      </w:r>
      <w:r w:rsidR="0050241E">
        <w:fldChar w:fldCharType="end"/>
      </w:r>
      <w:r>
        <w:t>.</w:t>
      </w:r>
    </w:p>
    <w:p w14:paraId="28C381F3" w14:textId="77777777" w:rsidR="00D107F8" w:rsidRDefault="00D107F8" w:rsidP="00D107F8">
      <w:pPr>
        <w:pStyle w:val="Heading3"/>
      </w:pPr>
      <w:bookmarkStart w:id="149" w:name="_Ref411424152"/>
      <w:r>
        <w:t>Issue Raincheck Alternate Flow</w:t>
      </w:r>
      <w:bookmarkEnd w:id="149"/>
    </w:p>
    <w:p w14:paraId="6F5D08FD" w14:textId="77777777" w:rsidR="00D107F8" w:rsidRDefault="00D107F8" w:rsidP="00D107F8">
      <w:pPr>
        <w:pStyle w:val="BodyText"/>
        <w:numPr>
          <w:ilvl w:val="0"/>
          <w:numId w:val="39"/>
        </w:numPr>
        <w:ind w:left="360"/>
      </w:pPr>
      <w:r>
        <w:t xml:space="preserve">System evaluates the value in </w:t>
      </w:r>
      <w:r w:rsidRPr="00C7517B">
        <w:t>GenericImportResponse\Order\OrderLines\OrderLine</w:t>
      </w:r>
      <w:r>
        <w:t xml:space="preserve">\ProcessingRules@Name = </w:t>
      </w:r>
      <w:r w:rsidRPr="002B6345">
        <w:t>RainCheck</w:t>
      </w:r>
      <w:r>
        <w:t>.</w:t>
      </w:r>
    </w:p>
    <w:p w14:paraId="5F2EB736" w14:textId="6AA1CF79" w:rsidR="00D107F8" w:rsidRDefault="00D107F8" w:rsidP="00D107F8">
      <w:pPr>
        <w:pStyle w:val="BodyText"/>
        <w:numPr>
          <w:ilvl w:val="0"/>
          <w:numId w:val="39"/>
        </w:numPr>
        <w:ind w:left="360"/>
      </w:pPr>
      <w:r>
        <w:t>If the value is “Y”, system marks the item to allow rainchecks to be issued after imported and returns to Main Flow bullet</w:t>
      </w:r>
      <w:r w:rsidR="0050241E">
        <w:t xml:space="preserve"> </w:t>
      </w:r>
      <w:r w:rsidR="0050241E">
        <w:fldChar w:fldCharType="begin"/>
      </w:r>
      <w:r w:rsidR="0050241E">
        <w:instrText xml:space="preserve"> REF _Ref411592041 \r \h </w:instrText>
      </w:r>
      <w:r w:rsidR="0050241E">
        <w:fldChar w:fldCharType="separate"/>
      </w:r>
      <w:r w:rsidR="00B177F9">
        <w:t>8</w:t>
      </w:r>
      <w:r w:rsidR="0050241E">
        <w:fldChar w:fldCharType="end"/>
      </w:r>
      <w:r>
        <w:t>.</w:t>
      </w:r>
    </w:p>
    <w:p w14:paraId="1E3782A3" w14:textId="3E607570" w:rsidR="00D107F8" w:rsidRDefault="00D107F8" w:rsidP="00D107F8">
      <w:pPr>
        <w:pStyle w:val="BodyText"/>
        <w:numPr>
          <w:ilvl w:val="0"/>
          <w:numId w:val="39"/>
        </w:numPr>
        <w:ind w:left="360"/>
      </w:pPr>
      <w:r>
        <w:t xml:space="preserve">If the value is “N” or not defined, system marks the item to not allow rainchecks to be issued after imported and returns to Main Flow bullet </w:t>
      </w:r>
      <w:r w:rsidR="0050241E">
        <w:fldChar w:fldCharType="begin"/>
      </w:r>
      <w:r w:rsidR="0050241E">
        <w:instrText xml:space="preserve"> REF _Ref411592041 \r \h </w:instrText>
      </w:r>
      <w:r w:rsidR="0050241E">
        <w:fldChar w:fldCharType="separate"/>
      </w:r>
      <w:r w:rsidR="00B177F9">
        <w:t>8</w:t>
      </w:r>
      <w:r w:rsidR="0050241E">
        <w:fldChar w:fldCharType="end"/>
      </w:r>
      <w:r>
        <w:t xml:space="preserve">.  </w:t>
      </w:r>
      <w:r w:rsidRPr="003C15B5">
        <w:rPr>
          <w:b/>
        </w:rPr>
        <w:t>NOTE</w:t>
      </w:r>
      <w:r>
        <w:t>:  If item is selected in the transaction, the Raincheck Option is not available/displayed.</w:t>
      </w:r>
    </w:p>
    <w:p w14:paraId="529B6FE5" w14:textId="77777777" w:rsidR="00D107F8" w:rsidRDefault="00D107F8" w:rsidP="00D107F8">
      <w:pPr>
        <w:pStyle w:val="Heading3"/>
      </w:pPr>
      <w:bookmarkStart w:id="150" w:name="_Ref411424184"/>
      <w:r>
        <w:t>Quantity Override Alternate Flow</w:t>
      </w:r>
      <w:bookmarkEnd w:id="150"/>
    </w:p>
    <w:p w14:paraId="30208560" w14:textId="77777777" w:rsidR="00D107F8" w:rsidRDefault="00D107F8" w:rsidP="00D107F8">
      <w:pPr>
        <w:pStyle w:val="BodyText"/>
        <w:numPr>
          <w:ilvl w:val="0"/>
          <w:numId w:val="40"/>
        </w:numPr>
        <w:ind w:left="360"/>
      </w:pPr>
      <w:r>
        <w:t xml:space="preserve">System evaluates the value in </w:t>
      </w:r>
      <w:r w:rsidRPr="00C7517B">
        <w:t>GenericImportResponse\Order\OrderLines\OrderLine</w:t>
      </w:r>
      <w:r>
        <w:t xml:space="preserve">\ProcessingRules@Name = </w:t>
      </w:r>
      <w:r w:rsidRPr="002B6345">
        <w:t>QuantityOverride</w:t>
      </w:r>
      <w:r>
        <w:t xml:space="preserve">.  </w:t>
      </w:r>
    </w:p>
    <w:p w14:paraId="6AA97DE7" w14:textId="596235F0" w:rsidR="00D107F8" w:rsidRDefault="00D107F8" w:rsidP="00D107F8">
      <w:pPr>
        <w:pStyle w:val="BodyText"/>
        <w:numPr>
          <w:ilvl w:val="0"/>
          <w:numId w:val="40"/>
        </w:numPr>
        <w:ind w:left="360"/>
      </w:pPr>
      <w:r>
        <w:t>If the value is “Y”, system marks the item to allow quantity to be overridden after imported and returns to Main Flow bullet</w:t>
      </w:r>
      <w:r w:rsidR="0050241E">
        <w:t xml:space="preserve"> </w:t>
      </w:r>
      <w:r w:rsidR="0050241E">
        <w:fldChar w:fldCharType="begin"/>
      </w:r>
      <w:r w:rsidR="0050241E">
        <w:instrText xml:space="preserve"> REF _Ref411592064 \r \h </w:instrText>
      </w:r>
      <w:r w:rsidR="0050241E">
        <w:fldChar w:fldCharType="separate"/>
      </w:r>
      <w:r w:rsidR="00B177F9">
        <w:t>9</w:t>
      </w:r>
      <w:r w:rsidR="0050241E">
        <w:fldChar w:fldCharType="end"/>
      </w:r>
      <w:r>
        <w:t>.</w:t>
      </w:r>
    </w:p>
    <w:p w14:paraId="034FF272" w14:textId="1114E99F" w:rsidR="00D107F8" w:rsidRDefault="00D107F8" w:rsidP="00D107F8">
      <w:pPr>
        <w:pStyle w:val="BodyText"/>
        <w:numPr>
          <w:ilvl w:val="0"/>
          <w:numId w:val="40"/>
        </w:numPr>
        <w:ind w:left="360"/>
      </w:pPr>
      <w:r>
        <w:t xml:space="preserve">If the value is “N” or not defined, system marks the item to not allow quantity to be overridden after imported and returns to Main Flow bullet </w:t>
      </w:r>
      <w:r w:rsidR="0050241E">
        <w:fldChar w:fldCharType="begin"/>
      </w:r>
      <w:r w:rsidR="0050241E">
        <w:instrText xml:space="preserve"> REF _Ref411592064 \r \h </w:instrText>
      </w:r>
      <w:r w:rsidR="0050241E">
        <w:fldChar w:fldCharType="separate"/>
      </w:r>
      <w:r w:rsidR="00B177F9">
        <w:t>9</w:t>
      </w:r>
      <w:r w:rsidR="0050241E">
        <w:fldChar w:fldCharType="end"/>
      </w:r>
      <w:r>
        <w:t xml:space="preserve">.  </w:t>
      </w:r>
      <w:r w:rsidRPr="003C15B5">
        <w:rPr>
          <w:b/>
        </w:rPr>
        <w:t>NOTE</w:t>
      </w:r>
      <w:r>
        <w:t xml:space="preserve">:  If item is selected in a transaction, the Quantity Override </w:t>
      </w:r>
      <w:bookmarkStart w:id="151" w:name="_GoBack"/>
      <w:bookmarkEnd w:id="151"/>
      <w:r>
        <w:t>Option is not available/displayed.</w:t>
      </w:r>
    </w:p>
    <w:p w14:paraId="2D14A5A1" w14:textId="77777777" w:rsidR="00D107F8" w:rsidRDefault="00D107F8" w:rsidP="00D107F8">
      <w:pPr>
        <w:pStyle w:val="Heading3"/>
      </w:pPr>
      <w:bookmarkStart w:id="152" w:name="_Ref411424227"/>
      <w:r>
        <w:t>Transaction Void Alternate Flow</w:t>
      </w:r>
      <w:bookmarkEnd w:id="152"/>
    </w:p>
    <w:p w14:paraId="0C22DD65" w14:textId="77777777" w:rsidR="00D107F8" w:rsidRDefault="00D107F8" w:rsidP="00D107F8">
      <w:pPr>
        <w:pStyle w:val="BodyText"/>
        <w:numPr>
          <w:ilvl w:val="0"/>
          <w:numId w:val="41"/>
        </w:numPr>
        <w:ind w:left="360"/>
      </w:pPr>
      <w:r>
        <w:t xml:space="preserve">System evaluates the value in </w:t>
      </w:r>
      <w:r w:rsidRPr="00C7517B">
        <w:t>GenericImportResponse\Order\OrderLines\</w:t>
      </w:r>
      <w:r>
        <w:t xml:space="preserve">ProcessingRules@Name = </w:t>
      </w:r>
      <w:r w:rsidRPr="002B6345">
        <w:t>TransactionVoid</w:t>
      </w:r>
      <w:r>
        <w:t xml:space="preserve">.  </w:t>
      </w:r>
    </w:p>
    <w:p w14:paraId="3094363F" w14:textId="4F332CCA" w:rsidR="00D107F8" w:rsidRDefault="00D107F8" w:rsidP="00D107F8">
      <w:pPr>
        <w:pStyle w:val="BodyText"/>
        <w:numPr>
          <w:ilvl w:val="0"/>
          <w:numId w:val="41"/>
        </w:numPr>
        <w:ind w:left="360"/>
      </w:pPr>
      <w:r>
        <w:t>If the value is “Y” or not defined, system marks the item to allow transaction voids after imported and returns to Main Flow bullet</w:t>
      </w:r>
      <w:r w:rsidR="0050241E">
        <w:t xml:space="preserve"> </w:t>
      </w:r>
      <w:r w:rsidR="0050241E">
        <w:fldChar w:fldCharType="begin"/>
      </w:r>
      <w:r w:rsidR="0050241E">
        <w:instrText xml:space="preserve"> REF _Ref411592084 \r \h </w:instrText>
      </w:r>
      <w:r w:rsidR="0050241E">
        <w:fldChar w:fldCharType="separate"/>
      </w:r>
      <w:r w:rsidR="00B177F9">
        <w:t>10</w:t>
      </w:r>
      <w:r w:rsidR="0050241E">
        <w:fldChar w:fldCharType="end"/>
      </w:r>
      <w:r>
        <w:t>.</w:t>
      </w:r>
    </w:p>
    <w:p w14:paraId="40F1DE76" w14:textId="3333336B" w:rsidR="00D107F8" w:rsidRDefault="00D107F8" w:rsidP="00D107F8">
      <w:pPr>
        <w:pStyle w:val="BodyText"/>
        <w:numPr>
          <w:ilvl w:val="0"/>
          <w:numId w:val="41"/>
        </w:numPr>
        <w:ind w:left="360"/>
      </w:pPr>
      <w:r>
        <w:t>If the value is “N”, system marks the item to not allow transaction voids after imported</w:t>
      </w:r>
      <w:r w:rsidRPr="000C2DB3">
        <w:t xml:space="preserve"> </w:t>
      </w:r>
      <w:r>
        <w:t xml:space="preserve">and returns to Main Flow bullet </w:t>
      </w:r>
      <w:r w:rsidR="0050241E">
        <w:fldChar w:fldCharType="begin"/>
      </w:r>
      <w:r w:rsidR="0050241E">
        <w:instrText xml:space="preserve"> REF _Ref411592084 \r \h </w:instrText>
      </w:r>
      <w:r w:rsidR="0050241E">
        <w:fldChar w:fldCharType="separate"/>
      </w:r>
      <w:r w:rsidR="00B177F9">
        <w:t>10</w:t>
      </w:r>
      <w:r w:rsidR="0050241E">
        <w:fldChar w:fldCharType="end"/>
      </w:r>
      <w:r>
        <w:t xml:space="preserve">.  </w:t>
      </w:r>
      <w:r w:rsidRPr="00D044DA">
        <w:rPr>
          <w:b/>
        </w:rPr>
        <w:t>NOTE</w:t>
      </w:r>
      <w:r>
        <w:t xml:space="preserve">:  If the transaction void is attempted, then the message defined in section </w:t>
      </w:r>
      <w:r>
        <w:fldChar w:fldCharType="begin"/>
      </w:r>
      <w:r>
        <w:instrText xml:space="preserve"> REF _Ref398291360 \r \h </w:instrText>
      </w:r>
      <w:r>
        <w:fldChar w:fldCharType="separate"/>
      </w:r>
      <w:r w:rsidR="00B177F9">
        <w:t>8.1.3.6</w:t>
      </w:r>
      <w:r>
        <w:fldChar w:fldCharType="end"/>
      </w:r>
      <w:r>
        <w:t xml:space="preserve"> displays.</w:t>
      </w:r>
    </w:p>
    <w:p w14:paraId="19F02AF6" w14:textId="77777777" w:rsidR="00D107F8" w:rsidRPr="006665DD" w:rsidRDefault="00D107F8" w:rsidP="00D107F8">
      <w:pPr>
        <w:pStyle w:val="Heading3"/>
      </w:pPr>
      <w:bookmarkStart w:id="153" w:name="_Ref411424368"/>
      <w:r>
        <w:t>Deal Processing Alternate Flow</w:t>
      </w:r>
      <w:bookmarkEnd w:id="153"/>
    </w:p>
    <w:p w14:paraId="2DACEDE5" w14:textId="77777777" w:rsidR="00D107F8" w:rsidRDefault="00D107F8" w:rsidP="00D107F8">
      <w:pPr>
        <w:pStyle w:val="BodyText"/>
        <w:numPr>
          <w:ilvl w:val="0"/>
          <w:numId w:val="42"/>
        </w:numPr>
        <w:ind w:left="360"/>
      </w:pPr>
      <w:r>
        <w:t xml:space="preserve">System evaluates the value in </w:t>
      </w:r>
      <w:r w:rsidRPr="00C7517B">
        <w:t>GenericImportResponse\Order\OrderLines\OrderLine</w:t>
      </w:r>
      <w:r>
        <w:t xml:space="preserve">\ProcessingRules@Name = </w:t>
      </w:r>
      <w:r w:rsidRPr="002B6345">
        <w:t>ValuePackage</w:t>
      </w:r>
      <w:r>
        <w:t>.</w:t>
      </w:r>
    </w:p>
    <w:p w14:paraId="5E2F2B74" w14:textId="457D82CF" w:rsidR="00D107F8" w:rsidRDefault="00D107F8" w:rsidP="00D107F8">
      <w:pPr>
        <w:pStyle w:val="BodyText"/>
        <w:numPr>
          <w:ilvl w:val="0"/>
          <w:numId w:val="42"/>
        </w:numPr>
        <w:ind w:left="360"/>
      </w:pPr>
      <w:r>
        <w:t>If the value is “1”, system marks the item to exclude from consideration when evaluating deals and price changes and returns to Main Flow bullet</w:t>
      </w:r>
      <w:r w:rsidR="0050241E">
        <w:t xml:space="preserve"> </w:t>
      </w:r>
      <w:r w:rsidR="0050241E">
        <w:fldChar w:fldCharType="begin"/>
      </w:r>
      <w:r w:rsidR="0050241E">
        <w:instrText xml:space="preserve"> REF _Ref411592262 \r \h </w:instrText>
      </w:r>
      <w:r w:rsidR="0050241E">
        <w:fldChar w:fldCharType="separate"/>
      </w:r>
      <w:r w:rsidR="00B177F9">
        <w:t>11</w:t>
      </w:r>
      <w:r w:rsidR="0050241E">
        <w:fldChar w:fldCharType="end"/>
      </w:r>
      <w:r>
        <w:t>.</w:t>
      </w:r>
    </w:p>
    <w:p w14:paraId="52A2E2FF" w14:textId="0725E989" w:rsidR="00D107F8" w:rsidRDefault="00D107F8" w:rsidP="00D107F8">
      <w:pPr>
        <w:pStyle w:val="BodyText"/>
        <w:numPr>
          <w:ilvl w:val="0"/>
          <w:numId w:val="42"/>
        </w:numPr>
        <w:ind w:left="360"/>
      </w:pPr>
      <w:r>
        <w:lastRenderedPageBreak/>
        <w:t xml:space="preserve">If the value is “2” or not defined, system marks the item to allow item to be part of a deal, and the price to be updated by deals and returns to Main Flow bullet </w:t>
      </w:r>
      <w:r w:rsidR="0050241E">
        <w:fldChar w:fldCharType="begin"/>
      </w:r>
      <w:r w:rsidR="0050241E">
        <w:instrText xml:space="preserve"> REF _Ref411592262 \r \h </w:instrText>
      </w:r>
      <w:r w:rsidR="0050241E">
        <w:fldChar w:fldCharType="separate"/>
      </w:r>
      <w:r w:rsidR="00B177F9">
        <w:t>11</w:t>
      </w:r>
      <w:r w:rsidR="0050241E">
        <w:fldChar w:fldCharType="end"/>
      </w:r>
      <w:r>
        <w:t>.</w:t>
      </w:r>
    </w:p>
    <w:p w14:paraId="4DEB3304" w14:textId="5803C7EB" w:rsidR="00D107F8" w:rsidRDefault="00D107F8" w:rsidP="00D107F8">
      <w:pPr>
        <w:pStyle w:val="BodyText"/>
        <w:numPr>
          <w:ilvl w:val="0"/>
          <w:numId w:val="42"/>
        </w:numPr>
        <w:ind w:left="360"/>
      </w:pPr>
      <w:r>
        <w:t xml:space="preserve">If the value is “3”, system marks the item to allow item to be part of a deal, but the price will not be updated by deals and returns to Main Flow bullet </w:t>
      </w:r>
      <w:r w:rsidR="0050241E">
        <w:fldChar w:fldCharType="begin"/>
      </w:r>
      <w:r w:rsidR="0050241E">
        <w:instrText xml:space="preserve"> REF _Ref411592262 \r \h </w:instrText>
      </w:r>
      <w:r w:rsidR="0050241E">
        <w:fldChar w:fldCharType="separate"/>
      </w:r>
      <w:r w:rsidR="00B177F9">
        <w:t>11</w:t>
      </w:r>
      <w:r w:rsidR="0050241E">
        <w:fldChar w:fldCharType="end"/>
      </w:r>
      <w:r>
        <w:t>.</w:t>
      </w:r>
    </w:p>
    <w:p w14:paraId="00CEDD34" w14:textId="77777777" w:rsidR="00D107F8" w:rsidRPr="006665DD" w:rsidRDefault="00D107F8" w:rsidP="00D107F8">
      <w:pPr>
        <w:pStyle w:val="Heading3"/>
      </w:pPr>
      <w:bookmarkStart w:id="154" w:name="_Ref411424262"/>
      <w:r>
        <w:t>Warranty Determination Alternate Flow</w:t>
      </w:r>
      <w:bookmarkEnd w:id="154"/>
    </w:p>
    <w:p w14:paraId="1B08B756" w14:textId="77777777" w:rsidR="00D107F8" w:rsidRDefault="00D107F8" w:rsidP="00D107F8">
      <w:pPr>
        <w:pStyle w:val="BodyText"/>
        <w:numPr>
          <w:ilvl w:val="0"/>
          <w:numId w:val="54"/>
        </w:numPr>
        <w:ind w:left="360"/>
      </w:pPr>
      <w:r>
        <w:t xml:space="preserve">System evaluates the value in </w:t>
      </w:r>
      <w:r w:rsidRPr="00C7517B">
        <w:t>GenericImportResponse\Order\OrderLines\OrderLine</w:t>
      </w:r>
      <w:r>
        <w:t>\ProcessingRules@Name = PSP_PriceApplication.</w:t>
      </w:r>
    </w:p>
    <w:p w14:paraId="386E0E7F" w14:textId="3D4E0925" w:rsidR="00D107F8" w:rsidRDefault="00D107F8" w:rsidP="00D107F8">
      <w:pPr>
        <w:pStyle w:val="BodyText"/>
        <w:numPr>
          <w:ilvl w:val="0"/>
          <w:numId w:val="54"/>
        </w:numPr>
        <w:ind w:left="360"/>
      </w:pPr>
      <w:r>
        <w:t xml:space="preserve">If the value is 0 or not defined, system uses the database price to determine the price banding of the warranty for the item and </w:t>
      </w:r>
      <w:r w:rsidR="0050241E">
        <w:t>use case ends</w:t>
      </w:r>
      <w:r>
        <w:t>.</w:t>
      </w:r>
    </w:p>
    <w:p w14:paraId="712F0293" w14:textId="4EB19CBE" w:rsidR="00D107F8" w:rsidRDefault="00D107F8" w:rsidP="00D107F8">
      <w:pPr>
        <w:pStyle w:val="BodyText"/>
        <w:numPr>
          <w:ilvl w:val="0"/>
          <w:numId w:val="54"/>
        </w:numPr>
        <w:ind w:left="360"/>
      </w:pPr>
      <w:r>
        <w:t xml:space="preserve">If the value is 1, system uses the imported price without discounts to determine the price banding of the PSP/PRP for the item and </w:t>
      </w:r>
      <w:r w:rsidR="0050241E">
        <w:t>use case ends</w:t>
      </w:r>
      <w:r>
        <w:t>.</w:t>
      </w:r>
    </w:p>
    <w:p w14:paraId="3382C13B" w14:textId="5C400377" w:rsidR="00D107F8" w:rsidRDefault="00D107F8" w:rsidP="00D107F8">
      <w:pPr>
        <w:pStyle w:val="BodyText"/>
        <w:numPr>
          <w:ilvl w:val="0"/>
          <w:numId w:val="54"/>
        </w:numPr>
        <w:ind w:left="360"/>
      </w:pPr>
      <w:r>
        <w:t xml:space="preserve">If the value is 2, system uses the imported price with discounts to determine the price banding of the PSP/PRP for the item and </w:t>
      </w:r>
      <w:r w:rsidR="0050241E">
        <w:t>use case ends</w:t>
      </w:r>
      <w:r>
        <w:t>.</w:t>
      </w:r>
    </w:p>
    <w:p w14:paraId="7213152D" w14:textId="54232BD9" w:rsidR="000F0BC3" w:rsidRDefault="000F0BC3" w:rsidP="000F0BC3">
      <w:pPr>
        <w:pStyle w:val="Heading2"/>
      </w:pPr>
      <w:bookmarkStart w:id="155" w:name="_Toc411629291"/>
      <w:r>
        <w:t>Post Import Item Processing Matrix Summary</w:t>
      </w:r>
      <w:bookmarkEnd w:id="155"/>
    </w:p>
    <w:tbl>
      <w:tblPr>
        <w:tblW w:w="4938"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15" w:type="dxa"/>
          <w:right w:w="115" w:type="dxa"/>
        </w:tblCellMar>
        <w:tblLook w:val="04A0" w:firstRow="1" w:lastRow="0" w:firstColumn="1" w:lastColumn="0" w:noHBand="0" w:noVBand="1"/>
      </w:tblPr>
      <w:tblGrid>
        <w:gridCol w:w="1826"/>
        <w:gridCol w:w="1440"/>
        <w:gridCol w:w="7380"/>
      </w:tblGrid>
      <w:tr w:rsidR="000F0BC3" w:rsidRPr="000F0BC3" w14:paraId="39A31D7D" w14:textId="77777777" w:rsidTr="000F0BC3">
        <w:trPr>
          <w:cantSplit/>
          <w:tblHeader/>
        </w:trPr>
        <w:tc>
          <w:tcPr>
            <w:tcW w:w="1826"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1B16751D" w14:textId="4E00DFF2" w:rsidR="000F0BC3" w:rsidRPr="000F0BC3" w:rsidRDefault="000F0BC3" w:rsidP="000F0BC3">
            <w:pPr>
              <w:pStyle w:val="BodyText"/>
              <w:spacing w:after="0"/>
              <w:rPr>
                <w:rFonts w:cs="Arial"/>
                <w:b/>
                <w:bCs/>
                <w:szCs w:val="20"/>
              </w:rPr>
            </w:pPr>
            <w:r w:rsidRPr="000F0BC3">
              <w:rPr>
                <w:rFonts w:cs="Arial"/>
                <w:b/>
                <w:szCs w:val="20"/>
              </w:rPr>
              <w:t>Processing Rule</w:t>
            </w:r>
          </w:p>
        </w:tc>
        <w:tc>
          <w:tcPr>
            <w:tcW w:w="144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47978FB5" w14:textId="1F93F34A" w:rsidR="000F0BC3" w:rsidRPr="000F0BC3" w:rsidRDefault="000F0BC3" w:rsidP="000F0BC3">
            <w:pPr>
              <w:pStyle w:val="BodyText"/>
              <w:spacing w:after="0"/>
              <w:rPr>
                <w:rFonts w:cs="Arial"/>
                <w:b/>
                <w:bCs/>
                <w:szCs w:val="20"/>
              </w:rPr>
            </w:pPr>
            <w:r w:rsidRPr="000F0BC3">
              <w:rPr>
                <w:rFonts w:cs="Arial"/>
                <w:b/>
                <w:szCs w:val="20"/>
              </w:rPr>
              <w:t>Attribute</w:t>
            </w:r>
          </w:p>
        </w:tc>
        <w:tc>
          <w:tcPr>
            <w:tcW w:w="738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1C70F91C" w14:textId="09E91615" w:rsidR="000F0BC3" w:rsidRPr="000F0BC3" w:rsidRDefault="000F0BC3" w:rsidP="000F0BC3">
            <w:pPr>
              <w:pStyle w:val="BodyText"/>
              <w:spacing w:after="0"/>
              <w:rPr>
                <w:rFonts w:cs="Arial"/>
                <w:b/>
                <w:bCs/>
                <w:szCs w:val="20"/>
              </w:rPr>
            </w:pPr>
            <w:r w:rsidRPr="000F0BC3">
              <w:rPr>
                <w:rFonts w:cs="Arial"/>
                <w:b/>
                <w:szCs w:val="20"/>
              </w:rPr>
              <w:t>Action</w:t>
            </w:r>
          </w:p>
        </w:tc>
      </w:tr>
      <w:tr w:rsidR="000F0BC3" w:rsidRPr="000F0BC3" w14:paraId="1DE22F55" w14:textId="77777777" w:rsidTr="000F0BC3">
        <w:trPr>
          <w:cantSplit/>
        </w:trPr>
        <w:tc>
          <w:tcPr>
            <w:tcW w:w="182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1AF22F8" w14:textId="5A6D6506" w:rsidR="000F0BC3" w:rsidRPr="000F0BC3" w:rsidRDefault="000F0BC3" w:rsidP="000F0BC3">
            <w:pPr>
              <w:pStyle w:val="BodyText"/>
              <w:spacing w:after="0"/>
              <w:rPr>
                <w:rFonts w:cs="Arial"/>
                <w:bCs/>
                <w:sz w:val="18"/>
                <w:szCs w:val="18"/>
              </w:rPr>
            </w:pPr>
            <w:r w:rsidRPr="000F0BC3">
              <w:rPr>
                <w:rFonts w:cs="Arial"/>
                <w:sz w:val="18"/>
                <w:szCs w:val="18"/>
              </w:rPr>
              <w:t>PriceOverride</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6DD66C5" w14:textId="000CCEA7" w:rsidR="000F0BC3" w:rsidRPr="000F0BC3" w:rsidRDefault="000F0BC3" w:rsidP="000F0BC3">
            <w:pPr>
              <w:pStyle w:val="BodyText"/>
              <w:spacing w:after="0"/>
              <w:rPr>
                <w:rFonts w:cs="Arial"/>
                <w:sz w:val="18"/>
                <w:szCs w:val="18"/>
              </w:rPr>
            </w:pPr>
          </w:p>
        </w:tc>
        <w:tc>
          <w:tcPr>
            <w:tcW w:w="738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1C9906A" w14:textId="77777777"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N or Not Defined – Do not allow Price Overrides</w:t>
            </w:r>
          </w:p>
          <w:p w14:paraId="2CC28FA0" w14:textId="1CB6084E"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Y – Allow Price Overrides</w:t>
            </w:r>
          </w:p>
        </w:tc>
      </w:tr>
      <w:tr w:rsidR="000F0BC3" w:rsidRPr="000F0BC3" w14:paraId="17445F96" w14:textId="77777777" w:rsidTr="000F0BC3">
        <w:trPr>
          <w:cantSplit/>
        </w:trPr>
        <w:tc>
          <w:tcPr>
            <w:tcW w:w="182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93EA2D4" w14:textId="0E694AFE" w:rsidR="000F0BC3" w:rsidRPr="000F0BC3" w:rsidRDefault="000F0BC3" w:rsidP="000F0BC3">
            <w:pPr>
              <w:pStyle w:val="BodyText"/>
              <w:spacing w:after="0"/>
              <w:rPr>
                <w:rFonts w:cs="Arial"/>
                <w:bCs/>
                <w:sz w:val="18"/>
                <w:szCs w:val="18"/>
              </w:rPr>
            </w:pPr>
            <w:r w:rsidRPr="000F0BC3">
              <w:rPr>
                <w:rFonts w:cs="Arial"/>
                <w:sz w:val="18"/>
                <w:szCs w:val="18"/>
              </w:rPr>
              <w:t>ItemDiscount</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2F9556A" w14:textId="547E8CBD" w:rsidR="000F0BC3" w:rsidRPr="000F0BC3" w:rsidRDefault="000F0BC3" w:rsidP="000F0BC3">
            <w:pPr>
              <w:pStyle w:val="BodyText"/>
              <w:spacing w:after="0"/>
              <w:rPr>
                <w:rFonts w:cs="Arial"/>
                <w:sz w:val="18"/>
                <w:szCs w:val="18"/>
              </w:rPr>
            </w:pPr>
          </w:p>
        </w:tc>
        <w:tc>
          <w:tcPr>
            <w:tcW w:w="738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86E9DA7" w14:textId="77777777"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N or Not Defined – Do not allow Manual Item Discounts</w:t>
            </w:r>
          </w:p>
          <w:p w14:paraId="4C39798A" w14:textId="46A31664"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Y – Allow Manual Item Discounts</w:t>
            </w:r>
          </w:p>
        </w:tc>
      </w:tr>
      <w:tr w:rsidR="000F0BC3" w:rsidRPr="000F0BC3" w14:paraId="23754A99" w14:textId="77777777" w:rsidTr="000F0BC3">
        <w:trPr>
          <w:cantSplit/>
        </w:trPr>
        <w:tc>
          <w:tcPr>
            <w:tcW w:w="182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17E8E03" w14:textId="65BB8BE6" w:rsidR="000F0BC3" w:rsidRPr="000F0BC3" w:rsidRDefault="000F0BC3" w:rsidP="000F0BC3">
            <w:pPr>
              <w:pStyle w:val="BodyText"/>
              <w:spacing w:after="0"/>
              <w:rPr>
                <w:rFonts w:cs="Arial"/>
                <w:sz w:val="18"/>
                <w:szCs w:val="18"/>
              </w:rPr>
            </w:pPr>
            <w:r w:rsidRPr="000F0BC3">
              <w:rPr>
                <w:rFonts w:cs="Arial"/>
                <w:sz w:val="18"/>
                <w:szCs w:val="18"/>
              </w:rPr>
              <w:t>TaxOverride</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F1AA9D5" w14:textId="77777777" w:rsidR="000F0BC3" w:rsidRPr="000F0BC3" w:rsidRDefault="000F0BC3" w:rsidP="000F0BC3">
            <w:pPr>
              <w:pStyle w:val="BodyText"/>
              <w:spacing w:after="0"/>
              <w:rPr>
                <w:rFonts w:cs="Arial"/>
                <w:sz w:val="18"/>
                <w:szCs w:val="18"/>
              </w:rPr>
            </w:pPr>
          </w:p>
        </w:tc>
        <w:tc>
          <w:tcPr>
            <w:tcW w:w="738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6F2D8DC" w14:textId="77777777"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N or Not Defined – Do not allow Tax Overrides</w:t>
            </w:r>
          </w:p>
          <w:p w14:paraId="6CF238AE" w14:textId="0D7655C1" w:rsidR="000F0BC3" w:rsidRPr="000F0BC3" w:rsidRDefault="000F0BC3" w:rsidP="000F0BC3">
            <w:pPr>
              <w:pStyle w:val="TOC5"/>
              <w:numPr>
                <w:ilvl w:val="0"/>
                <w:numId w:val="6"/>
              </w:numPr>
              <w:ind w:left="364"/>
              <w:rPr>
                <w:rFonts w:ascii="Arial" w:hAnsi="Arial" w:cs="Arial"/>
                <w:sz w:val="18"/>
                <w:szCs w:val="18"/>
              </w:rPr>
            </w:pPr>
            <w:r w:rsidRPr="000F0BC3">
              <w:rPr>
                <w:rFonts w:ascii="Arial" w:hAnsi="Arial" w:cs="Arial"/>
                <w:sz w:val="18"/>
                <w:szCs w:val="18"/>
              </w:rPr>
              <w:t>Y – Allow Manual Tax Overrides</w:t>
            </w:r>
          </w:p>
        </w:tc>
      </w:tr>
      <w:tr w:rsidR="000F0BC3" w:rsidRPr="000F0BC3" w14:paraId="7F25F364" w14:textId="77777777" w:rsidTr="000F0BC3">
        <w:trPr>
          <w:cantSplit/>
        </w:trPr>
        <w:tc>
          <w:tcPr>
            <w:tcW w:w="182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BFA96F0" w14:textId="6DF74C25" w:rsidR="000F0BC3" w:rsidRPr="000F0BC3" w:rsidRDefault="000F0BC3" w:rsidP="000F0BC3">
            <w:pPr>
              <w:pStyle w:val="BodyText"/>
              <w:spacing w:after="0"/>
              <w:rPr>
                <w:rFonts w:cs="Arial"/>
                <w:sz w:val="18"/>
                <w:szCs w:val="18"/>
              </w:rPr>
            </w:pPr>
            <w:r w:rsidRPr="000F0BC3">
              <w:rPr>
                <w:rFonts w:cs="Arial"/>
                <w:sz w:val="18"/>
                <w:szCs w:val="18"/>
              </w:rPr>
              <w:t>TaxExempt</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77D4391" w14:textId="77777777" w:rsidR="000F0BC3" w:rsidRPr="000F0BC3" w:rsidRDefault="000F0BC3" w:rsidP="000F0BC3">
            <w:pPr>
              <w:pStyle w:val="BodyText"/>
              <w:spacing w:after="0"/>
              <w:rPr>
                <w:rFonts w:cs="Arial"/>
                <w:sz w:val="18"/>
                <w:szCs w:val="18"/>
              </w:rPr>
            </w:pPr>
          </w:p>
        </w:tc>
        <w:tc>
          <w:tcPr>
            <w:tcW w:w="738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3311B5B" w14:textId="77777777"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N or Not Defined – Do not allow Tax Overrides</w:t>
            </w:r>
          </w:p>
          <w:p w14:paraId="3B95DC01" w14:textId="4DF34BE6" w:rsidR="000F0BC3" w:rsidRPr="000F0BC3" w:rsidRDefault="000F0BC3" w:rsidP="000F0BC3">
            <w:pPr>
              <w:pStyle w:val="TOC5"/>
              <w:numPr>
                <w:ilvl w:val="0"/>
                <w:numId w:val="6"/>
              </w:numPr>
              <w:ind w:left="364"/>
              <w:rPr>
                <w:rFonts w:ascii="Arial" w:hAnsi="Arial" w:cs="Arial"/>
                <w:sz w:val="18"/>
                <w:szCs w:val="18"/>
              </w:rPr>
            </w:pPr>
            <w:r w:rsidRPr="000F0BC3">
              <w:rPr>
                <w:rFonts w:ascii="Arial" w:hAnsi="Arial" w:cs="Arial"/>
                <w:sz w:val="18"/>
                <w:szCs w:val="18"/>
              </w:rPr>
              <w:t>Y – Allow Manual Tax Overrides</w:t>
            </w:r>
          </w:p>
        </w:tc>
      </w:tr>
      <w:tr w:rsidR="000F0BC3" w:rsidRPr="000F0BC3" w14:paraId="1C516147" w14:textId="77777777" w:rsidTr="000F0BC3">
        <w:trPr>
          <w:cantSplit/>
        </w:trPr>
        <w:tc>
          <w:tcPr>
            <w:tcW w:w="182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73ECF79" w14:textId="790D9012" w:rsidR="000F0BC3" w:rsidRPr="000F0BC3" w:rsidRDefault="000F0BC3" w:rsidP="000F0BC3">
            <w:pPr>
              <w:pStyle w:val="BodyText"/>
              <w:spacing w:after="0"/>
              <w:rPr>
                <w:rFonts w:cs="Arial"/>
                <w:sz w:val="18"/>
                <w:szCs w:val="18"/>
              </w:rPr>
            </w:pPr>
            <w:r w:rsidRPr="000F0BC3">
              <w:rPr>
                <w:rFonts w:cs="Arial"/>
                <w:sz w:val="18"/>
                <w:szCs w:val="18"/>
              </w:rPr>
              <w:t>KitsOnTheFly</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FAA20F0" w14:textId="77777777" w:rsidR="000F0BC3" w:rsidRPr="000F0BC3" w:rsidRDefault="000F0BC3" w:rsidP="000F0BC3">
            <w:pPr>
              <w:pStyle w:val="BodyText"/>
              <w:spacing w:after="0"/>
              <w:rPr>
                <w:rFonts w:cs="Arial"/>
                <w:sz w:val="18"/>
                <w:szCs w:val="18"/>
              </w:rPr>
            </w:pPr>
          </w:p>
        </w:tc>
        <w:tc>
          <w:tcPr>
            <w:tcW w:w="738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85CF3FC" w14:textId="0A639825" w:rsidR="000F0BC3" w:rsidRPr="00245AD5" w:rsidRDefault="000F0BC3" w:rsidP="000F0BC3">
            <w:pPr>
              <w:pStyle w:val="ListParagraph"/>
              <w:numPr>
                <w:ilvl w:val="0"/>
                <w:numId w:val="61"/>
              </w:numPr>
              <w:ind w:left="364"/>
              <w:rPr>
                <w:rFonts w:cs="Arial"/>
                <w:sz w:val="18"/>
                <w:szCs w:val="18"/>
              </w:rPr>
            </w:pPr>
            <w:r w:rsidRPr="00245AD5">
              <w:rPr>
                <w:rFonts w:cs="Arial"/>
                <w:sz w:val="18"/>
                <w:szCs w:val="18"/>
              </w:rPr>
              <w:t>N– Do not allow to be placed in a kit</w:t>
            </w:r>
          </w:p>
          <w:p w14:paraId="2CBE51B5" w14:textId="2656ED5B" w:rsidR="000F0BC3" w:rsidRPr="00245AD5" w:rsidRDefault="000F0BC3" w:rsidP="000F0BC3">
            <w:pPr>
              <w:pStyle w:val="TOC5"/>
              <w:numPr>
                <w:ilvl w:val="0"/>
                <w:numId w:val="6"/>
              </w:numPr>
              <w:ind w:left="364"/>
              <w:rPr>
                <w:rFonts w:ascii="Arial" w:hAnsi="Arial" w:cs="Arial"/>
                <w:sz w:val="18"/>
                <w:szCs w:val="18"/>
              </w:rPr>
            </w:pPr>
            <w:r w:rsidRPr="00245AD5">
              <w:rPr>
                <w:rFonts w:ascii="Arial" w:hAnsi="Arial" w:cs="Arial"/>
                <w:sz w:val="18"/>
                <w:szCs w:val="18"/>
              </w:rPr>
              <w:t xml:space="preserve">Y </w:t>
            </w:r>
            <w:r w:rsidR="00245AD5" w:rsidRPr="00245AD5">
              <w:rPr>
                <w:rFonts w:ascii="Arial" w:hAnsi="Arial" w:cs="Arial"/>
                <w:sz w:val="18"/>
                <w:szCs w:val="18"/>
              </w:rPr>
              <w:t xml:space="preserve">or Not Defined </w:t>
            </w:r>
            <w:r w:rsidRPr="00245AD5">
              <w:rPr>
                <w:rFonts w:ascii="Arial" w:hAnsi="Arial" w:cs="Arial"/>
                <w:sz w:val="18"/>
                <w:szCs w:val="18"/>
              </w:rPr>
              <w:t>– Allow to be placed in a kit</w:t>
            </w:r>
          </w:p>
        </w:tc>
      </w:tr>
      <w:tr w:rsidR="000F0BC3" w:rsidRPr="000F0BC3" w14:paraId="078A5198" w14:textId="77777777" w:rsidTr="000F0BC3">
        <w:trPr>
          <w:cantSplit/>
        </w:trPr>
        <w:tc>
          <w:tcPr>
            <w:tcW w:w="182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B2F3913" w14:textId="6068ED63" w:rsidR="000F0BC3" w:rsidRPr="000F0BC3" w:rsidRDefault="000F0BC3" w:rsidP="000F0BC3">
            <w:pPr>
              <w:pStyle w:val="BodyText"/>
              <w:spacing w:after="0"/>
              <w:rPr>
                <w:rFonts w:cs="Arial"/>
                <w:sz w:val="18"/>
                <w:szCs w:val="18"/>
              </w:rPr>
            </w:pPr>
            <w:r w:rsidRPr="000F0BC3">
              <w:rPr>
                <w:rFonts w:cs="Arial"/>
                <w:sz w:val="18"/>
                <w:szCs w:val="18"/>
              </w:rPr>
              <w:t>ItemVoid</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DAD542F" w14:textId="77777777" w:rsidR="000F0BC3" w:rsidRPr="000F0BC3" w:rsidRDefault="000F0BC3" w:rsidP="000F0BC3">
            <w:pPr>
              <w:pStyle w:val="BodyText"/>
              <w:spacing w:after="0"/>
              <w:rPr>
                <w:rFonts w:cs="Arial"/>
                <w:sz w:val="18"/>
                <w:szCs w:val="18"/>
              </w:rPr>
            </w:pPr>
          </w:p>
        </w:tc>
        <w:tc>
          <w:tcPr>
            <w:tcW w:w="738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467DF82" w14:textId="77777777"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N or not defined – Do not allow item void</w:t>
            </w:r>
          </w:p>
          <w:p w14:paraId="0FF65153" w14:textId="77777777"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Y &amp; not in a parent/child relationship – Allow item void</w:t>
            </w:r>
          </w:p>
          <w:p w14:paraId="0D837774" w14:textId="779AA17C" w:rsidR="000F0BC3" w:rsidRPr="000F0BC3" w:rsidRDefault="000F0BC3" w:rsidP="000F0BC3">
            <w:pPr>
              <w:pStyle w:val="TOC5"/>
              <w:numPr>
                <w:ilvl w:val="0"/>
                <w:numId w:val="6"/>
              </w:numPr>
              <w:ind w:left="364"/>
              <w:rPr>
                <w:rFonts w:ascii="Arial" w:hAnsi="Arial" w:cs="Arial"/>
                <w:sz w:val="18"/>
                <w:szCs w:val="18"/>
              </w:rPr>
            </w:pPr>
            <w:r w:rsidRPr="000F0BC3">
              <w:rPr>
                <w:rFonts w:ascii="Arial" w:hAnsi="Arial" w:cs="Arial"/>
                <w:sz w:val="18"/>
                <w:szCs w:val="18"/>
              </w:rPr>
              <w:t>Y &amp; Parent or Child in parent/child relationship – Evaluate Dependency Attribute</w:t>
            </w:r>
          </w:p>
        </w:tc>
      </w:tr>
      <w:tr w:rsidR="000F0BC3" w:rsidRPr="000F0BC3" w14:paraId="2B71269E" w14:textId="77777777" w:rsidTr="000F0BC3">
        <w:trPr>
          <w:cantSplit/>
        </w:trPr>
        <w:tc>
          <w:tcPr>
            <w:tcW w:w="182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3F8F40F" w14:textId="77777777" w:rsidR="000F0BC3" w:rsidRPr="000F0BC3" w:rsidRDefault="000F0BC3" w:rsidP="000F0BC3">
            <w:pPr>
              <w:pStyle w:val="BodyText"/>
              <w:spacing w:after="0"/>
              <w:rPr>
                <w:rFonts w:cs="Arial"/>
                <w:sz w:val="18"/>
                <w:szCs w:val="18"/>
              </w:rPr>
            </w:pP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0B7AC80" w14:textId="2EE3505E" w:rsidR="000F0BC3" w:rsidRPr="000F0BC3" w:rsidRDefault="000F0BC3" w:rsidP="000F0BC3">
            <w:pPr>
              <w:pStyle w:val="BodyText"/>
              <w:spacing w:after="0"/>
              <w:rPr>
                <w:rFonts w:cs="Arial"/>
                <w:sz w:val="18"/>
                <w:szCs w:val="18"/>
              </w:rPr>
            </w:pPr>
            <w:r w:rsidRPr="000F0BC3">
              <w:rPr>
                <w:rFonts w:cs="Arial"/>
                <w:sz w:val="18"/>
                <w:szCs w:val="18"/>
              </w:rPr>
              <w:t>Dependency</w:t>
            </w:r>
          </w:p>
        </w:tc>
        <w:tc>
          <w:tcPr>
            <w:tcW w:w="738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18EFF3D" w14:textId="77777777"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Parent &amp; “RemoveParentRemovesChild” – Allow Parent to be voided, but void child too.</w:t>
            </w:r>
          </w:p>
          <w:p w14:paraId="45E29FE0" w14:textId="77777777"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Parent &amp; “CanRemoveParent” – Allow Parent to be voided.</w:t>
            </w:r>
          </w:p>
          <w:p w14:paraId="221C309D" w14:textId="77777777"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Child &amp; “CannotRemoveChild” – Do not void Child</w:t>
            </w:r>
          </w:p>
          <w:p w14:paraId="2E81C184" w14:textId="77777777"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Child &amp; “RemoveChildRemovesParent” – Allow Child to be voided, but void parent too.</w:t>
            </w:r>
          </w:p>
          <w:p w14:paraId="5161AE86" w14:textId="42E9AD8F" w:rsidR="000F0BC3" w:rsidRPr="000F0BC3" w:rsidRDefault="000F0BC3" w:rsidP="000F0BC3">
            <w:pPr>
              <w:pStyle w:val="TOC5"/>
              <w:numPr>
                <w:ilvl w:val="0"/>
                <w:numId w:val="6"/>
              </w:numPr>
              <w:ind w:left="364"/>
              <w:rPr>
                <w:rFonts w:ascii="Arial" w:hAnsi="Arial" w:cs="Arial"/>
                <w:sz w:val="18"/>
                <w:szCs w:val="18"/>
              </w:rPr>
            </w:pPr>
            <w:r w:rsidRPr="000F0BC3">
              <w:rPr>
                <w:rFonts w:ascii="Arial" w:hAnsi="Arial" w:cs="Arial"/>
                <w:sz w:val="18"/>
                <w:szCs w:val="18"/>
              </w:rPr>
              <w:t>Child &amp; “CanRemoveChild” – Allow Child to be voided.</w:t>
            </w:r>
          </w:p>
        </w:tc>
      </w:tr>
      <w:tr w:rsidR="000F0BC3" w:rsidRPr="000F0BC3" w14:paraId="71681CBE" w14:textId="77777777" w:rsidTr="000F0BC3">
        <w:trPr>
          <w:cantSplit/>
        </w:trPr>
        <w:tc>
          <w:tcPr>
            <w:tcW w:w="182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F4B4090" w14:textId="422394BE" w:rsidR="000F0BC3" w:rsidRPr="000F0BC3" w:rsidRDefault="000F0BC3" w:rsidP="000F0BC3">
            <w:pPr>
              <w:pStyle w:val="BodyText"/>
              <w:spacing w:after="0"/>
              <w:rPr>
                <w:rFonts w:cs="Arial"/>
                <w:sz w:val="18"/>
                <w:szCs w:val="18"/>
              </w:rPr>
            </w:pPr>
            <w:r w:rsidRPr="000F0BC3">
              <w:rPr>
                <w:rFonts w:cs="Arial"/>
                <w:sz w:val="18"/>
                <w:szCs w:val="18"/>
              </w:rPr>
              <w:t>Raincheck</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4F88E75" w14:textId="77777777" w:rsidR="000F0BC3" w:rsidRPr="000F0BC3" w:rsidRDefault="000F0BC3" w:rsidP="000F0BC3">
            <w:pPr>
              <w:pStyle w:val="BodyText"/>
              <w:spacing w:after="0"/>
              <w:rPr>
                <w:rFonts w:cs="Arial"/>
                <w:sz w:val="18"/>
                <w:szCs w:val="18"/>
              </w:rPr>
            </w:pPr>
          </w:p>
        </w:tc>
        <w:tc>
          <w:tcPr>
            <w:tcW w:w="738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A0E1044" w14:textId="77777777"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N or Not Defined – Do not allow raincheck to be issued.</w:t>
            </w:r>
          </w:p>
          <w:p w14:paraId="6E7DF68B" w14:textId="3892F957" w:rsidR="000F0BC3" w:rsidRPr="000F0BC3" w:rsidRDefault="000F0BC3" w:rsidP="000F0BC3">
            <w:pPr>
              <w:pStyle w:val="TOC5"/>
              <w:numPr>
                <w:ilvl w:val="0"/>
                <w:numId w:val="6"/>
              </w:numPr>
              <w:ind w:left="364"/>
              <w:rPr>
                <w:rFonts w:ascii="Arial" w:hAnsi="Arial" w:cs="Arial"/>
                <w:sz w:val="18"/>
                <w:szCs w:val="18"/>
              </w:rPr>
            </w:pPr>
            <w:r w:rsidRPr="000F0BC3">
              <w:rPr>
                <w:rFonts w:ascii="Arial" w:hAnsi="Arial" w:cs="Arial"/>
                <w:sz w:val="18"/>
                <w:szCs w:val="18"/>
              </w:rPr>
              <w:t>Y – Allow a raincheck to be issued.</w:t>
            </w:r>
          </w:p>
        </w:tc>
      </w:tr>
      <w:tr w:rsidR="000F0BC3" w:rsidRPr="000F0BC3" w14:paraId="5D63EF68" w14:textId="77777777" w:rsidTr="000F0BC3">
        <w:trPr>
          <w:cantSplit/>
        </w:trPr>
        <w:tc>
          <w:tcPr>
            <w:tcW w:w="182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9406BEA" w14:textId="5DE4441E" w:rsidR="000F0BC3" w:rsidRPr="000F0BC3" w:rsidRDefault="000F0BC3" w:rsidP="000F0BC3">
            <w:pPr>
              <w:pStyle w:val="BodyText"/>
              <w:spacing w:after="0"/>
              <w:rPr>
                <w:rFonts w:cs="Arial"/>
                <w:sz w:val="18"/>
                <w:szCs w:val="18"/>
              </w:rPr>
            </w:pPr>
            <w:r w:rsidRPr="000F0BC3">
              <w:rPr>
                <w:rFonts w:cs="Arial"/>
                <w:sz w:val="18"/>
                <w:szCs w:val="18"/>
              </w:rPr>
              <w:t>QuantityOverride</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778A61C" w14:textId="77777777" w:rsidR="000F0BC3" w:rsidRPr="000F0BC3" w:rsidRDefault="000F0BC3" w:rsidP="000F0BC3">
            <w:pPr>
              <w:pStyle w:val="BodyText"/>
              <w:spacing w:after="0"/>
              <w:rPr>
                <w:rFonts w:cs="Arial"/>
                <w:sz w:val="18"/>
                <w:szCs w:val="18"/>
              </w:rPr>
            </w:pPr>
          </w:p>
        </w:tc>
        <w:tc>
          <w:tcPr>
            <w:tcW w:w="738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9161CDA" w14:textId="77777777"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N or Not Defined – Do not allow quantity override.</w:t>
            </w:r>
          </w:p>
          <w:p w14:paraId="5A893931" w14:textId="005D8488" w:rsidR="000F0BC3" w:rsidRPr="000F0BC3" w:rsidRDefault="000F0BC3" w:rsidP="000F0BC3">
            <w:pPr>
              <w:pStyle w:val="TOC5"/>
              <w:numPr>
                <w:ilvl w:val="0"/>
                <w:numId w:val="6"/>
              </w:numPr>
              <w:ind w:left="364"/>
              <w:rPr>
                <w:rFonts w:ascii="Arial" w:hAnsi="Arial" w:cs="Arial"/>
                <w:sz w:val="18"/>
                <w:szCs w:val="18"/>
              </w:rPr>
            </w:pPr>
            <w:r w:rsidRPr="000F0BC3">
              <w:rPr>
                <w:rFonts w:ascii="Arial" w:hAnsi="Arial" w:cs="Arial"/>
                <w:sz w:val="18"/>
                <w:szCs w:val="18"/>
              </w:rPr>
              <w:t>Y – Allow quantity override.</w:t>
            </w:r>
          </w:p>
        </w:tc>
      </w:tr>
      <w:tr w:rsidR="000F0BC3" w:rsidRPr="000F0BC3" w14:paraId="0F03C4AC" w14:textId="77777777" w:rsidTr="000F0BC3">
        <w:trPr>
          <w:cantSplit/>
        </w:trPr>
        <w:tc>
          <w:tcPr>
            <w:tcW w:w="182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DA0A408" w14:textId="1E9CAD37" w:rsidR="000F0BC3" w:rsidRPr="000F0BC3" w:rsidRDefault="000F0BC3" w:rsidP="000F0BC3">
            <w:pPr>
              <w:pStyle w:val="BodyText"/>
              <w:spacing w:after="0"/>
              <w:rPr>
                <w:rFonts w:cs="Arial"/>
                <w:sz w:val="18"/>
                <w:szCs w:val="18"/>
              </w:rPr>
            </w:pPr>
            <w:r w:rsidRPr="000F0BC3">
              <w:rPr>
                <w:rFonts w:cs="Arial"/>
                <w:sz w:val="18"/>
                <w:szCs w:val="18"/>
              </w:rPr>
              <w:t>TransactionVoid</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6C1A2EB" w14:textId="77777777" w:rsidR="000F0BC3" w:rsidRPr="000F0BC3" w:rsidRDefault="000F0BC3" w:rsidP="000F0BC3">
            <w:pPr>
              <w:pStyle w:val="BodyText"/>
              <w:spacing w:after="0"/>
              <w:rPr>
                <w:rFonts w:cs="Arial"/>
                <w:sz w:val="18"/>
                <w:szCs w:val="18"/>
              </w:rPr>
            </w:pPr>
          </w:p>
        </w:tc>
        <w:tc>
          <w:tcPr>
            <w:tcW w:w="738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BADC954" w14:textId="77777777"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N or Not Defined – Do not allow transaction void.</w:t>
            </w:r>
          </w:p>
          <w:p w14:paraId="5D93ED4E" w14:textId="55119E1D" w:rsidR="000F0BC3" w:rsidRPr="000F0BC3" w:rsidRDefault="000F0BC3" w:rsidP="000F0BC3">
            <w:pPr>
              <w:pStyle w:val="TOC5"/>
              <w:numPr>
                <w:ilvl w:val="0"/>
                <w:numId w:val="6"/>
              </w:numPr>
              <w:ind w:left="364"/>
              <w:rPr>
                <w:rFonts w:ascii="Arial" w:hAnsi="Arial" w:cs="Arial"/>
                <w:sz w:val="18"/>
                <w:szCs w:val="18"/>
              </w:rPr>
            </w:pPr>
            <w:r w:rsidRPr="000F0BC3">
              <w:rPr>
                <w:rFonts w:ascii="Arial" w:hAnsi="Arial" w:cs="Arial"/>
                <w:sz w:val="18"/>
                <w:szCs w:val="18"/>
              </w:rPr>
              <w:t>Y – Allow transaction void.</w:t>
            </w:r>
          </w:p>
        </w:tc>
      </w:tr>
      <w:tr w:rsidR="000F0BC3" w:rsidRPr="000F0BC3" w14:paraId="747A1931" w14:textId="77777777" w:rsidTr="000F0BC3">
        <w:trPr>
          <w:cantSplit/>
        </w:trPr>
        <w:tc>
          <w:tcPr>
            <w:tcW w:w="182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3C2B3EE" w14:textId="0B2559AD" w:rsidR="000F0BC3" w:rsidRPr="000F0BC3" w:rsidRDefault="000F0BC3" w:rsidP="000F0BC3">
            <w:pPr>
              <w:pStyle w:val="BodyText"/>
              <w:spacing w:after="0"/>
              <w:rPr>
                <w:rFonts w:cs="Arial"/>
                <w:sz w:val="18"/>
                <w:szCs w:val="18"/>
              </w:rPr>
            </w:pPr>
            <w:r w:rsidRPr="000F0BC3">
              <w:rPr>
                <w:rFonts w:cs="Arial"/>
                <w:sz w:val="18"/>
                <w:szCs w:val="18"/>
              </w:rPr>
              <w:t>ValuePackage</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F7D72BA" w14:textId="77777777" w:rsidR="000F0BC3" w:rsidRPr="000F0BC3" w:rsidRDefault="000F0BC3" w:rsidP="000F0BC3">
            <w:pPr>
              <w:pStyle w:val="BodyText"/>
              <w:spacing w:after="0"/>
              <w:rPr>
                <w:rFonts w:cs="Arial"/>
                <w:sz w:val="18"/>
                <w:szCs w:val="18"/>
              </w:rPr>
            </w:pPr>
          </w:p>
        </w:tc>
        <w:tc>
          <w:tcPr>
            <w:tcW w:w="738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2EDF27A" w14:textId="77777777"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1 – Item not included in deal determination or deal price changes.</w:t>
            </w:r>
          </w:p>
          <w:p w14:paraId="6D7C07BC" w14:textId="77777777"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2 or not defined – Item included in deal determination and price changes allowed</w:t>
            </w:r>
          </w:p>
          <w:p w14:paraId="7AA7050F" w14:textId="4A41BA32" w:rsidR="000F0BC3" w:rsidRPr="000F0BC3" w:rsidRDefault="000F0BC3" w:rsidP="000F0BC3">
            <w:pPr>
              <w:pStyle w:val="TOC5"/>
              <w:numPr>
                <w:ilvl w:val="0"/>
                <w:numId w:val="6"/>
              </w:numPr>
              <w:ind w:left="364"/>
              <w:rPr>
                <w:rFonts w:ascii="Arial" w:hAnsi="Arial" w:cs="Arial"/>
                <w:sz w:val="18"/>
                <w:szCs w:val="18"/>
              </w:rPr>
            </w:pPr>
            <w:r w:rsidRPr="000F0BC3">
              <w:rPr>
                <w:rFonts w:ascii="Arial" w:hAnsi="Arial" w:cs="Arial"/>
                <w:sz w:val="18"/>
                <w:szCs w:val="18"/>
              </w:rPr>
              <w:t>3 – Item included in deal determination, but no price changes allowed.</w:t>
            </w:r>
          </w:p>
        </w:tc>
      </w:tr>
      <w:tr w:rsidR="000F0BC3" w:rsidRPr="000F0BC3" w14:paraId="023DCC4C" w14:textId="77777777" w:rsidTr="000F0BC3">
        <w:trPr>
          <w:cantSplit/>
        </w:trPr>
        <w:tc>
          <w:tcPr>
            <w:tcW w:w="182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2BA37AF" w14:textId="17D32992" w:rsidR="000F0BC3" w:rsidRPr="000F0BC3" w:rsidRDefault="000F0BC3" w:rsidP="000F0BC3">
            <w:pPr>
              <w:pStyle w:val="BodyText"/>
              <w:spacing w:after="0"/>
              <w:rPr>
                <w:rFonts w:cs="Arial"/>
                <w:sz w:val="18"/>
                <w:szCs w:val="18"/>
              </w:rPr>
            </w:pPr>
            <w:r w:rsidRPr="000F0BC3">
              <w:rPr>
                <w:rFonts w:cs="Arial"/>
                <w:sz w:val="18"/>
                <w:szCs w:val="18"/>
              </w:rPr>
              <w:t>PSP_PriceApplication</w:t>
            </w:r>
          </w:p>
        </w:tc>
        <w:tc>
          <w:tcPr>
            <w:tcW w:w="14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CF71681" w14:textId="77777777" w:rsidR="000F0BC3" w:rsidRPr="000F0BC3" w:rsidRDefault="000F0BC3" w:rsidP="000F0BC3">
            <w:pPr>
              <w:pStyle w:val="BodyText"/>
              <w:spacing w:after="0"/>
              <w:rPr>
                <w:rFonts w:cs="Arial"/>
                <w:sz w:val="18"/>
                <w:szCs w:val="18"/>
              </w:rPr>
            </w:pPr>
          </w:p>
        </w:tc>
        <w:tc>
          <w:tcPr>
            <w:tcW w:w="738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AEE9518" w14:textId="77777777"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0 or not defined – Use DB price for price banding of PSP</w:t>
            </w:r>
          </w:p>
          <w:p w14:paraId="4DDA7609" w14:textId="77777777" w:rsidR="000F0BC3" w:rsidRPr="000F0BC3" w:rsidRDefault="000F0BC3" w:rsidP="000F0BC3">
            <w:pPr>
              <w:pStyle w:val="ListParagraph"/>
              <w:numPr>
                <w:ilvl w:val="0"/>
                <w:numId w:val="61"/>
              </w:numPr>
              <w:ind w:left="364"/>
              <w:rPr>
                <w:rFonts w:cs="Arial"/>
                <w:sz w:val="18"/>
                <w:szCs w:val="18"/>
              </w:rPr>
            </w:pPr>
            <w:r w:rsidRPr="000F0BC3">
              <w:rPr>
                <w:rFonts w:cs="Arial"/>
                <w:sz w:val="18"/>
                <w:szCs w:val="18"/>
              </w:rPr>
              <w:t>1 – Use imported price without discounts for price banding of PSP</w:t>
            </w:r>
          </w:p>
          <w:p w14:paraId="3E273C37" w14:textId="50EF1993" w:rsidR="000F0BC3" w:rsidRPr="000F0BC3" w:rsidRDefault="000F0BC3" w:rsidP="000F0BC3">
            <w:pPr>
              <w:pStyle w:val="TOC5"/>
              <w:numPr>
                <w:ilvl w:val="0"/>
                <w:numId w:val="6"/>
              </w:numPr>
              <w:ind w:left="364"/>
              <w:rPr>
                <w:rFonts w:ascii="Arial" w:hAnsi="Arial" w:cs="Arial"/>
                <w:sz w:val="18"/>
                <w:szCs w:val="18"/>
              </w:rPr>
            </w:pPr>
            <w:r w:rsidRPr="000F0BC3">
              <w:rPr>
                <w:rFonts w:ascii="Arial" w:hAnsi="Arial" w:cs="Arial"/>
                <w:sz w:val="18"/>
                <w:szCs w:val="18"/>
              </w:rPr>
              <w:t>2 – Use imported price with discounts for price banding of PSP</w:t>
            </w:r>
          </w:p>
        </w:tc>
      </w:tr>
    </w:tbl>
    <w:p w14:paraId="1C9325F0" w14:textId="77777777" w:rsidR="000F0BC3" w:rsidRDefault="000F0BC3" w:rsidP="000F0BC3">
      <w:pPr>
        <w:pStyle w:val="BodyText"/>
      </w:pPr>
    </w:p>
    <w:p w14:paraId="2A3AF706" w14:textId="4B466BB2" w:rsidR="008918AC" w:rsidRPr="008918AC" w:rsidRDefault="008918AC" w:rsidP="007742E6">
      <w:pPr>
        <w:pStyle w:val="Heading1"/>
      </w:pPr>
      <w:bookmarkStart w:id="156" w:name="_Toc411423621"/>
      <w:bookmarkStart w:id="157" w:name="_Toc411586241"/>
      <w:bookmarkStart w:id="158" w:name="_Toc411629292"/>
      <w:bookmarkStart w:id="159" w:name="_Toc323725587"/>
      <w:bookmarkStart w:id="160" w:name="_Toc323818521"/>
      <w:bookmarkStart w:id="161" w:name="_Toc324415445"/>
      <w:bookmarkStart w:id="162" w:name="_Ref401573757"/>
      <w:bookmarkStart w:id="163" w:name="_Toc411629293"/>
      <w:bookmarkEnd w:id="26"/>
      <w:bookmarkEnd w:id="27"/>
      <w:bookmarkEnd w:id="28"/>
      <w:bookmarkEnd w:id="29"/>
      <w:bookmarkEnd w:id="30"/>
      <w:bookmarkEnd w:id="31"/>
      <w:bookmarkEnd w:id="32"/>
      <w:bookmarkEnd w:id="33"/>
      <w:bookmarkEnd w:id="34"/>
      <w:bookmarkEnd w:id="35"/>
      <w:bookmarkEnd w:id="156"/>
      <w:bookmarkEnd w:id="157"/>
      <w:bookmarkEnd w:id="158"/>
      <w:r w:rsidRPr="008918AC">
        <w:lastRenderedPageBreak/>
        <w:t>Other feature Impacts</w:t>
      </w:r>
      <w:bookmarkEnd w:id="159"/>
      <w:bookmarkEnd w:id="160"/>
      <w:bookmarkEnd w:id="161"/>
      <w:bookmarkEnd w:id="162"/>
      <w:bookmarkEnd w:id="163"/>
    </w:p>
    <w:p w14:paraId="01E3D13F" w14:textId="77777777" w:rsidR="008918AC" w:rsidRPr="008918AC" w:rsidRDefault="008918AC" w:rsidP="00AE01C3">
      <w:pPr>
        <w:pStyle w:val="Heading2"/>
      </w:pPr>
      <w:bookmarkStart w:id="164" w:name="_Toc323725591"/>
      <w:bookmarkStart w:id="165" w:name="_Toc323818525"/>
      <w:bookmarkStart w:id="166" w:name="_Toc324415449"/>
      <w:bookmarkStart w:id="167" w:name="_Toc411629294"/>
      <w:r w:rsidRPr="008918AC">
        <w:t>Other Transaction Type Impacts</w:t>
      </w:r>
      <w:bookmarkEnd w:id="164"/>
      <w:bookmarkEnd w:id="165"/>
      <w:bookmarkEnd w:id="166"/>
      <w:bookmarkEnd w:id="167"/>
    </w:p>
    <w:p w14:paraId="1BDF1D94" w14:textId="5CDC262D" w:rsidR="00825800" w:rsidRDefault="00825800" w:rsidP="008918AC">
      <w:pPr>
        <w:pStyle w:val="BodyText"/>
      </w:pPr>
      <w:r w:rsidRPr="008E40EA">
        <w:t>There are no specific changes for E</w:t>
      </w:r>
      <w:r w:rsidR="008918AC" w:rsidRPr="008E40EA">
        <w:t>mployee</w:t>
      </w:r>
      <w:r w:rsidRPr="008E40EA">
        <w:t>/Staff</w:t>
      </w:r>
      <w:r w:rsidR="008918AC" w:rsidRPr="008E40EA">
        <w:t xml:space="preserve"> </w:t>
      </w:r>
      <w:r w:rsidRPr="008E40EA">
        <w:t>Purchase or</w:t>
      </w:r>
      <w:r w:rsidR="008918AC" w:rsidRPr="008E40EA">
        <w:t xml:space="preserve"> Tax exempt </w:t>
      </w:r>
      <w:r w:rsidRPr="008E40EA">
        <w:t>transaction</w:t>
      </w:r>
      <w:r w:rsidR="008E40EA" w:rsidRPr="008E40EA">
        <w:t xml:space="preserve">s, </w:t>
      </w:r>
      <w:r w:rsidR="004C2552">
        <w:t>system</w:t>
      </w:r>
      <w:r w:rsidR="008E40EA" w:rsidRPr="008E40EA">
        <w:t xml:space="preserve"> follows the same processes as defined in </w:t>
      </w:r>
      <w:r w:rsidR="004C2552">
        <w:t>above use cases</w:t>
      </w:r>
      <w:r w:rsidR="008E40EA" w:rsidRPr="008E40EA">
        <w:t>.</w:t>
      </w:r>
    </w:p>
    <w:p w14:paraId="597E7961" w14:textId="4282D4EB" w:rsidR="008E40EA" w:rsidRDefault="003502A5" w:rsidP="008918AC">
      <w:pPr>
        <w:pStyle w:val="BodyText"/>
      </w:pPr>
      <w:r>
        <w:t xml:space="preserve">If a transaction type is defined to not allow basket imports from an Application ID (section </w:t>
      </w:r>
      <w:r>
        <w:fldChar w:fldCharType="begin"/>
      </w:r>
      <w:r>
        <w:instrText xml:space="preserve"> REF _Ref401230942 \r \h </w:instrText>
      </w:r>
      <w:r>
        <w:fldChar w:fldCharType="separate"/>
      </w:r>
      <w:r w:rsidR="00B177F9">
        <w:t>10</w:t>
      </w:r>
      <w:r>
        <w:fldChar w:fldCharType="end"/>
      </w:r>
      <w:r>
        <w:t xml:space="preserve">), system </w:t>
      </w:r>
      <w:r w:rsidR="008E40EA">
        <w:t xml:space="preserve">displays the error defined in section </w:t>
      </w:r>
      <w:r w:rsidR="008E40EA">
        <w:fldChar w:fldCharType="begin"/>
      </w:r>
      <w:r w:rsidR="008E40EA">
        <w:instrText xml:space="preserve"> REF _Ref398803339 \r \h </w:instrText>
      </w:r>
      <w:r w:rsidR="008E40EA">
        <w:fldChar w:fldCharType="separate"/>
      </w:r>
      <w:r w:rsidR="00B177F9">
        <w:t>8.1.3.7</w:t>
      </w:r>
      <w:r w:rsidR="008E40EA">
        <w:fldChar w:fldCharType="end"/>
      </w:r>
      <w:r w:rsidR="008E40EA">
        <w:t xml:space="preserve"> when order number entered at item entry and continues with processes.  </w:t>
      </w:r>
    </w:p>
    <w:p w14:paraId="64035B13" w14:textId="742E364B" w:rsidR="008E40EA" w:rsidRPr="008E40EA" w:rsidRDefault="003502A5" w:rsidP="008918AC">
      <w:pPr>
        <w:pStyle w:val="BodyText"/>
      </w:pPr>
      <w:r>
        <w:t>Transaction types that do</w:t>
      </w:r>
      <w:r w:rsidR="008E40EA" w:rsidRPr="008E40EA">
        <w:t xml:space="preserve"> not accept items, </w:t>
      </w:r>
      <w:r>
        <w:t>have no impacts from this process</w:t>
      </w:r>
      <w:r w:rsidR="008E40EA" w:rsidRPr="008E40EA">
        <w:t>.</w:t>
      </w:r>
    </w:p>
    <w:p w14:paraId="6FC9C3C3" w14:textId="77777777" w:rsidR="008918AC" w:rsidRPr="008918AC" w:rsidRDefault="008918AC" w:rsidP="00AE01C3">
      <w:pPr>
        <w:pStyle w:val="Heading2"/>
      </w:pPr>
      <w:bookmarkStart w:id="168" w:name="_Toc323725592"/>
      <w:bookmarkStart w:id="169" w:name="_Toc323818526"/>
      <w:bookmarkStart w:id="170" w:name="_Toc324415450"/>
      <w:bookmarkStart w:id="171" w:name="_Toc411629295"/>
      <w:r w:rsidRPr="008918AC">
        <w:t>Suspend/Resume Impacts</w:t>
      </w:r>
      <w:bookmarkEnd w:id="168"/>
      <w:bookmarkEnd w:id="169"/>
      <w:bookmarkEnd w:id="170"/>
      <w:bookmarkEnd w:id="171"/>
    </w:p>
    <w:p w14:paraId="2A680435" w14:textId="77777777" w:rsidR="00F205B0" w:rsidRPr="00271712" w:rsidRDefault="00F205B0" w:rsidP="00F205B0">
      <w:pPr>
        <w:spacing w:after="120"/>
      </w:pPr>
      <w:bookmarkStart w:id="172" w:name="_Toc323725593"/>
      <w:bookmarkStart w:id="173" w:name="_Toc323818527"/>
      <w:bookmarkStart w:id="174" w:name="_Toc324415451"/>
      <w:r w:rsidRPr="00271712">
        <w:t xml:space="preserve">Suspends are allowed for transactions that have items added via this process.  All data collected prior to suspension is saved and used when the transaction is resumed.  </w:t>
      </w:r>
      <w:r>
        <w:t>There are no validation checks on resume to ensure order still valid.</w:t>
      </w:r>
    </w:p>
    <w:p w14:paraId="73761C2C" w14:textId="77777777" w:rsidR="008918AC" w:rsidRPr="008918AC" w:rsidRDefault="008918AC" w:rsidP="00AE01C3">
      <w:pPr>
        <w:pStyle w:val="Heading2"/>
      </w:pPr>
      <w:bookmarkStart w:id="175" w:name="_Ref400527880"/>
      <w:bookmarkStart w:id="176" w:name="_Toc411629296"/>
      <w:r w:rsidRPr="008918AC">
        <w:t>Training Mode Impacts</w:t>
      </w:r>
      <w:bookmarkEnd w:id="172"/>
      <w:bookmarkEnd w:id="173"/>
      <w:bookmarkEnd w:id="174"/>
      <w:bookmarkEnd w:id="175"/>
      <w:bookmarkEnd w:id="176"/>
    </w:p>
    <w:p w14:paraId="1523C9A9" w14:textId="302F0CAB" w:rsidR="008918AC" w:rsidRPr="00F205B0" w:rsidRDefault="00D635E4" w:rsidP="008918AC">
      <w:pPr>
        <w:pStyle w:val="BodyText"/>
      </w:pPr>
      <w:r>
        <w:t xml:space="preserve">If </w:t>
      </w:r>
      <w:r w:rsidR="003502A5">
        <w:t>system</w:t>
      </w:r>
      <w:r>
        <w:t xml:space="preserve"> is in training mode and a </w:t>
      </w:r>
      <w:r w:rsidR="003502A5">
        <w:t xml:space="preserve">basket </w:t>
      </w:r>
      <w:r>
        <w:t xml:space="preserve">number is entered, </w:t>
      </w:r>
      <w:r w:rsidR="003502A5">
        <w:t xml:space="preserve">system sets </w:t>
      </w:r>
      <w:r>
        <w:t xml:space="preserve">the training mode flag </w:t>
      </w:r>
      <w:r w:rsidR="003502A5">
        <w:t>in the interface</w:t>
      </w:r>
      <w:r>
        <w:t xml:space="preserve"> to true.  If </w:t>
      </w:r>
      <w:r w:rsidR="003502A5">
        <w:t>applicate</w:t>
      </w:r>
      <w:r>
        <w:t xml:space="preserve"> does not support training mode, an error response is returned and </w:t>
      </w:r>
      <w:r w:rsidR="003502A5">
        <w:t xml:space="preserve">system </w:t>
      </w:r>
      <w:r>
        <w:t xml:space="preserve">displays error as defined in section </w:t>
      </w:r>
      <w:r>
        <w:fldChar w:fldCharType="begin"/>
      </w:r>
      <w:r>
        <w:instrText xml:space="preserve"> REF _Ref263833605 \r \h </w:instrText>
      </w:r>
      <w:r>
        <w:fldChar w:fldCharType="separate"/>
      </w:r>
      <w:r w:rsidR="00B177F9">
        <w:t>8.1.3.4</w:t>
      </w:r>
      <w:r>
        <w:fldChar w:fldCharType="end"/>
      </w:r>
      <w:r>
        <w:t xml:space="preserve"> and returns to item entry.  </w:t>
      </w:r>
    </w:p>
    <w:p w14:paraId="5E3F2DDA" w14:textId="77777777" w:rsidR="008918AC" w:rsidRPr="008918AC" w:rsidRDefault="008918AC" w:rsidP="007742E6">
      <w:pPr>
        <w:pStyle w:val="Heading1"/>
      </w:pPr>
      <w:bookmarkStart w:id="177" w:name="_Toc323725595"/>
      <w:bookmarkStart w:id="178" w:name="_Toc323818529"/>
      <w:bookmarkStart w:id="179" w:name="_Toc324415453"/>
      <w:bookmarkStart w:id="180" w:name="_Ref400527920"/>
      <w:bookmarkStart w:id="181" w:name="_Ref401573763"/>
      <w:bookmarkStart w:id="182" w:name="_Toc411629297"/>
      <w:r w:rsidRPr="008918AC">
        <w:t>Assumptions</w:t>
      </w:r>
      <w:bookmarkEnd w:id="177"/>
      <w:bookmarkEnd w:id="178"/>
      <w:bookmarkEnd w:id="179"/>
      <w:bookmarkEnd w:id="180"/>
      <w:bookmarkEnd w:id="181"/>
      <w:bookmarkEnd w:id="182"/>
    </w:p>
    <w:p w14:paraId="157782FF" w14:textId="02A0CF55" w:rsidR="00D635E4" w:rsidRDefault="00D635E4" w:rsidP="00EA2934">
      <w:pPr>
        <w:pStyle w:val="BodyText"/>
        <w:numPr>
          <w:ilvl w:val="0"/>
          <w:numId w:val="3"/>
        </w:numPr>
      </w:pPr>
      <w:r>
        <w:t>Child items in baskets do not have more than one parent.</w:t>
      </w:r>
    </w:p>
    <w:p w14:paraId="6B03D373" w14:textId="6C1E71D7" w:rsidR="00CB7EA7" w:rsidRDefault="00CB7EA7" w:rsidP="00EA2934">
      <w:pPr>
        <w:pStyle w:val="BodyText"/>
        <w:numPr>
          <w:ilvl w:val="0"/>
          <w:numId w:val="3"/>
        </w:numPr>
      </w:pPr>
      <w:r>
        <w:t>Item can only have one of these configurations set:  Warranty Item, Pre-Order item, Gift Card Item, Activation Item, Loyalty Enrollment or Loyalty Usage.</w:t>
      </w:r>
    </w:p>
    <w:p w14:paraId="6E3EAD05" w14:textId="5CFD7138" w:rsidR="004C2552" w:rsidRDefault="004C2552" w:rsidP="00EA2934">
      <w:pPr>
        <w:pStyle w:val="BodyText"/>
        <w:numPr>
          <w:ilvl w:val="0"/>
          <w:numId w:val="3"/>
        </w:numPr>
      </w:pPr>
      <w:r w:rsidRPr="00C7517B">
        <w:t>GenericImportResponse\Order\OrderLines\OrderLine</w:t>
      </w:r>
      <w:r>
        <w:t>\Item information, if present, is only used when data not present in current configuration.</w:t>
      </w:r>
    </w:p>
    <w:p w14:paraId="75ACB3F8" w14:textId="4AAADC6A" w:rsidR="008918AC" w:rsidRPr="008918AC" w:rsidRDefault="008918AC" w:rsidP="007742E6">
      <w:pPr>
        <w:pStyle w:val="Heading1"/>
      </w:pPr>
      <w:bookmarkStart w:id="183" w:name="_Toc403390544"/>
      <w:bookmarkStart w:id="184" w:name="_Toc403468391"/>
      <w:bookmarkStart w:id="185" w:name="_Toc323725596"/>
      <w:bookmarkStart w:id="186" w:name="_Toc323818530"/>
      <w:bookmarkStart w:id="187" w:name="_Toc324415454"/>
      <w:bookmarkStart w:id="188" w:name="_Ref401573765"/>
      <w:bookmarkStart w:id="189" w:name="_Toc411629298"/>
      <w:bookmarkEnd w:id="183"/>
      <w:bookmarkEnd w:id="184"/>
      <w:r w:rsidRPr="008918AC">
        <w:t>Screen Layouts</w:t>
      </w:r>
      <w:bookmarkEnd w:id="185"/>
      <w:bookmarkEnd w:id="186"/>
      <w:bookmarkEnd w:id="187"/>
      <w:bookmarkEnd w:id="188"/>
      <w:bookmarkEnd w:id="189"/>
    </w:p>
    <w:p w14:paraId="7D812E72" w14:textId="77777777" w:rsidR="008918AC" w:rsidRDefault="008918AC" w:rsidP="00AE01C3">
      <w:pPr>
        <w:pStyle w:val="Heading2"/>
      </w:pPr>
      <w:bookmarkStart w:id="190" w:name="_Toc323725597"/>
      <w:bookmarkStart w:id="191" w:name="_Toc323818531"/>
      <w:bookmarkStart w:id="192" w:name="_Toc324415455"/>
      <w:bookmarkStart w:id="193" w:name="_Toc411629299"/>
      <w:r w:rsidRPr="008918AC">
        <w:t>POS Screens</w:t>
      </w:r>
      <w:bookmarkEnd w:id="190"/>
      <w:bookmarkEnd w:id="191"/>
      <w:bookmarkEnd w:id="192"/>
      <w:bookmarkEnd w:id="193"/>
    </w:p>
    <w:p w14:paraId="1B8C317C" w14:textId="52C1A69E" w:rsidR="00B35E5A" w:rsidRDefault="00B35E5A" w:rsidP="00CB303A">
      <w:pPr>
        <w:pStyle w:val="Heading3"/>
      </w:pPr>
      <w:bookmarkStart w:id="194" w:name="_Ref401750778"/>
      <w:r>
        <w:t>Basket Number Prompt</w:t>
      </w:r>
      <w:bookmarkEnd w:id="194"/>
    </w:p>
    <w:p w14:paraId="5D9F6AA5" w14:textId="47CB32DA" w:rsidR="00EB109E" w:rsidRPr="00EB109E" w:rsidRDefault="00EB109E" w:rsidP="00EB109E">
      <w:pPr>
        <w:pStyle w:val="BodyText"/>
      </w:pPr>
      <w:r>
        <w:t>When import basket is selected for an application ID, this basket number prompt displays.</w:t>
      </w:r>
    </w:p>
    <w:p w14:paraId="3689688D" w14:textId="70740100" w:rsidR="003502A5" w:rsidRPr="003502A5" w:rsidRDefault="00EB109E" w:rsidP="00EB109E">
      <w:pPr>
        <w:pStyle w:val="BodyText"/>
        <w:jc w:val="center"/>
      </w:pPr>
      <w:r>
        <w:rPr>
          <w:noProof/>
        </w:rPr>
        <w:lastRenderedPageBreak/>
        <w:drawing>
          <wp:inline distT="0" distB="0" distL="0" distR="0" wp14:anchorId="1A80982A" wp14:editId="084C943A">
            <wp:extent cx="4894929" cy="3657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4929" cy="3657600"/>
                    </a:xfrm>
                    <a:prstGeom prst="rect">
                      <a:avLst/>
                    </a:prstGeom>
                    <a:noFill/>
                    <a:ln>
                      <a:noFill/>
                    </a:ln>
                  </pic:spPr>
                </pic:pic>
              </a:graphicData>
            </a:graphic>
          </wp:inline>
        </w:drawing>
      </w:r>
    </w:p>
    <w:p w14:paraId="76D5E3D0" w14:textId="6E4DCC7B" w:rsidR="008918AC" w:rsidRPr="00FD2AFD" w:rsidRDefault="008918AC" w:rsidP="00A01DB1">
      <w:pPr>
        <w:pStyle w:val="Caption"/>
        <w:jc w:val="center"/>
      </w:pPr>
      <w:bookmarkStart w:id="195" w:name="_Toc282689578"/>
      <w:bookmarkStart w:id="196" w:name="_Toc49744827"/>
      <w:r w:rsidRPr="00FD2AFD">
        <w:t xml:space="preserve">Figure </w:t>
      </w:r>
      <w:r w:rsidR="00D33183">
        <w:fldChar w:fldCharType="begin"/>
      </w:r>
      <w:r w:rsidR="00D33183">
        <w:instrText xml:space="preserve"> SEQ Figure \* ARABIC </w:instrText>
      </w:r>
      <w:r w:rsidR="00D33183">
        <w:fldChar w:fldCharType="separate"/>
      </w:r>
      <w:r w:rsidR="00B177F9">
        <w:rPr>
          <w:noProof/>
        </w:rPr>
        <w:t>4</w:t>
      </w:r>
      <w:r w:rsidR="00D33183">
        <w:rPr>
          <w:noProof/>
        </w:rPr>
        <w:fldChar w:fldCharType="end"/>
      </w:r>
      <w:r w:rsidRPr="00FD2AFD">
        <w:t xml:space="preserve">:  </w:t>
      </w:r>
      <w:r w:rsidR="00EB109E">
        <w:t>Basket Number Prompt Mockup</w:t>
      </w:r>
    </w:p>
    <w:p w14:paraId="0691A17F" w14:textId="77777777" w:rsidR="008918AC" w:rsidRPr="00AC4EEB" w:rsidRDefault="008918AC" w:rsidP="00AC4EEB">
      <w:pPr>
        <w:pStyle w:val="Heading4"/>
      </w:pPr>
      <w:r w:rsidRPr="00AC4EEB">
        <w:t>Screen Definitions</w:t>
      </w:r>
    </w:p>
    <w:p w14:paraId="1BED2D3A" w14:textId="5BAAFA26" w:rsidR="008918AC" w:rsidRPr="00280F4D" w:rsidRDefault="00EB109E" w:rsidP="00AC4EEB">
      <w:pPr>
        <w:pStyle w:val="Heading5"/>
        <w:keepNext/>
        <w:keepLines/>
        <w:spacing w:before="0" w:line="280" w:lineRule="exact"/>
      </w:pPr>
      <w:r>
        <w:t>Title</w:t>
      </w:r>
      <w:r w:rsidR="008918AC" w:rsidRPr="00280F4D">
        <w:t xml:space="preserve"> Text </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8918AC" w:rsidRPr="002B416B" w14:paraId="3A3609C3" w14:textId="77777777" w:rsidTr="004E3DCA">
        <w:trPr>
          <w:cantSplit/>
        </w:trPr>
        <w:tc>
          <w:tcPr>
            <w:tcW w:w="1056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74ECC45D" w14:textId="6E501A6F" w:rsidR="008918AC" w:rsidRPr="002B416B" w:rsidRDefault="00EB109E" w:rsidP="00EB109E">
            <w:pPr>
              <w:rPr>
                <w:b/>
                <w:bCs/>
                <w:szCs w:val="20"/>
              </w:rPr>
            </w:pPr>
            <w:r>
              <w:rPr>
                <w:b/>
                <w:bCs/>
                <w:szCs w:val="20"/>
              </w:rPr>
              <w:t xml:space="preserve">Title Text – Configurable </w:t>
            </w:r>
          </w:p>
        </w:tc>
      </w:tr>
      <w:tr w:rsidR="008918AC" w:rsidRPr="002B416B" w14:paraId="0969B1A9" w14:textId="77777777" w:rsidTr="004E3DCA">
        <w:trPr>
          <w:cantSplit/>
        </w:trPr>
        <w:tc>
          <w:tcPr>
            <w:tcW w:w="1056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6215FEC" w14:textId="652EF840" w:rsidR="008918AC" w:rsidRPr="002B416B" w:rsidRDefault="00EB109E" w:rsidP="00753AFE">
            <w:pPr>
              <w:rPr>
                <w:bCs/>
                <w:szCs w:val="20"/>
              </w:rPr>
            </w:pPr>
            <w:r>
              <w:rPr>
                <w:bCs/>
                <w:szCs w:val="20"/>
              </w:rPr>
              <w:t>Basket Number Capture</w:t>
            </w:r>
          </w:p>
        </w:tc>
      </w:tr>
    </w:tbl>
    <w:p w14:paraId="36D15A77" w14:textId="77777777" w:rsidR="008918AC" w:rsidRDefault="008918AC" w:rsidP="008918AC">
      <w:pPr>
        <w:pStyle w:val="BodyText"/>
      </w:pPr>
    </w:p>
    <w:p w14:paraId="16503F64" w14:textId="6746DE7D" w:rsidR="00EB109E" w:rsidRPr="00280F4D" w:rsidRDefault="00EB109E" w:rsidP="00EB109E">
      <w:pPr>
        <w:pStyle w:val="Heading5"/>
        <w:keepNext/>
        <w:keepLines/>
        <w:spacing w:before="0" w:line="280" w:lineRule="exact"/>
      </w:pPr>
      <w:r>
        <w:t>Instruction</w:t>
      </w:r>
      <w:r w:rsidRPr="00280F4D">
        <w:t xml:space="preserve"> Text </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EB109E" w:rsidRPr="002B416B" w14:paraId="570E9F9B" w14:textId="77777777" w:rsidTr="000A7F90">
        <w:trPr>
          <w:cantSplit/>
        </w:trPr>
        <w:tc>
          <w:tcPr>
            <w:tcW w:w="1056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1F9CA264" w14:textId="6620EDB1" w:rsidR="00EB109E" w:rsidRPr="002B416B" w:rsidRDefault="00EB109E" w:rsidP="000A7F90">
            <w:pPr>
              <w:rPr>
                <w:b/>
                <w:bCs/>
                <w:szCs w:val="20"/>
              </w:rPr>
            </w:pPr>
            <w:r>
              <w:rPr>
                <w:b/>
                <w:bCs/>
                <w:szCs w:val="20"/>
              </w:rPr>
              <w:t xml:space="preserve">Instruction Text – Configurable </w:t>
            </w:r>
          </w:p>
        </w:tc>
      </w:tr>
      <w:tr w:rsidR="00EB109E" w:rsidRPr="002B416B" w14:paraId="1CB833CD" w14:textId="77777777" w:rsidTr="000A7F90">
        <w:trPr>
          <w:cantSplit/>
        </w:trPr>
        <w:tc>
          <w:tcPr>
            <w:tcW w:w="1056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70DEFDF" w14:textId="393D5C9B" w:rsidR="00EB109E" w:rsidRPr="002B416B" w:rsidRDefault="00EB109E" w:rsidP="000A7F90">
            <w:pPr>
              <w:rPr>
                <w:bCs/>
                <w:szCs w:val="20"/>
              </w:rPr>
            </w:pPr>
            <w:r>
              <w:rPr>
                <w:bCs/>
                <w:szCs w:val="20"/>
              </w:rPr>
              <w:t>Enter Basket Number</w:t>
            </w:r>
          </w:p>
        </w:tc>
      </w:tr>
    </w:tbl>
    <w:p w14:paraId="61A807A0" w14:textId="77777777" w:rsidR="00EB109E" w:rsidRDefault="00EB109E" w:rsidP="00EB109E">
      <w:pPr>
        <w:pStyle w:val="BodyText"/>
      </w:pPr>
    </w:p>
    <w:p w14:paraId="1888584E" w14:textId="77777777" w:rsidR="008918AC" w:rsidRDefault="008918AC" w:rsidP="008918AC">
      <w:pPr>
        <w:pStyle w:val="Heading5"/>
        <w:keepNext/>
        <w:keepLines/>
        <w:spacing w:before="0" w:line="280" w:lineRule="exact"/>
      </w:pPr>
      <w:r w:rsidRPr="00320A86">
        <w:t>Navigation</w:t>
      </w:r>
      <w:r>
        <w:t>/Menu Keys</w:t>
      </w:r>
    </w:p>
    <w:tbl>
      <w:tblPr>
        <w:tblW w:w="4896"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235"/>
        <w:gridCol w:w="1333"/>
        <w:gridCol w:w="4928"/>
        <w:gridCol w:w="3060"/>
      </w:tblGrid>
      <w:tr w:rsidR="00EB109E" w:rsidRPr="002B416B" w14:paraId="65E150EE" w14:textId="77777777" w:rsidTr="00EB109E">
        <w:trPr>
          <w:cantSplit/>
        </w:trPr>
        <w:tc>
          <w:tcPr>
            <w:tcW w:w="1235"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28D2A8CD" w14:textId="77777777" w:rsidR="00EB109E" w:rsidRPr="002B416B" w:rsidRDefault="00EB109E" w:rsidP="00753AFE">
            <w:pPr>
              <w:pStyle w:val="BodyText"/>
              <w:spacing w:after="0"/>
              <w:rPr>
                <w:b/>
                <w:bCs/>
              </w:rPr>
            </w:pPr>
            <w:r w:rsidRPr="002B416B">
              <w:rPr>
                <w:b/>
                <w:bCs/>
              </w:rPr>
              <w:t>Label</w:t>
            </w:r>
          </w:p>
        </w:tc>
        <w:tc>
          <w:tcPr>
            <w:tcW w:w="1333"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34A2893B" w14:textId="77777777" w:rsidR="00EB109E" w:rsidRPr="002B416B" w:rsidRDefault="00EB109E" w:rsidP="00753AFE">
            <w:pPr>
              <w:pStyle w:val="BodyText"/>
              <w:spacing w:after="0"/>
              <w:rPr>
                <w:b/>
                <w:bCs/>
              </w:rPr>
            </w:pPr>
            <w:r w:rsidRPr="002B416B">
              <w:rPr>
                <w:b/>
                <w:bCs/>
              </w:rPr>
              <w:t>State</w:t>
            </w:r>
          </w:p>
        </w:tc>
        <w:tc>
          <w:tcPr>
            <w:tcW w:w="4928"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5A775E38" w14:textId="77777777" w:rsidR="00EB109E" w:rsidRPr="002B416B" w:rsidRDefault="00EB109E" w:rsidP="00753AFE">
            <w:pPr>
              <w:pStyle w:val="BodyText"/>
              <w:spacing w:after="0"/>
              <w:rPr>
                <w:b/>
                <w:bCs/>
              </w:rPr>
            </w:pPr>
            <w:r w:rsidRPr="002B416B">
              <w:rPr>
                <w:b/>
                <w:bCs/>
              </w:rPr>
              <w:t>Next Screen</w:t>
            </w:r>
          </w:p>
        </w:tc>
        <w:tc>
          <w:tcPr>
            <w:tcW w:w="306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3066769E" w14:textId="77777777" w:rsidR="00EB109E" w:rsidRPr="002B416B" w:rsidRDefault="00EB109E" w:rsidP="00753AFE">
            <w:pPr>
              <w:pStyle w:val="BodyText"/>
              <w:spacing w:after="0"/>
              <w:rPr>
                <w:b/>
                <w:bCs/>
              </w:rPr>
            </w:pPr>
            <w:r w:rsidRPr="002B416B">
              <w:rPr>
                <w:b/>
                <w:bCs/>
              </w:rPr>
              <w:t>Notes</w:t>
            </w:r>
          </w:p>
        </w:tc>
      </w:tr>
      <w:tr w:rsidR="00EB109E" w:rsidRPr="004E3DCA" w14:paraId="2AD1116C" w14:textId="77777777" w:rsidTr="00EB109E">
        <w:trPr>
          <w:cantSplit/>
        </w:trPr>
        <w:tc>
          <w:tcPr>
            <w:tcW w:w="123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883FA66" w14:textId="2E3F8B4F" w:rsidR="00EB109E" w:rsidRPr="004E3DCA" w:rsidRDefault="00EB109E" w:rsidP="00753AFE">
            <w:pPr>
              <w:pStyle w:val="BodyText"/>
              <w:spacing w:after="0"/>
            </w:pPr>
            <w:r>
              <w:t>Back</w:t>
            </w:r>
          </w:p>
        </w:tc>
        <w:tc>
          <w:tcPr>
            <w:tcW w:w="1333"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A29F6D8" w14:textId="77777777" w:rsidR="00EB109E" w:rsidRPr="004E3DCA" w:rsidRDefault="00EB109E" w:rsidP="00753AFE">
            <w:pPr>
              <w:pStyle w:val="BodyText"/>
              <w:spacing w:after="0"/>
            </w:pPr>
            <w:r w:rsidRPr="004E3DCA">
              <w:t>Enabled</w:t>
            </w:r>
          </w:p>
        </w:tc>
        <w:tc>
          <w:tcPr>
            <w:tcW w:w="492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6EF837F" w14:textId="77777777" w:rsidR="00EB109E" w:rsidRPr="004E3DCA" w:rsidRDefault="00EB109E" w:rsidP="00EA2934">
            <w:pPr>
              <w:pStyle w:val="BodyText"/>
              <w:numPr>
                <w:ilvl w:val="0"/>
                <w:numId w:val="5"/>
              </w:numPr>
              <w:spacing w:after="0"/>
            </w:pPr>
            <w:r w:rsidRPr="004E3DCA">
              <w:t>Returns to Item entry without adding the item</w:t>
            </w:r>
          </w:p>
        </w:tc>
        <w:tc>
          <w:tcPr>
            <w:tcW w:w="306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D94A6D5" w14:textId="6341AF72" w:rsidR="00EB109E" w:rsidRPr="004E3DCA" w:rsidRDefault="00EB109E" w:rsidP="00EB109E">
            <w:pPr>
              <w:pStyle w:val="BodyText"/>
              <w:spacing w:after="0"/>
            </w:pPr>
            <w:r w:rsidRPr="004E3DCA">
              <w:t xml:space="preserve">Text for key is </w:t>
            </w:r>
            <w:r>
              <w:t>configurable.</w:t>
            </w:r>
          </w:p>
        </w:tc>
      </w:tr>
      <w:tr w:rsidR="00EB109E" w:rsidRPr="004E3DCA" w14:paraId="31275CB1" w14:textId="77777777" w:rsidTr="00EB109E">
        <w:trPr>
          <w:cantSplit/>
        </w:trPr>
        <w:tc>
          <w:tcPr>
            <w:tcW w:w="123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4E25146" w14:textId="69F498F4" w:rsidR="00EB109E" w:rsidRPr="004E3DCA" w:rsidRDefault="00EB109E" w:rsidP="00EB109E">
            <w:pPr>
              <w:pStyle w:val="BodyText"/>
              <w:spacing w:after="0"/>
            </w:pPr>
            <w:r>
              <w:t>Continue</w:t>
            </w:r>
          </w:p>
        </w:tc>
        <w:tc>
          <w:tcPr>
            <w:tcW w:w="1333"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954E337" w14:textId="679CC219" w:rsidR="00EB109E" w:rsidRPr="004E3DCA" w:rsidRDefault="00EB109E" w:rsidP="00EB109E">
            <w:pPr>
              <w:pStyle w:val="BodyText"/>
              <w:spacing w:after="0"/>
            </w:pPr>
            <w:r>
              <w:t>Enabled</w:t>
            </w:r>
          </w:p>
        </w:tc>
        <w:tc>
          <w:tcPr>
            <w:tcW w:w="492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E9777D5" w14:textId="77777777" w:rsidR="00EB109E" w:rsidRDefault="00EB109E" w:rsidP="00EA2934">
            <w:pPr>
              <w:pStyle w:val="BodyText"/>
              <w:numPr>
                <w:ilvl w:val="0"/>
                <w:numId w:val="5"/>
              </w:numPr>
              <w:spacing w:after="0"/>
            </w:pPr>
            <w:r>
              <w:t>If valid number, import process begins in item entry</w:t>
            </w:r>
          </w:p>
          <w:p w14:paraId="389D8754" w14:textId="53DCFF65" w:rsidR="00EB109E" w:rsidRPr="004E3DCA" w:rsidRDefault="00EB109E" w:rsidP="00EA2934">
            <w:pPr>
              <w:pStyle w:val="BodyText"/>
              <w:numPr>
                <w:ilvl w:val="0"/>
                <w:numId w:val="5"/>
              </w:numPr>
              <w:spacing w:after="0"/>
            </w:pPr>
            <w:r>
              <w:t>If not valid, error message displays.</w:t>
            </w:r>
          </w:p>
        </w:tc>
        <w:tc>
          <w:tcPr>
            <w:tcW w:w="306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E5D6CE6" w14:textId="73B147DD" w:rsidR="00EB109E" w:rsidRPr="004E3DCA" w:rsidRDefault="00EB109E" w:rsidP="00EB109E">
            <w:pPr>
              <w:pStyle w:val="BodyText"/>
              <w:spacing w:after="0"/>
            </w:pPr>
            <w:r w:rsidRPr="004E3DCA">
              <w:t xml:space="preserve">Text for key is </w:t>
            </w:r>
            <w:r>
              <w:t>configurable.</w:t>
            </w:r>
          </w:p>
        </w:tc>
      </w:tr>
    </w:tbl>
    <w:p w14:paraId="3196201F" w14:textId="77777777" w:rsidR="008918AC" w:rsidRDefault="008918AC" w:rsidP="008918AC">
      <w:pPr>
        <w:pStyle w:val="BodyText"/>
      </w:pPr>
    </w:p>
    <w:p w14:paraId="675B0E77" w14:textId="7D6EB40C" w:rsidR="008918AC" w:rsidRPr="00320A86" w:rsidRDefault="008918AC" w:rsidP="008918AC">
      <w:pPr>
        <w:pStyle w:val="Heading5"/>
        <w:keepNext/>
        <w:keepLines/>
        <w:spacing w:before="0" w:line="280" w:lineRule="exact"/>
      </w:pPr>
      <w:bookmarkStart w:id="197" w:name="_Ref400528063"/>
      <w:r w:rsidRPr="00320A86">
        <w:t xml:space="preserve">Data/Input </w:t>
      </w:r>
      <w:r>
        <w:t>Field Enhancements</w:t>
      </w:r>
      <w:bookmarkEnd w:id="197"/>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15" w:type="dxa"/>
          <w:right w:w="115" w:type="dxa"/>
        </w:tblCellMar>
        <w:tblLook w:val="04A0" w:firstRow="1" w:lastRow="0" w:firstColumn="1" w:lastColumn="0" w:noHBand="0" w:noVBand="1"/>
      </w:tblPr>
      <w:tblGrid>
        <w:gridCol w:w="1220"/>
        <w:gridCol w:w="1033"/>
        <w:gridCol w:w="950"/>
        <w:gridCol w:w="1593"/>
        <w:gridCol w:w="1170"/>
        <w:gridCol w:w="1260"/>
        <w:gridCol w:w="3338"/>
      </w:tblGrid>
      <w:tr w:rsidR="00A17199" w:rsidRPr="00583AE6" w14:paraId="4004453B" w14:textId="77777777" w:rsidTr="00A17199">
        <w:trPr>
          <w:cantSplit/>
        </w:trPr>
        <w:tc>
          <w:tcPr>
            <w:tcW w:w="122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2B46D6D4" w14:textId="77777777" w:rsidR="008918AC" w:rsidRPr="00583AE6" w:rsidRDefault="008918AC" w:rsidP="00753AFE">
            <w:pPr>
              <w:pStyle w:val="BodyText"/>
              <w:spacing w:after="0"/>
              <w:rPr>
                <w:b/>
                <w:bCs/>
              </w:rPr>
            </w:pPr>
            <w:r w:rsidRPr="00583AE6">
              <w:rPr>
                <w:b/>
                <w:bCs/>
              </w:rPr>
              <w:t>Label</w:t>
            </w:r>
          </w:p>
        </w:tc>
        <w:tc>
          <w:tcPr>
            <w:tcW w:w="1033"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57AC568F" w14:textId="77777777" w:rsidR="008918AC" w:rsidRPr="00583AE6" w:rsidRDefault="008918AC" w:rsidP="00753AFE">
            <w:pPr>
              <w:pStyle w:val="BodyText"/>
              <w:spacing w:after="0"/>
              <w:rPr>
                <w:b/>
                <w:bCs/>
              </w:rPr>
            </w:pPr>
            <w:r w:rsidRPr="00583AE6">
              <w:rPr>
                <w:b/>
                <w:bCs/>
              </w:rPr>
              <w:t>Editable</w:t>
            </w:r>
          </w:p>
        </w:tc>
        <w:tc>
          <w:tcPr>
            <w:tcW w:w="95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09819A19" w14:textId="77777777" w:rsidR="008918AC" w:rsidRPr="00583AE6" w:rsidRDefault="008918AC" w:rsidP="00753AFE">
            <w:pPr>
              <w:pStyle w:val="BodyText"/>
              <w:spacing w:after="0"/>
              <w:rPr>
                <w:b/>
                <w:bCs/>
              </w:rPr>
            </w:pPr>
            <w:r w:rsidRPr="00583AE6">
              <w:rPr>
                <w:b/>
                <w:bCs/>
              </w:rPr>
              <w:t>Req’d?</w:t>
            </w:r>
          </w:p>
        </w:tc>
        <w:tc>
          <w:tcPr>
            <w:tcW w:w="1593"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4C016502" w14:textId="77777777" w:rsidR="008918AC" w:rsidRPr="00583AE6" w:rsidRDefault="008918AC" w:rsidP="00753AFE">
            <w:pPr>
              <w:pStyle w:val="BodyText"/>
              <w:spacing w:after="0"/>
              <w:rPr>
                <w:b/>
                <w:bCs/>
              </w:rPr>
            </w:pPr>
            <w:r w:rsidRPr="00583AE6">
              <w:rPr>
                <w:b/>
                <w:bCs/>
              </w:rPr>
              <w:t>Data Type</w:t>
            </w:r>
          </w:p>
        </w:tc>
        <w:tc>
          <w:tcPr>
            <w:tcW w:w="117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6C8CD2D8" w14:textId="77777777" w:rsidR="008918AC" w:rsidRPr="00583AE6" w:rsidRDefault="008918AC" w:rsidP="00753AFE">
            <w:pPr>
              <w:pStyle w:val="BodyText"/>
              <w:spacing w:after="0"/>
              <w:rPr>
                <w:b/>
                <w:bCs/>
              </w:rPr>
            </w:pPr>
            <w:r w:rsidRPr="00583AE6">
              <w:rPr>
                <w:b/>
                <w:bCs/>
              </w:rPr>
              <w:t>Min</w:t>
            </w:r>
          </w:p>
          <w:p w14:paraId="71818F7E" w14:textId="77777777" w:rsidR="008918AC" w:rsidRPr="00583AE6" w:rsidRDefault="008918AC" w:rsidP="00753AFE">
            <w:pPr>
              <w:pStyle w:val="BodyText"/>
              <w:spacing w:after="0"/>
              <w:rPr>
                <w:b/>
                <w:bCs/>
              </w:rPr>
            </w:pPr>
            <w:r w:rsidRPr="00583AE6">
              <w:rPr>
                <w:b/>
                <w:bCs/>
              </w:rPr>
              <w:t>Length</w:t>
            </w:r>
          </w:p>
        </w:tc>
        <w:tc>
          <w:tcPr>
            <w:tcW w:w="126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126ACBB0" w14:textId="77777777" w:rsidR="008918AC" w:rsidRPr="00583AE6" w:rsidRDefault="008918AC" w:rsidP="00753AFE">
            <w:pPr>
              <w:pStyle w:val="BodyText"/>
              <w:spacing w:after="0"/>
              <w:rPr>
                <w:b/>
                <w:bCs/>
              </w:rPr>
            </w:pPr>
            <w:r w:rsidRPr="00583AE6">
              <w:rPr>
                <w:b/>
                <w:bCs/>
              </w:rPr>
              <w:t>Max</w:t>
            </w:r>
          </w:p>
          <w:p w14:paraId="2614DC9B" w14:textId="77777777" w:rsidR="008918AC" w:rsidRPr="00583AE6" w:rsidRDefault="008918AC" w:rsidP="00753AFE">
            <w:pPr>
              <w:pStyle w:val="BodyText"/>
              <w:spacing w:after="0"/>
              <w:rPr>
                <w:b/>
                <w:bCs/>
              </w:rPr>
            </w:pPr>
            <w:r w:rsidRPr="00583AE6">
              <w:rPr>
                <w:b/>
                <w:bCs/>
              </w:rPr>
              <w:t>Length</w:t>
            </w:r>
          </w:p>
        </w:tc>
        <w:tc>
          <w:tcPr>
            <w:tcW w:w="3338"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095FEC98" w14:textId="77777777" w:rsidR="008918AC" w:rsidRPr="00583AE6" w:rsidRDefault="008918AC" w:rsidP="00753AFE">
            <w:pPr>
              <w:pStyle w:val="BodyText"/>
              <w:spacing w:after="0"/>
              <w:rPr>
                <w:b/>
                <w:bCs/>
              </w:rPr>
            </w:pPr>
            <w:r w:rsidRPr="00583AE6">
              <w:rPr>
                <w:b/>
                <w:bCs/>
              </w:rPr>
              <w:t>Notes</w:t>
            </w:r>
          </w:p>
        </w:tc>
      </w:tr>
      <w:tr w:rsidR="00E5124C" w:rsidRPr="00E5124C" w14:paraId="7DCC2BF1" w14:textId="77777777" w:rsidTr="00A17199">
        <w:trPr>
          <w:cantSplit/>
        </w:trPr>
        <w:tc>
          <w:tcPr>
            <w:tcW w:w="122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EE0C33E" w14:textId="4BCED822" w:rsidR="008918AC" w:rsidRPr="00E5124C" w:rsidRDefault="00EB109E" w:rsidP="00753AFE">
            <w:pPr>
              <w:pStyle w:val="BodyText"/>
              <w:spacing w:after="0"/>
              <w:rPr>
                <w:bCs/>
              </w:rPr>
            </w:pPr>
            <w:r>
              <w:rPr>
                <w:bCs/>
              </w:rPr>
              <w:t>Basket Number</w:t>
            </w:r>
          </w:p>
        </w:tc>
        <w:tc>
          <w:tcPr>
            <w:tcW w:w="1033"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FAF276C" w14:textId="77777777" w:rsidR="008918AC" w:rsidRPr="00E5124C" w:rsidRDefault="004E3DCA" w:rsidP="00753AFE">
            <w:pPr>
              <w:pStyle w:val="BodyText"/>
              <w:spacing w:after="0"/>
            </w:pPr>
            <w:r w:rsidRPr="00E5124C">
              <w:t>Yes</w:t>
            </w:r>
          </w:p>
        </w:tc>
        <w:tc>
          <w:tcPr>
            <w:tcW w:w="9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D88247D" w14:textId="77777777" w:rsidR="008918AC" w:rsidRPr="00E5124C" w:rsidRDefault="004E3DCA" w:rsidP="00753AFE">
            <w:pPr>
              <w:pStyle w:val="BodyText"/>
              <w:spacing w:after="0"/>
            </w:pPr>
            <w:r w:rsidRPr="00E5124C">
              <w:t>Yes</w:t>
            </w:r>
          </w:p>
        </w:tc>
        <w:tc>
          <w:tcPr>
            <w:tcW w:w="1593"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AECA978" w14:textId="0DF4043E" w:rsidR="008918AC" w:rsidRPr="00E5124C" w:rsidRDefault="00A17199" w:rsidP="00753AFE">
            <w:pPr>
              <w:pStyle w:val="BodyText"/>
              <w:spacing w:after="0"/>
            </w:pPr>
            <w:r>
              <w:t>Alphanumeric</w:t>
            </w:r>
          </w:p>
        </w:tc>
        <w:tc>
          <w:tcPr>
            <w:tcW w:w="117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42E6D88" w14:textId="7FBA9092" w:rsidR="008918AC" w:rsidRPr="0065221C" w:rsidRDefault="00EB109E" w:rsidP="00753AFE">
            <w:pPr>
              <w:pStyle w:val="BodyText"/>
              <w:spacing w:after="0"/>
            </w:pPr>
            <w:r>
              <w:t>1</w:t>
            </w:r>
          </w:p>
        </w:tc>
        <w:tc>
          <w:tcPr>
            <w:tcW w:w="126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42CEDDE" w14:textId="17E7C0CF" w:rsidR="008918AC" w:rsidRPr="0065221C" w:rsidRDefault="00EB109E" w:rsidP="00753AFE">
            <w:pPr>
              <w:pStyle w:val="BodyText"/>
              <w:spacing w:after="0"/>
            </w:pPr>
            <w:r>
              <w:t>50</w:t>
            </w:r>
          </w:p>
        </w:tc>
        <w:tc>
          <w:tcPr>
            <w:tcW w:w="333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AAE5A55" w14:textId="30DC9453" w:rsidR="008918AC" w:rsidRPr="00E5124C" w:rsidRDefault="008918AC" w:rsidP="00753AFE">
            <w:pPr>
              <w:pStyle w:val="BodyText"/>
              <w:spacing w:after="0"/>
            </w:pPr>
          </w:p>
        </w:tc>
      </w:tr>
    </w:tbl>
    <w:p w14:paraId="1B1C10F6" w14:textId="5A625EF1" w:rsidR="009B54F1" w:rsidRDefault="009B54F1" w:rsidP="009B54F1">
      <w:pPr>
        <w:pStyle w:val="Heading3"/>
      </w:pPr>
      <w:bookmarkStart w:id="198" w:name="_Ref404679103"/>
      <w:r>
        <w:t>Basket Import Manager Approval Prompt</w:t>
      </w:r>
      <w:bookmarkEnd w:id="198"/>
    </w:p>
    <w:p w14:paraId="1EC37FF1" w14:textId="6C6E1862" w:rsidR="009B54F1" w:rsidRPr="00EB109E" w:rsidRDefault="009B54F1" w:rsidP="009B54F1">
      <w:pPr>
        <w:pStyle w:val="BodyText"/>
      </w:pPr>
      <w:r>
        <w:t>When Import response has a status of 2, manager approval prompts.</w:t>
      </w:r>
    </w:p>
    <w:p w14:paraId="4D0FFA78" w14:textId="4DEC80EF" w:rsidR="009B54F1" w:rsidRPr="003502A5" w:rsidRDefault="009B54F1" w:rsidP="009B54F1">
      <w:pPr>
        <w:pStyle w:val="BodyText"/>
        <w:jc w:val="center"/>
      </w:pPr>
      <w:r>
        <w:rPr>
          <w:noProof/>
        </w:rPr>
        <w:lastRenderedPageBreak/>
        <w:drawing>
          <wp:inline distT="0" distB="0" distL="0" distR="0" wp14:anchorId="0BB425EC" wp14:editId="7FF579C5">
            <wp:extent cx="48768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7908B717" w14:textId="1805D909" w:rsidR="009B54F1" w:rsidRPr="00FD2AFD" w:rsidRDefault="009B54F1" w:rsidP="009B54F1">
      <w:pPr>
        <w:pStyle w:val="Caption"/>
        <w:jc w:val="center"/>
      </w:pPr>
      <w:r w:rsidRPr="00FD2AFD">
        <w:t xml:space="preserve">Figure </w:t>
      </w:r>
      <w:r w:rsidR="00D33183">
        <w:fldChar w:fldCharType="begin"/>
      </w:r>
      <w:r w:rsidR="00D33183">
        <w:instrText xml:space="preserve"> SEQ Figure \* ARABIC </w:instrText>
      </w:r>
      <w:r w:rsidR="00D33183">
        <w:fldChar w:fldCharType="separate"/>
      </w:r>
      <w:r w:rsidR="00B177F9">
        <w:rPr>
          <w:noProof/>
        </w:rPr>
        <w:t>5</w:t>
      </w:r>
      <w:r w:rsidR="00D33183">
        <w:rPr>
          <w:noProof/>
        </w:rPr>
        <w:fldChar w:fldCharType="end"/>
      </w:r>
      <w:r w:rsidRPr="00FD2AFD">
        <w:t xml:space="preserve">:  </w:t>
      </w:r>
      <w:r>
        <w:t>Import Basket Manager Approval Prompt Mockup</w:t>
      </w:r>
    </w:p>
    <w:p w14:paraId="5E64E3F7" w14:textId="77777777" w:rsidR="009B54F1" w:rsidRPr="00AC4EEB" w:rsidRDefault="009B54F1" w:rsidP="009B54F1">
      <w:pPr>
        <w:pStyle w:val="Heading4"/>
      </w:pPr>
      <w:r w:rsidRPr="00AC4EEB">
        <w:t>Screen Definitions</w:t>
      </w:r>
    </w:p>
    <w:p w14:paraId="5F8A6940" w14:textId="77777777" w:rsidR="009B54F1" w:rsidRPr="00280F4D" w:rsidRDefault="009B54F1" w:rsidP="009B54F1">
      <w:pPr>
        <w:pStyle w:val="Heading5"/>
        <w:keepNext/>
        <w:keepLines/>
        <w:spacing w:before="0" w:line="280" w:lineRule="exact"/>
      </w:pPr>
      <w:r>
        <w:t>Title</w:t>
      </w:r>
      <w:r w:rsidRPr="00280F4D">
        <w:t xml:space="preserve"> Text </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9B54F1" w:rsidRPr="002B416B" w14:paraId="50B8E754" w14:textId="77777777" w:rsidTr="006E2707">
        <w:trPr>
          <w:cantSplit/>
        </w:trPr>
        <w:tc>
          <w:tcPr>
            <w:tcW w:w="1056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5BF49304" w14:textId="2218B789" w:rsidR="009B54F1" w:rsidRPr="002B416B" w:rsidRDefault="009B54F1" w:rsidP="006E2707">
            <w:pPr>
              <w:rPr>
                <w:b/>
                <w:bCs/>
                <w:szCs w:val="20"/>
              </w:rPr>
            </w:pPr>
            <w:r>
              <w:rPr>
                <w:b/>
                <w:bCs/>
                <w:szCs w:val="20"/>
              </w:rPr>
              <w:t>Title Text – Configurable  - Current Text</w:t>
            </w:r>
          </w:p>
        </w:tc>
      </w:tr>
      <w:tr w:rsidR="009B54F1" w:rsidRPr="002B416B" w14:paraId="78F249BC" w14:textId="77777777" w:rsidTr="006E2707">
        <w:trPr>
          <w:cantSplit/>
        </w:trPr>
        <w:tc>
          <w:tcPr>
            <w:tcW w:w="1056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08F6A6A" w14:textId="40777FD1" w:rsidR="009B54F1" w:rsidRPr="002B416B" w:rsidRDefault="009B54F1" w:rsidP="006E2707">
            <w:pPr>
              <w:rPr>
                <w:bCs/>
                <w:szCs w:val="20"/>
              </w:rPr>
            </w:pPr>
            <w:r>
              <w:rPr>
                <w:bCs/>
                <w:szCs w:val="20"/>
              </w:rPr>
              <w:t>Manager Approval</w:t>
            </w:r>
          </w:p>
        </w:tc>
      </w:tr>
    </w:tbl>
    <w:p w14:paraId="02039A5A" w14:textId="77777777" w:rsidR="009B54F1" w:rsidRDefault="009B54F1" w:rsidP="009B54F1">
      <w:pPr>
        <w:pStyle w:val="BodyText"/>
      </w:pPr>
    </w:p>
    <w:p w14:paraId="5F451548" w14:textId="77777777" w:rsidR="009B54F1" w:rsidRPr="00280F4D" w:rsidRDefault="009B54F1" w:rsidP="009B54F1">
      <w:pPr>
        <w:pStyle w:val="Heading5"/>
        <w:keepNext/>
        <w:keepLines/>
        <w:spacing w:before="0" w:line="280" w:lineRule="exact"/>
      </w:pPr>
      <w:r>
        <w:t>Instruction</w:t>
      </w:r>
      <w:r w:rsidRPr="00280F4D">
        <w:t xml:space="preserve"> Text </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9B54F1" w:rsidRPr="002B416B" w14:paraId="70DBCF3A" w14:textId="77777777" w:rsidTr="006E2707">
        <w:trPr>
          <w:cantSplit/>
        </w:trPr>
        <w:tc>
          <w:tcPr>
            <w:tcW w:w="1056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784E59E6" w14:textId="30047FC7" w:rsidR="009B54F1" w:rsidRPr="002B416B" w:rsidRDefault="009B54F1" w:rsidP="006E2707">
            <w:pPr>
              <w:rPr>
                <w:b/>
                <w:bCs/>
                <w:szCs w:val="20"/>
              </w:rPr>
            </w:pPr>
            <w:r>
              <w:rPr>
                <w:b/>
                <w:bCs/>
                <w:szCs w:val="20"/>
              </w:rPr>
              <w:t>Instruction Text – Configurable  - Current Text</w:t>
            </w:r>
          </w:p>
        </w:tc>
      </w:tr>
      <w:tr w:rsidR="009B54F1" w:rsidRPr="002B416B" w14:paraId="7E6531A8" w14:textId="77777777" w:rsidTr="006E2707">
        <w:trPr>
          <w:cantSplit/>
        </w:trPr>
        <w:tc>
          <w:tcPr>
            <w:tcW w:w="1056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BA9DBE2" w14:textId="7814BA86" w:rsidR="009B54F1" w:rsidRPr="002B416B" w:rsidRDefault="009B54F1" w:rsidP="006E2707">
            <w:pPr>
              <w:rPr>
                <w:bCs/>
                <w:szCs w:val="20"/>
              </w:rPr>
            </w:pPr>
            <w:r>
              <w:rPr>
                <w:bCs/>
                <w:szCs w:val="20"/>
              </w:rPr>
              <w:t>User ID</w:t>
            </w:r>
          </w:p>
        </w:tc>
      </w:tr>
      <w:tr w:rsidR="009B54F1" w:rsidRPr="002B416B" w14:paraId="421E21F9" w14:textId="77777777" w:rsidTr="006E2707">
        <w:trPr>
          <w:cantSplit/>
        </w:trPr>
        <w:tc>
          <w:tcPr>
            <w:tcW w:w="1056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AC8BD97" w14:textId="2481C96A" w:rsidR="009B54F1" w:rsidRDefault="009B54F1" w:rsidP="006E2707">
            <w:pPr>
              <w:rPr>
                <w:bCs/>
                <w:szCs w:val="20"/>
              </w:rPr>
            </w:pPr>
            <w:r>
              <w:rPr>
                <w:bCs/>
                <w:szCs w:val="20"/>
              </w:rPr>
              <w:t>Password</w:t>
            </w:r>
          </w:p>
        </w:tc>
      </w:tr>
    </w:tbl>
    <w:p w14:paraId="1AAE8D6A" w14:textId="77777777" w:rsidR="00B619E2" w:rsidRDefault="00B619E2" w:rsidP="00B619E2">
      <w:pPr>
        <w:pStyle w:val="BodyText"/>
      </w:pPr>
    </w:p>
    <w:p w14:paraId="3573EB15" w14:textId="6C352F18" w:rsidR="00B619E2" w:rsidRPr="00280F4D" w:rsidRDefault="00B619E2" w:rsidP="00B619E2">
      <w:pPr>
        <w:pStyle w:val="Heading5"/>
        <w:keepNext/>
        <w:keepLines/>
        <w:spacing w:before="0" w:line="280" w:lineRule="exact"/>
      </w:pPr>
      <w:r>
        <w:t>Informational</w:t>
      </w:r>
      <w:r w:rsidRPr="00280F4D">
        <w:t xml:space="preserve"> Text </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B619E2" w:rsidRPr="002B416B" w14:paraId="30BB39BC" w14:textId="77777777" w:rsidTr="006E2707">
        <w:trPr>
          <w:cantSplit/>
        </w:trPr>
        <w:tc>
          <w:tcPr>
            <w:tcW w:w="1056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3B0E5AB9" w14:textId="706F6F9E" w:rsidR="00B619E2" w:rsidRPr="002B416B" w:rsidRDefault="00B619E2" w:rsidP="006E2707">
            <w:pPr>
              <w:rPr>
                <w:b/>
                <w:bCs/>
                <w:szCs w:val="20"/>
              </w:rPr>
            </w:pPr>
            <w:r>
              <w:rPr>
                <w:b/>
                <w:bCs/>
                <w:szCs w:val="20"/>
              </w:rPr>
              <w:t>Informational Text below Input Boxes– Configurable  - Current Text</w:t>
            </w:r>
          </w:p>
        </w:tc>
      </w:tr>
      <w:tr w:rsidR="00B619E2" w:rsidRPr="002B416B" w14:paraId="0F4329CF" w14:textId="77777777" w:rsidTr="006E2707">
        <w:trPr>
          <w:cantSplit/>
        </w:trPr>
        <w:tc>
          <w:tcPr>
            <w:tcW w:w="1056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8A23F23" w14:textId="05A3548D" w:rsidR="00B619E2" w:rsidRPr="00B619E2" w:rsidRDefault="00B619E2" w:rsidP="00B619E2">
            <w:pPr>
              <w:pStyle w:val="ListParagraph"/>
              <w:numPr>
                <w:ilvl w:val="0"/>
                <w:numId w:val="4"/>
              </w:numPr>
              <w:rPr>
                <w:szCs w:val="20"/>
              </w:rPr>
            </w:pPr>
            <w:r>
              <w:rPr>
                <w:szCs w:val="20"/>
              </w:rPr>
              <w:t xml:space="preserve">Text for the message is configurable by </w:t>
            </w:r>
            <w:r w:rsidRPr="008E5457">
              <w:rPr>
                <w:i/>
                <w:szCs w:val="20"/>
              </w:rPr>
              <w:t>Application</w:t>
            </w:r>
            <w:r>
              <w:rPr>
                <w:i/>
                <w:szCs w:val="20"/>
              </w:rPr>
              <w:t xml:space="preserve"> </w:t>
            </w:r>
            <w:r w:rsidRPr="008E5457">
              <w:rPr>
                <w:i/>
                <w:szCs w:val="20"/>
              </w:rPr>
              <w:t>ID</w:t>
            </w:r>
            <w:r>
              <w:rPr>
                <w:szCs w:val="20"/>
              </w:rPr>
              <w:t xml:space="preserve"> and </w:t>
            </w:r>
            <w:r w:rsidRPr="008E5457">
              <w:rPr>
                <w:i/>
                <w:szCs w:val="20"/>
              </w:rPr>
              <w:t>ErrorState</w:t>
            </w:r>
            <w:r>
              <w:rPr>
                <w:szCs w:val="20"/>
              </w:rPr>
              <w:t xml:space="preserve"> </w:t>
            </w:r>
            <w:r w:rsidRPr="008E5457">
              <w:rPr>
                <w:i/>
                <w:szCs w:val="20"/>
              </w:rPr>
              <w:t>(</w:t>
            </w:r>
            <w:r w:rsidRPr="008E5457">
              <w:rPr>
                <w:szCs w:val="20"/>
              </w:rPr>
              <w:t>where</w:t>
            </w:r>
            <w:r w:rsidRPr="008E5457">
              <w:rPr>
                <w:i/>
                <w:szCs w:val="20"/>
              </w:rPr>
              <w:t xml:space="preserve"> Application</w:t>
            </w:r>
            <w:r>
              <w:rPr>
                <w:i/>
                <w:szCs w:val="20"/>
              </w:rPr>
              <w:t xml:space="preserve"> </w:t>
            </w:r>
            <w:r w:rsidRPr="008E5457">
              <w:rPr>
                <w:i/>
                <w:szCs w:val="20"/>
              </w:rPr>
              <w:t>ID</w:t>
            </w:r>
            <w:r w:rsidRPr="008E5457">
              <w:rPr>
                <w:szCs w:val="20"/>
              </w:rPr>
              <w:t xml:space="preserve"> is the value in </w:t>
            </w:r>
            <w:r w:rsidRPr="008E5457">
              <w:rPr>
                <w:rFonts w:cs="Arial"/>
                <w:noProof/>
                <w:szCs w:val="20"/>
              </w:rPr>
              <w:t>GenericImportResponse\ApplicationSource@ApplicationID</w:t>
            </w:r>
            <w:r w:rsidRPr="008E5457">
              <w:rPr>
                <w:szCs w:val="20"/>
              </w:rPr>
              <w:t xml:space="preserve"> and </w:t>
            </w:r>
            <w:r w:rsidRPr="008E5457">
              <w:rPr>
                <w:i/>
                <w:szCs w:val="20"/>
              </w:rPr>
              <w:t xml:space="preserve">ErrorState </w:t>
            </w:r>
            <w:r w:rsidRPr="008E5457">
              <w:rPr>
                <w:szCs w:val="20"/>
              </w:rPr>
              <w:t>is the value in</w:t>
            </w:r>
            <w:r w:rsidRPr="008E5457">
              <w:rPr>
                <w:i/>
                <w:szCs w:val="20"/>
              </w:rPr>
              <w:t xml:space="preserve"> </w:t>
            </w:r>
            <w:r w:rsidRPr="008E5457">
              <w:rPr>
                <w:rFonts w:cs="Arial"/>
                <w:noProof/>
                <w:szCs w:val="20"/>
              </w:rPr>
              <w:t>GenericImportResponse\Errors\ErrorState, a</w:t>
            </w:r>
            <w:r>
              <w:rPr>
                <w:rFonts w:cs="Arial"/>
                <w:noProof/>
                <w:szCs w:val="20"/>
              </w:rPr>
              <w:t xml:space="preserve"> default </w:t>
            </w:r>
            <w:r w:rsidRPr="008E5457">
              <w:rPr>
                <w:rFonts w:cs="Arial"/>
                <w:noProof/>
                <w:szCs w:val="20"/>
              </w:rPr>
              <w:t xml:space="preserve">value </w:t>
            </w:r>
            <w:r>
              <w:rPr>
                <w:rFonts w:cs="Arial"/>
                <w:noProof/>
                <w:szCs w:val="20"/>
              </w:rPr>
              <w:t xml:space="preserve">is </w:t>
            </w:r>
            <w:r w:rsidRPr="008E5457">
              <w:rPr>
                <w:rFonts w:cs="Arial"/>
                <w:noProof/>
                <w:szCs w:val="20"/>
              </w:rPr>
              <w:t>used when ErrorState is not defined)</w:t>
            </w:r>
            <w:r>
              <w:rPr>
                <w:bCs/>
                <w:szCs w:val="20"/>
              </w:rPr>
              <w:t xml:space="preserve"> </w:t>
            </w:r>
          </w:p>
          <w:p w14:paraId="19A2A290" w14:textId="5E5BC14D" w:rsidR="00B619E2" w:rsidRPr="002B416B" w:rsidRDefault="00B619E2" w:rsidP="00693A4D">
            <w:pPr>
              <w:pStyle w:val="ListParagraph"/>
              <w:numPr>
                <w:ilvl w:val="0"/>
                <w:numId w:val="4"/>
              </w:numPr>
              <w:rPr>
                <w:bCs/>
                <w:szCs w:val="20"/>
              </w:rPr>
            </w:pPr>
            <w:r>
              <w:rPr>
                <w:rFonts w:cs="Arial"/>
                <w:noProof/>
                <w:szCs w:val="20"/>
              </w:rPr>
              <w:t>If no text defined, system displays a default message.</w:t>
            </w:r>
          </w:p>
        </w:tc>
      </w:tr>
    </w:tbl>
    <w:p w14:paraId="0B2F01F4" w14:textId="77777777" w:rsidR="009B54F1" w:rsidRDefault="009B54F1" w:rsidP="009B54F1">
      <w:pPr>
        <w:pStyle w:val="BodyText"/>
      </w:pPr>
    </w:p>
    <w:p w14:paraId="256AB44D" w14:textId="516953FB" w:rsidR="009B54F1" w:rsidRDefault="009B54F1" w:rsidP="009B54F1">
      <w:pPr>
        <w:pStyle w:val="Heading5"/>
        <w:keepNext/>
        <w:keepLines/>
        <w:spacing w:before="0" w:line="280" w:lineRule="exact"/>
      </w:pPr>
      <w:r w:rsidRPr="00320A86">
        <w:t>Navigation</w:t>
      </w:r>
      <w:r>
        <w:t xml:space="preserve">/Menu Keys </w:t>
      </w:r>
      <w:r>
        <w:rPr>
          <w:b w:val="0"/>
          <w:bCs w:val="0"/>
          <w:szCs w:val="20"/>
        </w:rPr>
        <w:t xml:space="preserve"> - Current Implementation</w:t>
      </w:r>
    </w:p>
    <w:tbl>
      <w:tblPr>
        <w:tblW w:w="4896"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235"/>
        <w:gridCol w:w="1333"/>
        <w:gridCol w:w="4928"/>
        <w:gridCol w:w="3060"/>
      </w:tblGrid>
      <w:tr w:rsidR="009B54F1" w:rsidRPr="002B416B" w14:paraId="560C194A" w14:textId="77777777" w:rsidTr="006E2707">
        <w:trPr>
          <w:cantSplit/>
        </w:trPr>
        <w:tc>
          <w:tcPr>
            <w:tcW w:w="1235"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0993AC77" w14:textId="77777777" w:rsidR="009B54F1" w:rsidRPr="002B416B" w:rsidRDefault="009B54F1" w:rsidP="006E2707">
            <w:pPr>
              <w:pStyle w:val="BodyText"/>
              <w:spacing w:after="0"/>
              <w:rPr>
                <w:b/>
                <w:bCs/>
              </w:rPr>
            </w:pPr>
            <w:r w:rsidRPr="002B416B">
              <w:rPr>
                <w:b/>
                <w:bCs/>
              </w:rPr>
              <w:t>Label</w:t>
            </w:r>
          </w:p>
        </w:tc>
        <w:tc>
          <w:tcPr>
            <w:tcW w:w="1333"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014C1771" w14:textId="77777777" w:rsidR="009B54F1" w:rsidRPr="002B416B" w:rsidRDefault="009B54F1" w:rsidP="006E2707">
            <w:pPr>
              <w:pStyle w:val="BodyText"/>
              <w:spacing w:after="0"/>
              <w:rPr>
                <w:b/>
                <w:bCs/>
              </w:rPr>
            </w:pPr>
            <w:r w:rsidRPr="002B416B">
              <w:rPr>
                <w:b/>
                <w:bCs/>
              </w:rPr>
              <w:t>State</w:t>
            </w:r>
          </w:p>
        </w:tc>
        <w:tc>
          <w:tcPr>
            <w:tcW w:w="4928"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5F2C0518" w14:textId="77777777" w:rsidR="009B54F1" w:rsidRPr="002B416B" w:rsidRDefault="009B54F1" w:rsidP="006E2707">
            <w:pPr>
              <w:pStyle w:val="BodyText"/>
              <w:spacing w:after="0"/>
              <w:rPr>
                <w:b/>
                <w:bCs/>
              </w:rPr>
            </w:pPr>
            <w:r w:rsidRPr="002B416B">
              <w:rPr>
                <w:b/>
                <w:bCs/>
              </w:rPr>
              <w:t>Next Screen</w:t>
            </w:r>
          </w:p>
        </w:tc>
        <w:tc>
          <w:tcPr>
            <w:tcW w:w="306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36CC48A8" w14:textId="77777777" w:rsidR="009B54F1" w:rsidRPr="002B416B" w:rsidRDefault="009B54F1" w:rsidP="006E2707">
            <w:pPr>
              <w:pStyle w:val="BodyText"/>
              <w:spacing w:after="0"/>
              <w:rPr>
                <w:b/>
                <w:bCs/>
              </w:rPr>
            </w:pPr>
            <w:r w:rsidRPr="002B416B">
              <w:rPr>
                <w:b/>
                <w:bCs/>
              </w:rPr>
              <w:t>Notes</w:t>
            </w:r>
          </w:p>
        </w:tc>
      </w:tr>
      <w:tr w:rsidR="009B54F1" w:rsidRPr="004E3DCA" w14:paraId="0095D867" w14:textId="77777777" w:rsidTr="006E2707">
        <w:trPr>
          <w:cantSplit/>
        </w:trPr>
        <w:tc>
          <w:tcPr>
            <w:tcW w:w="123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93317EE" w14:textId="73F702BD" w:rsidR="009B54F1" w:rsidRPr="004E3DCA" w:rsidRDefault="00B619E2" w:rsidP="006E2707">
            <w:pPr>
              <w:pStyle w:val="BodyText"/>
              <w:spacing w:after="0"/>
            </w:pPr>
            <w:r>
              <w:t>Cancel</w:t>
            </w:r>
          </w:p>
        </w:tc>
        <w:tc>
          <w:tcPr>
            <w:tcW w:w="1333"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829DC74" w14:textId="77777777" w:rsidR="009B54F1" w:rsidRPr="004E3DCA" w:rsidRDefault="009B54F1" w:rsidP="006E2707">
            <w:pPr>
              <w:pStyle w:val="BodyText"/>
              <w:spacing w:after="0"/>
            </w:pPr>
            <w:r w:rsidRPr="004E3DCA">
              <w:t>Enabled</w:t>
            </w:r>
          </w:p>
        </w:tc>
        <w:tc>
          <w:tcPr>
            <w:tcW w:w="492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8FB238F" w14:textId="7EB3DAE6" w:rsidR="009B54F1" w:rsidRPr="004E3DCA" w:rsidRDefault="00B619E2" w:rsidP="006E2707">
            <w:pPr>
              <w:pStyle w:val="BodyText"/>
              <w:numPr>
                <w:ilvl w:val="0"/>
                <w:numId w:val="5"/>
              </w:numPr>
              <w:spacing w:after="0"/>
            </w:pPr>
            <w:r>
              <w:t>Processes Import All Item process and either continues import or returns to item entry.</w:t>
            </w:r>
          </w:p>
        </w:tc>
        <w:tc>
          <w:tcPr>
            <w:tcW w:w="306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590017D" w14:textId="77777777" w:rsidR="009B54F1" w:rsidRPr="004E3DCA" w:rsidRDefault="009B54F1" w:rsidP="006E2707">
            <w:pPr>
              <w:pStyle w:val="BodyText"/>
              <w:spacing w:after="0"/>
            </w:pPr>
            <w:r w:rsidRPr="004E3DCA">
              <w:t xml:space="preserve">Text for key is </w:t>
            </w:r>
            <w:r>
              <w:t>configurable.</w:t>
            </w:r>
          </w:p>
        </w:tc>
      </w:tr>
      <w:tr w:rsidR="00B619E2" w:rsidRPr="004E3DCA" w14:paraId="114F7F47" w14:textId="77777777" w:rsidTr="006E2707">
        <w:trPr>
          <w:cantSplit/>
        </w:trPr>
        <w:tc>
          <w:tcPr>
            <w:tcW w:w="123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9E0B4E8" w14:textId="54E1A915" w:rsidR="00B619E2" w:rsidRDefault="00B619E2" w:rsidP="006E2707">
            <w:pPr>
              <w:pStyle w:val="BodyText"/>
              <w:spacing w:after="0"/>
            </w:pPr>
            <w:r>
              <w:t>Remote</w:t>
            </w:r>
          </w:p>
        </w:tc>
        <w:tc>
          <w:tcPr>
            <w:tcW w:w="1333"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C88FCA6" w14:textId="70206A76" w:rsidR="00B619E2" w:rsidRPr="004E3DCA" w:rsidRDefault="00B619E2" w:rsidP="006E2707">
            <w:pPr>
              <w:pStyle w:val="BodyText"/>
              <w:spacing w:after="0"/>
            </w:pPr>
            <w:r>
              <w:t>Enabled</w:t>
            </w:r>
          </w:p>
        </w:tc>
        <w:tc>
          <w:tcPr>
            <w:tcW w:w="492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E515A60" w14:textId="26A116EC" w:rsidR="00B619E2" w:rsidRPr="004E3DCA" w:rsidRDefault="00B619E2" w:rsidP="006E2707">
            <w:pPr>
              <w:pStyle w:val="BodyText"/>
              <w:numPr>
                <w:ilvl w:val="0"/>
                <w:numId w:val="5"/>
              </w:numPr>
              <w:spacing w:after="0"/>
            </w:pPr>
            <w:r>
              <w:t>Accepts remote approval and continues import process</w:t>
            </w:r>
          </w:p>
        </w:tc>
        <w:tc>
          <w:tcPr>
            <w:tcW w:w="306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204E846" w14:textId="0CF91E80" w:rsidR="00B619E2" w:rsidRPr="004E3DCA" w:rsidRDefault="00B619E2" w:rsidP="006E2707">
            <w:pPr>
              <w:pStyle w:val="BodyText"/>
              <w:spacing w:after="0"/>
            </w:pPr>
            <w:r>
              <w:t>Text for key is configurable</w:t>
            </w:r>
          </w:p>
        </w:tc>
      </w:tr>
      <w:tr w:rsidR="009B54F1" w:rsidRPr="004E3DCA" w14:paraId="7CFA0746" w14:textId="77777777" w:rsidTr="006E2707">
        <w:trPr>
          <w:cantSplit/>
        </w:trPr>
        <w:tc>
          <w:tcPr>
            <w:tcW w:w="123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F9B9F8B" w14:textId="77777777" w:rsidR="009B54F1" w:rsidRPr="004E3DCA" w:rsidRDefault="009B54F1" w:rsidP="006E2707">
            <w:pPr>
              <w:pStyle w:val="BodyText"/>
              <w:spacing w:after="0"/>
            </w:pPr>
            <w:r>
              <w:t>Continue</w:t>
            </w:r>
          </w:p>
        </w:tc>
        <w:tc>
          <w:tcPr>
            <w:tcW w:w="1333"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0444CD8" w14:textId="77777777" w:rsidR="009B54F1" w:rsidRPr="004E3DCA" w:rsidRDefault="009B54F1" w:rsidP="006E2707">
            <w:pPr>
              <w:pStyle w:val="BodyText"/>
              <w:spacing w:after="0"/>
            </w:pPr>
            <w:r>
              <w:t>Enabled</w:t>
            </w:r>
          </w:p>
        </w:tc>
        <w:tc>
          <w:tcPr>
            <w:tcW w:w="492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744EC66" w14:textId="5BF481B7" w:rsidR="009B54F1" w:rsidRDefault="009B54F1" w:rsidP="006E2707">
            <w:pPr>
              <w:pStyle w:val="BodyText"/>
              <w:numPr>
                <w:ilvl w:val="0"/>
                <w:numId w:val="5"/>
              </w:numPr>
              <w:spacing w:after="0"/>
            </w:pPr>
            <w:r>
              <w:t xml:space="preserve">If valid </w:t>
            </w:r>
            <w:r w:rsidR="00B619E2">
              <w:t>manager approval</w:t>
            </w:r>
            <w:r>
              <w:t xml:space="preserve">, import process </w:t>
            </w:r>
            <w:r w:rsidR="00B619E2">
              <w:t>continues</w:t>
            </w:r>
          </w:p>
          <w:p w14:paraId="6A2DD2D4" w14:textId="4E212E09" w:rsidR="009B54F1" w:rsidRPr="004E3DCA" w:rsidRDefault="009B54F1" w:rsidP="006E2707">
            <w:pPr>
              <w:pStyle w:val="BodyText"/>
              <w:numPr>
                <w:ilvl w:val="0"/>
                <w:numId w:val="5"/>
              </w:numPr>
              <w:spacing w:after="0"/>
            </w:pPr>
            <w:r>
              <w:t>If not valid, error message displays</w:t>
            </w:r>
            <w:r w:rsidR="00B619E2">
              <w:t xml:space="preserve"> and returns to manager approval prompt</w:t>
            </w:r>
            <w:r>
              <w:t>.</w:t>
            </w:r>
          </w:p>
        </w:tc>
        <w:tc>
          <w:tcPr>
            <w:tcW w:w="306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AFDFDAE" w14:textId="77777777" w:rsidR="009B54F1" w:rsidRPr="004E3DCA" w:rsidRDefault="009B54F1" w:rsidP="006E2707">
            <w:pPr>
              <w:pStyle w:val="BodyText"/>
              <w:spacing w:after="0"/>
            </w:pPr>
            <w:r w:rsidRPr="004E3DCA">
              <w:t xml:space="preserve">Text for key is </w:t>
            </w:r>
            <w:r>
              <w:t>configurable.</w:t>
            </w:r>
          </w:p>
        </w:tc>
      </w:tr>
    </w:tbl>
    <w:p w14:paraId="1EF60D6E" w14:textId="77777777" w:rsidR="009B54F1" w:rsidRDefault="009B54F1" w:rsidP="009B54F1">
      <w:pPr>
        <w:pStyle w:val="BodyText"/>
      </w:pPr>
    </w:p>
    <w:p w14:paraId="606DF852" w14:textId="35B07069" w:rsidR="009B54F1" w:rsidRPr="00320A86" w:rsidRDefault="009B54F1" w:rsidP="009B54F1">
      <w:pPr>
        <w:pStyle w:val="Heading5"/>
        <w:keepNext/>
        <w:keepLines/>
        <w:spacing w:before="0" w:line="280" w:lineRule="exact"/>
      </w:pPr>
      <w:r w:rsidRPr="00320A86">
        <w:t xml:space="preserve">Data/Input </w:t>
      </w:r>
      <w:r>
        <w:t>Field Enhancements</w:t>
      </w:r>
      <w:r w:rsidR="00B619E2">
        <w:t xml:space="preserve"> </w:t>
      </w:r>
      <w:r w:rsidR="00B619E2">
        <w:rPr>
          <w:b w:val="0"/>
          <w:bCs w:val="0"/>
          <w:szCs w:val="20"/>
        </w:rPr>
        <w:t>- Current Implementation</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15" w:type="dxa"/>
          <w:right w:w="115" w:type="dxa"/>
        </w:tblCellMar>
        <w:tblLook w:val="04A0" w:firstRow="1" w:lastRow="0" w:firstColumn="1" w:lastColumn="0" w:noHBand="0" w:noVBand="1"/>
      </w:tblPr>
      <w:tblGrid>
        <w:gridCol w:w="1220"/>
        <w:gridCol w:w="1033"/>
        <w:gridCol w:w="950"/>
        <w:gridCol w:w="1593"/>
        <w:gridCol w:w="1170"/>
        <w:gridCol w:w="1260"/>
        <w:gridCol w:w="3338"/>
      </w:tblGrid>
      <w:tr w:rsidR="009B54F1" w:rsidRPr="00583AE6" w14:paraId="116F5301" w14:textId="77777777" w:rsidTr="006E2707">
        <w:trPr>
          <w:cantSplit/>
        </w:trPr>
        <w:tc>
          <w:tcPr>
            <w:tcW w:w="122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75DC46F0" w14:textId="77777777" w:rsidR="009B54F1" w:rsidRPr="00583AE6" w:rsidRDefault="009B54F1" w:rsidP="006E2707">
            <w:pPr>
              <w:pStyle w:val="BodyText"/>
              <w:spacing w:after="0"/>
              <w:rPr>
                <w:b/>
                <w:bCs/>
              </w:rPr>
            </w:pPr>
            <w:r w:rsidRPr="00583AE6">
              <w:rPr>
                <w:b/>
                <w:bCs/>
              </w:rPr>
              <w:t>Label</w:t>
            </w:r>
          </w:p>
        </w:tc>
        <w:tc>
          <w:tcPr>
            <w:tcW w:w="1033"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1E9A6DA2" w14:textId="77777777" w:rsidR="009B54F1" w:rsidRPr="00583AE6" w:rsidRDefault="009B54F1" w:rsidP="006E2707">
            <w:pPr>
              <w:pStyle w:val="BodyText"/>
              <w:spacing w:after="0"/>
              <w:rPr>
                <w:b/>
                <w:bCs/>
              </w:rPr>
            </w:pPr>
            <w:r w:rsidRPr="00583AE6">
              <w:rPr>
                <w:b/>
                <w:bCs/>
              </w:rPr>
              <w:t>Editable</w:t>
            </w:r>
          </w:p>
        </w:tc>
        <w:tc>
          <w:tcPr>
            <w:tcW w:w="95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256CB0DA" w14:textId="77777777" w:rsidR="009B54F1" w:rsidRPr="00583AE6" w:rsidRDefault="009B54F1" w:rsidP="006E2707">
            <w:pPr>
              <w:pStyle w:val="BodyText"/>
              <w:spacing w:after="0"/>
              <w:rPr>
                <w:b/>
                <w:bCs/>
              </w:rPr>
            </w:pPr>
            <w:r w:rsidRPr="00583AE6">
              <w:rPr>
                <w:b/>
                <w:bCs/>
              </w:rPr>
              <w:t>Req’d?</w:t>
            </w:r>
          </w:p>
        </w:tc>
        <w:tc>
          <w:tcPr>
            <w:tcW w:w="1593"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55C95C3B" w14:textId="77777777" w:rsidR="009B54F1" w:rsidRPr="00583AE6" w:rsidRDefault="009B54F1" w:rsidP="006E2707">
            <w:pPr>
              <w:pStyle w:val="BodyText"/>
              <w:spacing w:after="0"/>
              <w:rPr>
                <w:b/>
                <w:bCs/>
              </w:rPr>
            </w:pPr>
            <w:r w:rsidRPr="00583AE6">
              <w:rPr>
                <w:b/>
                <w:bCs/>
              </w:rPr>
              <w:t>Data Type</w:t>
            </w:r>
          </w:p>
        </w:tc>
        <w:tc>
          <w:tcPr>
            <w:tcW w:w="117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28E436C0" w14:textId="77777777" w:rsidR="009B54F1" w:rsidRPr="00583AE6" w:rsidRDefault="009B54F1" w:rsidP="006E2707">
            <w:pPr>
              <w:pStyle w:val="BodyText"/>
              <w:spacing w:after="0"/>
              <w:rPr>
                <w:b/>
                <w:bCs/>
              </w:rPr>
            </w:pPr>
            <w:r w:rsidRPr="00583AE6">
              <w:rPr>
                <w:b/>
                <w:bCs/>
              </w:rPr>
              <w:t>Min</w:t>
            </w:r>
          </w:p>
          <w:p w14:paraId="56152C21" w14:textId="77777777" w:rsidR="009B54F1" w:rsidRPr="00583AE6" w:rsidRDefault="009B54F1" w:rsidP="006E2707">
            <w:pPr>
              <w:pStyle w:val="BodyText"/>
              <w:spacing w:after="0"/>
              <w:rPr>
                <w:b/>
                <w:bCs/>
              </w:rPr>
            </w:pPr>
            <w:r w:rsidRPr="00583AE6">
              <w:rPr>
                <w:b/>
                <w:bCs/>
              </w:rPr>
              <w:t>Length</w:t>
            </w:r>
          </w:p>
        </w:tc>
        <w:tc>
          <w:tcPr>
            <w:tcW w:w="126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054AD9AA" w14:textId="77777777" w:rsidR="009B54F1" w:rsidRPr="00583AE6" w:rsidRDefault="009B54F1" w:rsidP="006E2707">
            <w:pPr>
              <w:pStyle w:val="BodyText"/>
              <w:spacing w:after="0"/>
              <w:rPr>
                <w:b/>
                <w:bCs/>
              </w:rPr>
            </w:pPr>
            <w:r w:rsidRPr="00583AE6">
              <w:rPr>
                <w:b/>
                <w:bCs/>
              </w:rPr>
              <w:t>Max</w:t>
            </w:r>
          </w:p>
          <w:p w14:paraId="238D02E9" w14:textId="77777777" w:rsidR="009B54F1" w:rsidRPr="00583AE6" w:rsidRDefault="009B54F1" w:rsidP="006E2707">
            <w:pPr>
              <w:pStyle w:val="BodyText"/>
              <w:spacing w:after="0"/>
              <w:rPr>
                <w:b/>
                <w:bCs/>
              </w:rPr>
            </w:pPr>
            <w:r w:rsidRPr="00583AE6">
              <w:rPr>
                <w:b/>
                <w:bCs/>
              </w:rPr>
              <w:t>Length</w:t>
            </w:r>
          </w:p>
        </w:tc>
        <w:tc>
          <w:tcPr>
            <w:tcW w:w="3338"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73B5684D" w14:textId="77777777" w:rsidR="009B54F1" w:rsidRPr="00583AE6" w:rsidRDefault="009B54F1" w:rsidP="006E2707">
            <w:pPr>
              <w:pStyle w:val="BodyText"/>
              <w:spacing w:after="0"/>
              <w:rPr>
                <w:b/>
                <w:bCs/>
              </w:rPr>
            </w:pPr>
            <w:r w:rsidRPr="00583AE6">
              <w:rPr>
                <w:b/>
                <w:bCs/>
              </w:rPr>
              <w:t>Notes</w:t>
            </w:r>
          </w:p>
        </w:tc>
      </w:tr>
      <w:tr w:rsidR="009B54F1" w:rsidRPr="00E5124C" w14:paraId="108ACA92" w14:textId="77777777" w:rsidTr="006E2707">
        <w:trPr>
          <w:cantSplit/>
        </w:trPr>
        <w:tc>
          <w:tcPr>
            <w:tcW w:w="122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6CFF8BE" w14:textId="2BF37158" w:rsidR="009B54F1" w:rsidRPr="00E5124C" w:rsidRDefault="00B619E2" w:rsidP="006E2707">
            <w:pPr>
              <w:pStyle w:val="BodyText"/>
              <w:spacing w:after="0"/>
              <w:rPr>
                <w:bCs/>
              </w:rPr>
            </w:pPr>
            <w:r>
              <w:rPr>
                <w:bCs/>
              </w:rPr>
              <w:t>User ID</w:t>
            </w:r>
          </w:p>
        </w:tc>
        <w:tc>
          <w:tcPr>
            <w:tcW w:w="1033"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38697BF" w14:textId="77777777" w:rsidR="009B54F1" w:rsidRPr="00E5124C" w:rsidRDefault="009B54F1" w:rsidP="006E2707">
            <w:pPr>
              <w:pStyle w:val="BodyText"/>
              <w:spacing w:after="0"/>
            </w:pPr>
            <w:r w:rsidRPr="00E5124C">
              <w:t>Yes</w:t>
            </w:r>
          </w:p>
        </w:tc>
        <w:tc>
          <w:tcPr>
            <w:tcW w:w="9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D7844A3" w14:textId="77777777" w:rsidR="009B54F1" w:rsidRPr="00E5124C" w:rsidRDefault="009B54F1" w:rsidP="006E2707">
            <w:pPr>
              <w:pStyle w:val="BodyText"/>
              <w:spacing w:after="0"/>
            </w:pPr>
            <w:r w:rsidRPr="00E5124C">
              <w:t>Yes</w:t>
            </w:r>
          </w:p>
        </w:tc>
        <w:tc>
          <w:tcPr>
            <w:tcW w:w="1593"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9EE21A5" w14:textId="77777777" w:rsidR="009B54F1" w:rsidRPr="00E5124C" w:rsidRDefault="009B54F1" w:rsidP="006E2707">
            <w:pPr>
              <w:pStyle w:val="BodyText"/>
              <w:spacing w:after="0"/>
            </w:pPr>
            <w:r>
              <w:t>Alphanumeric</w:t>
            </w:r>
          </w:p>
        </w:tc>
        <w:tc>
          <w:tcPr>
            <w:tcW w:w="117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F8D774F" w14:textId="77777777" w:rsidR="009B54F1" w:rsidRPr="0065221C" w:rsidRDefault="009B54F1" w:rsidP="006E2707">
            <w:pPr>
              <w:pStyle w:val="BodyText"/>
              <w:spacing w:after="0"/>
            </w:pPr>
            <w:r>
              <w:t>1</w:t>
            </w:r>
          </w:p>
        </w:tc>
        <w:tc>
          <w:tcPr>
            <w:tcW w:w="126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126C64D" w14:textId="77777777" w:rsidR="009B54F1" w:rsidRPr="0065221C" w:rsidRDefault="009B54F1" w:rsidP="006E2707">
            <w:pPr>
              <w:pStyle w:val="BodyText"/>
              <w:spacing w:after="0"/>
            </w:pPr>
            <w:r>
              <w:t>50</w:t>
            </w:r>
          </w:p>
        </w:tc>
        <w:tc>
          <w:tcPr>
            <w:tcW w:w="333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7923F15" w14:textId="77777777" w:rsidR="009B54F1" w:rsidRPr="00E5124C" w:rsidRDefault="009B54F1" w:rsidP="006E2707">
            <w:pPr>
              <w:pStyle w:val="BodyText"/>
              <w:spacing w:after="0"/>
            </w:pPr>
          </w:p>
        </w:tc>
      </w:tr>
      <w:tr w:rsidR="00B619E2" w:rsidRPr="00E5124C" w14:paraId="0A97A20B" w14:textId="77777777" w:rsidTr="006E2707">
        <w:trPr>
          <w:cantSplit/>
        </w:trPr>
        <w:tc>
          <w:tcPr>
            <w:tcW w:w="122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2CC6FD6" w14:textId="76302B14" w:rsidR="00B619E2" w:rsidRDefault="00B619E2" w:rsidP="006E2707">
            <w:pPr>
              <w:pStyle w:val="BodyText"/>
              <w:spacing w:after="0"/>
              <w:rPr>
                <w:bCs/>
              </w:rPr>
            </w:pPr>
            <w:r>
              <w:rPr>
                <w:bCs/>
              </w:rPr>
              <w:t>Password</w:t>
            </w:r>
          </w:p>
        </w:tc>
        <w:tc>
          <w:tcPr>
            <w:tcW w:w="1033"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7EB4CAB" w14:textId="30F1891D" w:rsidR="00B619E2" w:rsidRPr="00E5124C" w:rsidRDefault="00B619E2" w:rsidP="006E2707">
            <w:pPr>
              <w:pStyle w:val="BodyText"/>
              <w:spacing w:after="0"/>
            </w:pPr>
            <w:r>
              <w:t>Yes</w:t>
            </w:r>
          </w:p>
        </w:tc>
        <w:tc>
          <w:tcPr>
            <w:tcW w:w="9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8E9137C" w14:textId="3D25F846" w:rsidR="00B619E2" w:rsidRPr="00E5124C" w:rsidRDefault="00B619E2" w:rsidP="006E2707">
            <w:pPr>
              <w:pStyle w:val="BodyText"/>
              <w:spacing w:after="0"/>
            </w:pPr>
            <w:r>
              <w:t>Yes</w:t>
            </w:r>
          </w:p>
        </w:tc>
        <w:tc>
          <w:tcPr>
            <w:tcW w:w="1593"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09D744F" w14:textId="74B26DFE" w:rsidR="00B619E2" w:rsidRDefault="00B619E2" w:rsidP="006E2707">
            <w:pPr>
              <w:pStyle w:val="BodyText"/>
              <w:spacing w:after="0"/>
            </w:pPr>
            <w:r>
              <w:t>Alphanumeric</w:t>
            </w:r>
          </w:p>
        </w:tc>
        <w:tc>
          <w:tcPr>
            <w:tcW w:w="117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383C2B4" w14:textId="3E67DC72" w:rsidR="00B619E2" w:rsidRDefault="00B619E2" w:rsidP="006E2707">
            <w:pPr>
              <w:pStyle w:val="BodyText"/>
              <w:spacing w:after="0"/>
            </w:pPr>
            <w:r>
              <w:t>8</w:t>
            </w:r>
          </w:p>
        </w:tc>
        <w:tc>
          <w:tcPr>
            <w:tcW w:w="126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0D16297" w14:textId="3180E585" w:rsidR="00B619E2" w:rsidRDefault="00B619E2" w:rsidP="006E2707">
            <w:pPr>
              <w:pStyle w:val="BodyText"/>
              <w:spacing w:after="0"/>
            </w:pPr>
            <w:r>
              <w:t>50</w:t>
            </w:r>
          </w:p>
        </w:tc>
        <w:tc>
          <w:tcPr>
            <w:tcW w:w="333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BBFDD3F" w14:textId="77777777" w:rsidR="00B619E2" w:rsidRPr="00E5124C" w:rsidRDefault="00B619E2" w:rsidP="006E2707">
            <w:pPr>
              <w:pStyle w:val="BodyText"/>
              <w:spacing w:after="0"/>
            </w:pPr>
          </w:p>
        </w:tc>
      </w:tr>
    </w:tbl>
    <w:p w14:paraId="1CBEBE2E" w14:textId="77777777" w:rsidR="008918AC" w:rsidRDefault="008918AC" w:rsidP="008918AC">
      <w:pPr>
        <w:pStyle w:val="BodyText"/>
      </w:pPr>
    </w:p>
    <w:p w14:paraId="67EEE4B0" w14:textId="77777777" w:rsidR="008918AC" w:rsidRDefault="008918AC" w:rsidP="00CB303A">
      <w:pPr>
        <w:pStyle w:val="Heading3"/>
      </w:pPr>
      <w:bookmarkStart w:id="199" w:name="_Toc323818533"/>
      <w:r w:rsidRPr="00A01DB1">
        <w:t>Dialog Messages/Message Boxes</w:t>
      </w:r>
      <w:bookmarkEnd w:id="195"/>
      <w:bookmarkEnd w:id="199"/>
    </w:p>
    <w:p w14:paraId="6E593F04" w14:textId="7B9E9392" w:rsidR="00B35E5A" w:rsidRDefault="00B35E5A" w:rsidP="00B35E5A">
      <w:pPr>
        <w:pStyle w:val="Heading4"/>
      </w:pPr>
      <w:bookmarkStart w:id="200" w:name="_Ref401751097"/>
      <w:r>
        <w:t>Invalid Basket Number</w:t>
      </w:r>
      <w:bookmarkEnd w:id="200"/>
    </w:p>
    <w:p w14:paraId="513FFEA0" w14:textId="7AAA6C08" w:rsidR="00B35E5A" w:rsidRDefault="00B35E5A" w:rsidP="00B35E5A">
      <w:pPr>
        <w:pStyle w:val="BodyText"/>
      </w:pPr>
    </w:p>
    <w:tbl>
      <w:tblPr>
        <w:tblW w:w="4883"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778"/>
        <w:gridCol w:w="8750"/>
      </w:tblGrid>
      <w:tr w:rsidR="00EB109E" w:rsidRPr="00C71307" w14:paraId="357DD283" w14:textId="77777777" w:rsidTr="000A7F90">
        <w:trPr>
          <w:cantSplit/>
        </w:trPr>
        <w:tc>
          <w:tcPr>
            <w:tcW w:w="1792" w:type="dxa"/>
            <w:tcBorders>
              <w:right w:val="single" w:sz="18" w:space="0" w:color="4F81BD"/>
            </w:tcBorders>
            <w:vAlign w:val="center"/>
          </w:tcPr>
          <w:p w14:paraId="768A3CB0" w14:textId="77777777" w:rsidR="00EB109E" w:rsidRPr="00C71307" w:rsidRDefault="00EB109E" w:rsidP="000A7F90">
            <w:pPr>
              <w:rPr>
                <w:b/>
                <w:bCs/>
                <w:szCs w:val="20"/>
              </w:rPr>
            </w:pPr>
            <w:r w:rsidRPr="00C71307">
              <w:rPr>
                <w:b/>
                <w:bCs/>
                <w:szCs w:val="20"/>
              </w:rPr>
              <w:t>Description</w:t>
            </w:r>
          </w:p>
        </w:tc>
        <w:tc>
          <w:tcPr>
            <w:tcW w:w="8979" w:type="dxa"/>
            <w:tcBorders>
              <w:left w:val="single" w:sz="18" w:space="0" w:color="4F81BD"/>
            </w:tcBorders>
            <w:vAlign w:val="center"/>
          </w:tcPr>
          <w:p w14:paraId="30472C5E" w14:textId="06D07A37" w:rsidR="00EB109E" w:rsidRPr="00C71307" w:rsidRDefault="00EB109E" w:rsidP="00EB109E">
            <w:pPr>
              <w:rPr>
                <w:bCs/>
                <w:szCs w:val="20"/>
              </w:rPr>
            </w:pPr>
            <w:r w:rsidRPr="00C71307">
              <w:rPr>
                <w:bCs/>
                <w:szCs w:val="20"/>
              </w:rPr>
              <w:t xml:space="preserve">Message displays </w:t>
            </w:r>
            <w:r>
              <w:rPr>
                <w:bCs/>
                <w:szCs w:val="20"/>
              </w:rPr>
              <w:t>when basket number not valid</w:t>
            </w:r>
          </w:p>
        </w:tc>
      </w:tr>
      <w:tr w:rsidR="00EB109E" w:rsidRPr="00C71307" w14:paraId="3E2CFA9A" w14:textId="77777777" w:rsidTr="000A7F90">
        <w:trPr>
          <w:cantSplit/>
        </w:trPr>
        <w:tc>
          <w:tcPr>
            <w:tcW w:w="1792" w:type="dxa"/>
            <w:tcBorders>
              <w:bottom w:val="single" w:sz="8" w:space="0" w:color="4F81BD"/>
              <w:right w:val="single" w:sz="18" w:space="0" w:color="4F81BD"/>
            </w:tcBorders>
            <w:shd w:val="clear" w:color="auto" w:fill="DBE5F1" w:themeFill="accent1" w:themeFillTint="33"/>
            <w:vAlign w:val="center"/>
          </w:tcPr>
          <w:p w14:paraId="3701C68E" w14:textId="77777777" w:rsidR="00EB109E" w:rsidRPr="00C71307" w:rsidRDefault="00EB109E" w:rsidP="000A7F90">
            <w:pPr>
              <w:rPr>
                <w:b/>
                <w:bCs/>
                <w:szCs w:val="20"/>
              </w:rPr>
            </w:pPr>
            <w:r w:rsidRPr="00C71307">
              <w:rPr>
                <w:b/>
                <w:bCs/>
                <w:szCs w:val="20"/>
              </w:rPr>
              <w:t>Message</w:t>
            </w:r>
          </w:p>
        </w:tc>
        <w:tc>
          <w:tcPr>
            <w:tcW w:w="8979" w:type="dxa"/>
            <w:tcBorders>
              <w:left w:val="single" w:sz="18" w:space="0" w:color="4F81BD"/>
              <w:bottom w:val="single" w:sz="8" w:space="0" w:color="4F81BD"/>
            </w:tcBorders>
            <w:shd w:val="clear" w:color="auto" w:fill="DBE5F1" w:themeFill="accent1" w:themeFillTint="33"/>
            <w:vAlign w:val="center"/>
          </w:tcPr>
          <w:p w14:paraId="5A2AFCB1" w14:textId="573631B1" w:rsidR="00EB109E" w:rsidRPr="00C71307" w:rsidRDefault="00EB109E" w:rsidP="000A7F90">
            <w:pPr>
              <w:rPr>
                <w:szCs w:val="20"/>
              </w:rPr>
            </w:pPr>
            <w:r>
              <w:rPr>
                <w:bCs/>
                <w:szCs w:val="20"/>
              </w:rPr>
              <w:t>Invalid Basket Number</w:t>
            </w:r>
          </w:p>
        </w:tc>
      </w:tr>
      <w:tr w:rsidR="00EB109E" w:rsidRPr="00C71307" w14:paraId="73BE6F6F" w14:textId="77777777" w:rsidTr="000A7F90">
        <w:trPr>
          <w:cantSplit/>
        </w:trPr>
        <w:tc>
          <w:tcPr>
            <w:tcW w:w="1792" w:type="dxa"/>
            <w:tcBorders>
              <w:bottom w:val="single" w:sz="8" w:space="0" w:color="4F81BD"/>
              <w:right w:val="single" w:sz="18" w:space="0" w:color="4F81BD"/>
            </w:tcBorders>
            <w:shd w:val="clear" w:color="auto" w:fill="auto"/>
            <w:vAlign w:val="center"/>
          </w:tcPr>
          <w:p w14:paraId="5E96B9CA" w14:textId="77777777" w:rsidR="00EB109E" w:rsidRPr="00C71307" w:rsidRDefault="00EB109E" w:rsidP="000A7F90">
            <w:pPr>
              <w:rPr>
                <w:b/>
                <w:bCs/>
                <w:szCs w:val="20"/>
              </w:rPr>
            </w:pPr>
            <w:r w:rsidRPr="00C71307">
              <w:rPr>
                <w:b/>
                <w:bCs/>
                <w:szCs w:val="20"/>
              </w:rPr>
              <w:t>Key prompt</w:t>
            </w:r>
          </w:p>
        </w:tc>
        <w:tc>
          <w:tcPr>
            <w:tcW w:w="8979" w:type="dxa"/>
            <w:tcBorders>
              <w:left w:val="single" w:sz="18" w:space="0" w:color="4F81BD"/>
              <w:bottom w:val="single" w:sz="8" w:space="0" w:color="4F81BD"/>
            </w:tcBorders>
            <w:shd w:val="clear" w:color="auto" w:fill="auto"/>
            <w:vAlign w:val="center"/>
          </w:tcPr>
          <w:p w14:paraId="57625E09" w14:textId="5DC0B413" w:rsidR="00EB109E" w:rsidRPr="00C71307" w:rsidRDefault="00EB109E" w:rsidP="00EB109E">
            <w:pPr>
              <w:rPr>
                <w:szCs w:val="20"/>
              </w:rPr>
            </w:pPr>
            <w:r w:rsidRPr="00C71307">
              <w:rPr>
                <w:szCs w:val="20"/>
              </w:rPr>
              <w:t xml:space="preserve">OK – </w:t>
            </w:r>
            <w:r>
              <w:rPr>
                <w:szCs w:val="20"/>
              </w:rPr>
              <w:t>continues returns to basket prompt</w:t>
            </w:r>
            <w:r w:rsidRPr="00C71307">
              <w:rPr>
                <w:szCs w:val="20"/>
              </w:rPr>
              <w:t>.</w:t>
            </w:r>
          </w:p>
        </w:tc>
      </w:tr>
      <w:tr w:rsidR="00EB109E" w:rsidRPr="00C71307" w14:paraId="3D52E664" w14:textId="77777777" w:rsidTr="000A7F90">
        <w:trPr>
          <w:cantSplit/>
        </w:trPr>
        <w:tc>
          <w:tcPr>
            <w:tcW w:w="1792" w:type="dxa"/>
            <w:tcBorders>
              <w:bottom w:val="single" w:sz="8" w:space="0" w:color="4F81BD"/>
              <w:right w:val="single" w:sz="18" w:space="0" w:color="4F81BD"/>
            </w:tcBorders>
            <w:shd w:val="clear" w:color="auto" w:fill="DBE5F1" w:themeFill="accent1" w:themeFillTint="33"/>
            <w:vAlign w:val="center"/>
          </w:tcPr>
          <w:p w14:paraId="6BC5F24D" w14:textId="77777777" w:rsidR="00EB109E" w:rsidRPr="00C71307" w:rsidRDefault="00EB109E" w:rsidP="000A7F90">
            <w:pPr>
              <w:rPr>
                <w:b/>
                <w:bCs/>
                <w:szCs w:val="20"/>
              </w:rPr>
            </w:pPr>
            <w:r w:rsidRPr="00C71307">
              <w:rPr>
                <w:b/>
                <w:bCs/>
                <w:szCs w:val="20"/>
              </w:rPr>
              <w:t>Notes</w:t>
            </w:r>
          </w:p>
        </w:tc>
        <w:tc>
          <w:tcPr>
            <w:tcW w:w="8979" w:type="dxa"/>
            <w:tcBorders>
              <w:left w:val="single" w:sz="18" w:space="0" w:color="4F81BD"/>
              <w:bottom w:val="single" w:sz="8" w:space="0" w:color="4F81BD"/>
            </w:tcBorders>
            <w:shd w:val="clear" w:color="auto" w:fill="DBE5F1" w:themeFill="accent1" w:themeFillTint="33"/>
            <w:vAlign w:val="center"/>
          </w:tcPr>
          <w:p w14:paraId="23ED7347" w14:textId="3363EABD" w:rsidR="00EB109E" w:rsidRPr="005315F4" w:rsidRDefault="00EB109E" w:rsidP="00EA2934">
            <w:pPr>
              <w:pStyle w:val="ListParagraph"/>
              <w:numPr>
                <w:ilvl w:val="0"/>
                <w:numId w:val="4"/>
              </w:numPr>
              <w:rPr>
                <w:szCs w:val="20"/>
              </w:rPr>
            </w:pPr>
            <w:r>
              <w:rPr>
                <w:szCs w:val="20"/>
              </w:rPr>
              <w:t xml:space="preserve">Text for the message is configurable by </w:t>
            </w:r>
            <w:r w:rsidRPr="008E5457">
              <w:rPr>
                <w:i/>
                <w:szCs w:val="20"/>
              </w:rPr>
              <w:t>Application</w:t>
            </w:r>
            <w:r>
              <w:rPr>
                <w:i/>
                <w:szCs w:val="20"/>
              </w:rPr>
              <w:t xml:space="preserve"> </w:t>
            </w:r>
            <w:r w:rsidRPr="008E5457">
              <w:rPr>
                <w:i/>
                <w:szCs w:val="20"/>
              </w:rPr>
              <w:t>ID</w:t>
            </w:r>
            <w:r>
              <w:rPr>
                <w:szCs w:val="20"/>
              </w:rPr>
              <w:t xml:space="preserve"> </w:t>
            </w:r>
            <w:r w:rsidRPr="008E5457">
              <w:rPr>
                <w:i/>
                <w:szCs w:val="20"/>
              </w:rPr>
              <w:t>(</w:t>
            </w:r>
            <w:r w:rsidRPr="008E5457">
              <w:rPr>
                <w:szCs w:val="20"/>
              </w:rPr>
              <w:t>where</w:t>
            </w:r>
            <w:r w:rsidRPr="008E5457">
              <w:rPr>
                <w:i/>
                <w:szCs w:val="20"/>
              </w:rPr>
              <w:t xml:space="preserve"> Application</w:t>
            </w:r>
            <w:r>
              <w:rPr>
                <w:i/>
                <w:szCs w:val="20"/>
              </w:rPr>
              <w:t xml:space="preserve"> </w:t>
            </w:r>
            <w:r w:rsidRPr="008E5457">
              <w:rPr>
                <w:i/>
                <w:szCs w:val="20"/>
              </w:rPr>
              <w:t>ID</w:t>
            </w:r>
            <w:r w:rsidRPr="008E5457">
              <w:rPr>
                <w:szCs w:val="20"/>
              </w:rPr>
              <w:t xml:space="preserve"> </w:t>
            </w:r>
            <w:r>
              <w:rPr>
                <w:szCs w:val="20"/>
              </w:rPr>
              <w:t xml:space="preserve">is defined in the validation (section </w:t>
            </w:r>
            <w:r>
              <w:rPr>
                <w:szCs w:val="20"/>
              </w:rPr>
              <w:fldChar w:fldCharType="begin"/>
            </w:r>
            <w:r>
              <w:rPr>
                <w:szCs w:val="20"/>
              </w:rPr>
              <w:instrText xml:space="preserve"> REF _Ref401230942 \r \h </w:instrText>
            </w:r>
            <w:r>
              <w:rPr>
                <w:szCs w:val="20"/>
              </w:rPr>
            </w:r>
            <w:r>
              <w:rPr>
                <w:szCs w:val="20"/>
              </w:rPr>
              <w:fldChar w:fldCharType="separate"/>
            </w:r>
            <w:r w:rsidR="00B177F9">
              <w:rPr>
                <w:szCs w:val="20"/>
              </w:rPr>
              <w:t>10</w:t>
            </w:r>
            <w:r>
              <w:rPr>
                <w:szCs w:val="20"/>
              </w:rPr>
              <w:fldChar w:fldCharType="end"/>
            </w:r>
            <w:r w:rsidRPr="008E5457">
              <w:rPr>
                <w:rFonts w:cs="Arial"/>
                <w:noProof/>
                <w:szCs w:val="20"/>
              </w:rPr>
              <w:t>)</w:t>
            </w:r>
            <w:r w:rsidR="005315F4">
              <w:rPr>
                <w:rFonts w:cs="Arial"/>
                <w:noProof/>
                <w:szCs w:val="20"/>
              </w:rPr>
              <w:t>).</w:t>
            </w:r>
          </w:p>
          <w:p w14:paraId="6B1636D2" w14:textId="4E4209FA" w:rsidR="005315F4" w:rsidRDefault="005315F4" w:rsidP="00EA2934">
            <w:pPr>
              <w:pStyle w:val="ListParagraph"/>
              <w:numPr>
                <w:ilvl w:val="0"/>
                <w:numId w:val="4"/>
              </w:numPr>
              <w:rPr>
                <w:szCs w:val="20"/>
              </w:rPr>
            </w:pPr>
            <w:r>
              <w:rPr>
                <w:rFonts w:cs="Arial"/>
                <w:noProof/>
                <w:szCs w:val="20"/>
              </w:rPr>
              <w:t>If no text defined, system displays a default message.</w:t>
            </w:r>
          </w:p>
          <w:p w14:paraId="676C35A5" w14:textId="1813CC79" w:rsidR="00EB109E" w:rsidRPr="00C71307" w:rsidRDefault="00EB109E" w:rsidP="00EA2934">
            <w:pPr>
              <w:pStyle w:val="ListParagraph"/>
              <w:numPr>
                <w:ilvl w:val="0"/>
                <w:numId w:val="4"/>
              </w:numPr>
              <w:rPr>
                <w:szCs w:val="20"/>
              </w:rPr>
            </w:pPr>
            <w:r>
              <w:rPr>
                <w:szCs w:val="20"/>
              </w:rPr>
              <w:t>Key prompt text is configurable by Application ID</w:t>
            </w:r>
            <w:r>
              <w:rPr>
                <w:rFonts w:cs="Arial"/>
                <w:noProof/>
                <w:szCs w:val="20"/>
              </w:rPr>
              <w:t>)</w:t>
            </w:r>
          </w:p>
        </w:tc>
      </w:tr>
    </w:tbl>
    <w:p w14:paraId="0E9820D9" w14:textId="77777777" w:rsidR="0093422C" w:rsidRDefault="0093422C" w:rsidP="00B35E5A">
      <w:pPr>
        <w:pStyle w:val="BodyText"/>
      </w:pPr>
    </w:p>
    <w:p w14:paraId="410FD483" w14:textId="3E904248" w:rsidR="0093422C" w:rsidRPr="00A01DB1" w:rsidRDefault="007536A9" w:rsidP="0093422C">
      <w:pPr>
        <w:pStyle w:val="Heading4"/>
      </w:pPr>
      <w:bookmarkStart w:id="201" w:name="_Ref399228292"/>
      <w:r>
        <w:t xml:space="preserve">Multiple </w:t>
      </w:r>
      <w:r w:rsidR="0093422C">
        <w:t>Basket</w:t>
      </w:r>
      <w:r>
        <w:t>s</w:t>
      </w:r>
      <w:r w:rsidR="0093422C">
        <w:t xml:space="preserve"> per Transaction Error </w:t>
      </w:r>
      <w:r w:rsidR="0093422C" w:rsidRPr="00A01DB1">
        <w:t>Message</w:t>
      </w:r>
      <w:bookmarkEnd w:id="201"/>
    </w:p>
    <w:tbl>
      <w:tblPr>
        <w:tblW w:w="4883"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778"/>
        <w:gridCol w:w="8750"/>
      </w:tblGrid>
      <w:tr w:rsidR="0093422C" w:rsidRPr="00C71307" w14:paraId="3751B1F7" w14:textId="77777777" w:rsidTr="000A7F90">
        <w:trPr>
          <w:cantSplit/>
        </w:trPr>
        <w:tc>
          <w:tcPr>
            <w:tcW w:w="1792" w:type="dxa"/>
            <w:tcBorders>
              <w:right w:val="single" w:sz="18" w:space="0" w:color="4F81BD"/>
            </w:tcBorders>
            <w:vAlign w:val="center"/>
          </w:tcPr>
          <w:p w14:paraId="1758867A" w14:textId="77777777" w:rsidR="0093422C" w:rsidRPr="00C71307" w:rsidRDefault="0093422C" w:rsidP="000A7F90">
            <w:pPr>
              <w:rPr>
                <w:b/>
                <w:bCs/>
                <w:szCs w:val="20"/>
              </w:rPr>
            </w:pPr>
            <w:r w:rsidRPr="00C71307">
              <w:rPr>
                <w:b/>
                <w:bCs/>
                <w:szCs w:val="20"/>
              </w:rPr>
              <w:t>Description</w:t>
            </w:r>
          </w:p>
        </w:tc>
        <w:tc>
          <w:tcPr>
            <w:tcW w:w="8979" w:type="dxa"/>
            <w:tcBorders>
              <w:left w:val="single" w:sz="18" w:space="0" w:color="4F81BD"/>
            </w:tcBorders>
            <w:vAlign w:val="center"/>
          </w:tcPr>
          <w:p w14:paraId="3A2BA47A" w14:textId="77777777" w:rsidR="0093422C" w:rsidRPr="00C71307" w:rsidRDefault="0093422C" w:rsidP="000A7F90">
            <w:pPr>
              <w:rPr>
                <w:bCs/>
                <w:szCs w:val="20"/>
              </w:rPr>
            </w:pPr>
            <w:r w:rsidRPr="00C71307">
              <w:rPr>
                <w:bCs/>
                <w:szCs w:val="20"/>
              </w:rPr>
              <w:t xml:space="preserve">Message displays </w:t>
            </w:r>
            <w:r>
              <w:rPr>
                <w:bCs/>
                <w:szCs w:val="20"/>
              </w:rPr>
              <w:t>when attempting to import a second Basket order from the same application ID during a transaction</w:t>
            </w:r>
            <w:r w:rsidRPr="00C71307">
              <w:rPr>
                <w:bCs/>
                <w:szCs w:val="20"/>
              </w:rPr>
              <w:t>.</w:t>
            </w:r>
          </w:p>
        </w:tc>
      </w:tr>
      <w:tr w:rsidR="0093422C" w:rsidRPr="00C71307" w14:paraId="182F470C" w14:textId="77777777" w:rsidTr="000A7F90">
        <w:trPr>
          <w:cantSplit/>
        </w:trPr>
        <w:tc>
          <w:tcPr>
            <w:tcW w:w="1792" w:type="dxa"/>
            <w:tcBorders>
              <w:bottom w:val="single" w:sz="8" w:space="0" w:color="4F81BD"/>
              <w:right w:val="single" w:sz="18" w:space="0" w:color="4F81BD"/>
            </w:tcBorders>
            <w:shd w:val="clear" w:color="auto" w:fill="DBE5F1" w:themeFill="accent1" w:themeFillTint="33"/>
            <w:vAlign w:val="center"/>
          </w:tcPr>
          <w:p w14:paraId="54251BCF" w14:textId="77777777" w:rsidR="0093422C" w:rsidRPr="00C71307" w:rsidRDefault="0093422C" w:rsidP="000A7F90">
            <w:pPr>
              <w:rPr>
                <w:b/>
                <w:bCs/>
                <w:szCs w:val="20"/>
              </w:rPr>
            </w:pPr>
            <w:r w:rsidRPr="00C71307">
              <w:rPr>
                <w:b/>
                <w:bCs/>
                <w:szCs w:val="20"/>
              </w:rPr>
              <w:t>Message</w:t>
            </w:r>
          </w:p>
        </w:tc>
        <w:tc>
          <w:tcPr>
            <w:tcW w:w="8979" w:type="dxa"/>
            <w:tcBorders>
              <w:left w:val="single" w:sz="18" w:space="0" w:color="4F81BD"/>
              <w:bottom w:val="single" w:sz="8" w:space="0" w:color="4F81BD"/>
            </w:tcBorders>
            <w:shd w:val="clear" w:color="auto" w:fill="DBE5F1" w:themeFill="accent1" w:themeFillTint="33"/>
            <w:vAlign w:val="center"/>
          </w:tcPr>
          <w:p w14:paraId="2EA8AE31" w14:textId="77777777" w:rsidR="0093422C" w:rsidRPr="00C71307" w:rsidRDefault="0093422C" w:rsidP="000A7F90">
            <w:pPr>
              <w:rPr>
                <w:szCs w:val="20"/>
              </w:rPr>
            </w:pPr>
            <w:r>
              <w:rPr>
                <w:bCs/>
                <w:szCs w:val="20"/>
              </w:rPr>
              <w:t>Only one Order Import in a transaction.</w:t>
            </w:r>
          </w:p>
        </w:tc>
      </w:tr>
      <w:tr w:rsidR="0093422C" w:rsidRPr="00C71307" w14:paraId="59921999" w14:textId="77777777" w:rsidTr="000A7F90">
        <w:trPr>
          <w:cantSplit/>
        </w:trPr>
        <w:tc>
          <w:tcPr>
            <w:tcW w:w="1792" w:type="dxa"/>
            <w:tcBorders>
              <w:bottom w:val="single" w:sz="8" w:space="0" w:color="4F81BD"/>
              <w:right w:val="single" w:sz="18" w:space="0" w:color="4F81BD"/>
            </w:tcBorders>
            <w:shd w:val="clear" w:color="auto" w:fill="auto"/>
            <w:vAlign w:val="center"/>
          </w:tcPr>
          <w:p w14:paraId="68C56881" w14:textId="77777777" w:rsidR="0093422C" w:rsidRPr="00C71307" w:rsidRDefault="0093422C" w:rsidP="000A7F90">
            <w:pPr>
              <w:rPr>
                <w:b/>
                <w:bCs/>
                <w:szCs w:val="20"/>
              </w:rPr>
            </w:pPr>
            <w:r w:rsidRPr="00C71307">
              <w:rPr>
                <w:b/>
                <w:bCs/>
                <w:szCs w:val="20"/>
              </w:rPr>
              <w:t>Key prompt</w:t>
            </w:r>
          </w:p>
        </w:tc>
        <w:tc>
          <w:tcPr>
            <w:tcW w:w="8979" w:type="dxa"/>
            <w:tcBorders>
              <w:left w:val="single" w:sz="18" w:space="0" w:color="4F81BD"/>
              <w:bottom w:val="single" w:sz="8" w:space="0" w:color="4F81BD"/>
            </w:tcBorders>
            <w:shd w:val="clear" w:color="auto" w:fill="auto"/>
            <w:vAlign w:val="center"/>
          </w:tcPr>
          <w:p w14:paraId="78471233" w14:textId="77777777" w:rsidR="0093422C" w:rsidRPr="00C71307" w:rsidRDefault="0093422C" w:rsidP="000A7F90">
            <w:pPr>
              <w:rPr>
                <w:szCs w:val="20"/>
              </w:rPr>
            </w:pPr>
            <w:r w:rsidRPr="00C71307">
              <w:rPr>
                <w:szCs w:val="20"/>
              </w:rPr>
              <w:t xml:space="preserve">OK – </w:t>
            </w:r>
            <w:r>
              <w:rPr>
                <w:szCs w:val="20"/>
              </w:rPr>
              <w:t>continues returns to item entry</w:t>
            </w:r>
            <w:r w:rsidRPr="00C71307">
              <w:rPr>
                <w:szCs w:val="20"/>
              </w:rPr>
              <w:t>.</w:t>
            </w:r>
          </w:p>
        </w:tc>
      </w:tr>
      <w:tr w:rsidR="0093422C" w:rsidRPr="00C71307" w14:paraId="0478C484" w14:textId="77777777" w:rsidTr="000A7F90">
        <w:trPr>
          <w:cantSplit/>
        </w:trPr>
        <w:tc>
          <w:tcPr>
            <w:tcW w:w="1792" w:type="dxa"/>
            <w:tcBorders>
              <w:bottom w:val="single" w:sz="8" w:space="0" w:color="4F81BD"/>
              <w:right w:val="single" w:sz="18" w:space="0" w:color="4F81BD"/>
            </w:tcBorders>
            <w:shd w:val="clear" w:color="auto" w:fill="DBE5F1" w:themeFill="accent1" w:themeFillTint="33"/>
            <w:vAlign w:val="center"/>
          </w:tcPr>
          <w:p w14:paraId="54ECF226" w14:textId="77777777" w:rsidR="0093422C" w:rsidRPr="00C71307" w:rsidRDefault="0093422C" w:rsidP="000A7F90">
            <w:pPr>
              <w:rPr>
                <w:b/>
                <w:bCs/>
                <w:szCs w:val="20"/>
              </w:rPr>
            </w:pPr>
            <w:r w:rsidRPr="00C71307">
              <w:rPr>
                <w:b/>
                <w:bCs/>
                <w:szCs w:val="20"/>
              </w:rPr>
              <w:t>Notes</w:t>
            </w:r>
          </w:p>
        </w:tc>
        <w:tc>
          <w:tcPr>
            <w:tcW w:w="8979" w:type="dxa"/>
            <w:tcBorders>
              <w:left w:val="single" w:sz="18" w:space="0" w:color="4F81BD"/>
              <w:bottom w:val="single" w:sz="8" w:space="0" w:color="4F81BD"/>
            </w:tcBorders>
            <w:shd w:val="clear" w:color="auto" w:fill="DBE5F1" w:themeFill="accent1" w:themeFillTint="33"/>
            <w:vAlign w:val="center"/>
          </w:tcPr>
          <w:p w14:paraId="60662810" w14:textId="77777777" w:rsidR="005315F4" w:rsidRDefault="005315F4" w:rsidP="00EA2934">
            <w:pPr>
              <w:pStyle w:val="ListParagraph"/>
              <w:numPr>
                <w:ilvl w:val="0"/>
                <w:numId w:val="4"/>
              </w:numPr>
              <w:rPr>
                <w:szCs w:val="20"/>
              </w:rPr>
            </w:pPr>
            <w:r>
              <w:rPr>
                <w:rFonts w:cs="Arial"/>
                <w:noProof/>
                <w:szCs w:val="20"/>
              </w:rPr>
              <w:t>If no text defined, system displays a default message.</w:t>
            </w:r>
          </w:p>
          <w:p w14:paraId="21128767" w14:textId="44B86606" w:rsidR="0093422C" w:rsidRDefault="0093422C" w:rsidP="00EA2934">
            <w:pPr>
              <w:pStyle w:val="ListParagraph"/>
              <w:numPr>
                <w:ilvl w:val="0"/>
                <w:numId w:val="4"/>
              </w:numPr>
              <w:rPr>
                <w:szCs w:val="20"/>
              </w:rPr>
            </w:pPr>
            <w:r>
              <w:rPr>
                <w:szCs w:val="20"/>
              </w:rPr>
              <w:t xml:space="preserve">Text for the message is configurable by </w:t>
            </w:r>
            <w:r w:rsidRPr="008E5457">
              <w:rPr>
                <w:i/>
                <w:szCs w:val="20"/>
              </w:rPr>
              <w:t>Application</w:t>
            </w:r>
            <w:r>
              <w:rPr>
                <w:i/>
                <w:szCs w:val="20"/>
              </w:rPr>
              <w:t xml:space="preserve"> </w:t>
            </w:r>
            <w:r w:rsidRPr="008E5457">
              <w:rPr>
                <w:i/>
                <w:szCs w:val="20"/>
              </w:rPr>
              <w:t>ID</w:t>
            </w:r>
            <w:r>
              <w:rPr>
                <w:szCs w:val="20"/>
              </w:rPr>
              <w:t xml:space="preserve"> </w:t>
            </w:r>
          </w:p>
          <w:p w14:paraId="5EE14DF6" w14:textId="712ED67C" w:rsidR="0093422C" w:rsidRPr="00C71307" w:rsidRDefault="0093422C" w:rsidP="00EA2934">
            <w:pPr>
              <w:pStyle w:val="ListParagraph"/>
              <w:numPr>
                <w:ilvl w:val="0"/>
                <w:numId w:val="4"/>
              </w:numPr>
              <w:rPr>
                <w:szCs w:val="20"/>
              </w:rPr>
            </w:pPr>
            <w:r>
              <w:rPr>
                <w:szCs w:val="20"/>
              </w:rPr>
              <w:t xml:space="preserve">Key prompt text is configurable by Application ID </w:t>
            </w:r>
          </w:p>
        </w:tc>
      </w:tr>
    </w:tbl>
    <w:p w14:paraId="2817AFE1" w14:textId="77777777" w:rsidR="0093422C" w:rsidRDefault="0093422C" w:rsidP="0093422C">
      <w:pPr>
        <w:pStyle w:val="BodyText"/>
      </w:pPr>
    </w:p>
    <w:p w14:paraId="0821018A" w14:textId="1A06621A" w:rsidR="00495F66" w:rsidRPr="00A01DB1" w:rsidRDefault="00495F66" w:rsidP="00495F66">
      <w:pPr>
        <w:pStyle w:val="Heading4"/>
      </w:pPr>
      <w:bookmarkStart w:id="202" w:name="_Ref402958812"/>
      <w:r>
        <w:t xml:space="preserve">Duplicate Basket Order in Transaction Error </w:t>
      </w:r>
      <w:r w:rsidRPr="00A01DB1">
        <w:t>Message</w:t>
      </w:r>
      <w:bookmarkEnd w:id="202"/>
    </w:p>
    <w:tbl>
      <w:tblPr>
        <w:tblW w:w="4883"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778"/>
        <w:gridCol w:w="8750"/>
      </w:tblGrid>
      <w:tr w:rsidR="00495F66" w:rsidRPr="00C71307" w14:paraId="6C48B8C0" w14:textId="77777777" w:rsidTr="00101C6D">
        <w:trPr>
          <w:cantSplit/>
        </w:trPr>
        <w:tc>
          <w:tcPr>
            <w:tcW w:w="1792" w:type="dxa"/>
            <w:tcBorders>
              <w:right w:val="single" w:sz="18" w:space="0" w:color="4F81BD"/>
            </w:tcBorders>
            <w:vAlign w:val="center"/>
          </w:tcPr>
          <w:p w14:paraId="7544AFFF" w14:textId="77777777" w:rsidR="00495F66" w:rsidRPr="00C71307" w:rsidRDefault="00495F66" w:rsidP="00101C6D">
            <w:pPr>
              <w:rPr>
                <w:b/>
                <w:bCs/>
                <w:szCs w:val="20"/>
              </w:rPr>
            </w:pPr>
            <w:r w:rsidRPr="00C71307">
              <w:rPr>
                <w:b/>
                <w:bCs/>
                <w:szCs w:val="20"/>
              </w:rPr>
              <w:t>Description</w:t>
            </w:r>
          </w:p>
        </w:tc>
        <w:tc>
          <w:tcPr>
            <w:tcW w:w="8979" w:type="dxa"/>
            <w:tcBorders>
              <w:left w:val="single" w:sz="18" w:space="0" w:color="4F81BD"/>
            </w:tcBorders>
            <w:vAlign w:val="center"/>
          </w:tcPr>
          <w:p w14:paraId="6720B18F" w14:textId="57A14E9A" w:rsidR="00495F66" w:rsidRPr="00C71307" w:rsidRDefault="00495F66" w:rsidP="00101C6D">
            <w:pPr>
              <w:rPr>
                <w:bCs/>
                <w:szCs w:val="20"/>
              </w:rPr>
            </w:pPr>
            <w:r w:rsidRPr="00C71307">
              <w:rPr>
                <w:bCs/>
                <w:szCs w:val="20"/>
              </w:rPr>
              <w:t xml:space="preserve">Message displays </w:t>
            </w:r>
            <w:r>
              <w:rPr>
                <w:bCs/>
                <w:szCs w:val="20"/>
              </w:rPr>
              <w:t>when attempting to import a second Basket order from the same application ID with the same basket number during a transaction</w:t>
            </w:r>
            <w:r w:rsidRPr="00C71307">
              <w:rPr>
                <w:bCs/>
                <w:szCs w:val="20"/>
              </w:rPr>
              <w:t>.</w:t>
            </w:r>
          </w:p>
        </w:tc>
      </w:tr>
      <w:tr w:rsidR="00495F66" w:rsidRPr="00C71307" w14:paraId="7170149D" w14:textId="77777777" w:rsidTr="00101C6D">
        <w:trPr>
          <w:cantSplit/>
        </w:trPr>
        <w:tc>
          <w:tcPr>
            <w:tcW w:w="1792" w:type="dxa"/>
            <w:tcBorders>
              <w:bottom w:val="single" w:sz="8" w:space="0" w:color="4F81BD"/>
              <w:right w:val="single" w:sz="18" w:space="0" w:color="4F81BD"/>
            </w:tcBorders>
            <w:shd w:val="clear" w:color="auto" w:fill="DBE5F1" w:themeFill="accent1" w:themeFillTint="33"/>
            <w:vAlign w:val="center"/>
          </w:tcPr>
          <w:p w14:paraId="3CE49CFB" w14:textId="77777777" w:rsidR="00495F66" w:rsidRPr="00C71307" w:rsidRDefault="00495F66" w:rsidP="00101C6D">
            <w:pPr>
              <w:rPr>
                <w:b/>
                <w:bCs/>
                <w:szCs w:val="20"/>
              </w:rPr>
            </w:pPr>
            <w:r w:rsidRPr="00C71307">
              <w:rPr>
                <w:b/>
                <w:bCs/>
                <w:szCs w:val="20"/>
              </w:rPr>
              <w:t>Message</w:t>
            </w:r>
          </w:p>
        </w:tc>
        <w:tc>
          <w:tcPr>
            <w:tcW w:w="8979" w:type="dxa"/>
            <w:tcBorders>
              <w:left w:val="single" w:sz="18" w:space="0" w:color="4F81BD"/>
              <w:bottom w:val="single" w:sz="8" w:space="0" w:color="4F81BD"/>
            </w:tcBorders>
            <w:shd w:val="clear" w:color="auto" w:fill="DBE5F1" w:themeFill="accent1" w:themeFillTint="33"/>
            <w:vAlign w:val="center"/>
          </w:tcPr>
          <w:p w14:paraId="29670D25" w14:textId="5E619C11" w:rsidR="00495F66" w:rsidRPr="00C71307" w:rsidRDefault="00495F66" w:rsidP="00101C6D">
            <w:pPr>
              <w:rPr>
                <w:szCs w:val="20"/>
              </w:rPr>
            </w:pPr>
            <w:r>
              <w:rPr>
                <w:bCs/>
                <w:szCs w:val="20"/>
              </w:rPr>
              <w:t>Unable to import, duplicate order number.</w:t>
            </w:r>
          </w:p>
        </w:tc>
      </w:tr>
      <w:tr w:rsidR="00495F66" w:rsidRPr="00C71307" w14:paraId="50EC88CB" w14:textId="77777777" w:rsidTr="00101C6D">
        <w:trPr>
          <w:cantSplit/>
        </w:trPr>
        <w:tc>
          <w:tcPr>
            <w:tcW w:w="1792" w:type="dxa"/>
            <w:tcBorders>
              <w:bottom w:val="single" w:sz="8" w:space="0" w:color="4F81BD"/>
              <w:right w:val="single" w:sz="18" w:space="0" w:color="4F81BD"/>
            </w:tcBorders>
            <w:shd w:val="clear" w:color="auto" w:fill="auto"/>
            <w:vAlign w:val="center"/>
          </w:tcPr>
          <w:p w14:paraId="73D3B282" w14:textId="77777777" w:rsidR="00495F66" w:rsidRPr="00C71307" w:rsidRDefault="00495F66" w:rsidP="00101C6D">
            <w:pPr>
              <w:rPr>
                <w:b/>
                <w:bCs/>
                <w:szCs w:val="20"/>
              </w:rPr>
            </w:pPr>
            <w:r w:rsidRPr="00C71307">
              <w:rPr>
                <w:b/>
                <w:bCs/>
                <w:szCs w:val="20"/>
              </w:rPr>
              <w:t>Key prompt</w:t>
            </w:r>
          </w:p>
        </w:tc>
        <w:tc>
          <w:tcPr>
            <w:tcW w:w="8979" w:type="dxa"/>
            <w:tcBorders>
              <w:left w:val="single" w:sz="18" w:space="0" w:color="4F81BD"/>
              <w:bottom w:val="single" w:sz="8" w:space="0" w:color="4F81BD"/>
            </w:tcBorders>
            <w:shd w:val="clear" w:color="auto" w:fill="auto"/>
            <w:vAlign w:val="center"/>
          </w:tcPr>
          <w:p w14:paraId="1B741F96" w14:textId="77777777" w:rsidR="00495F66" w:rsidRPr="00C71307" w:rsidRDefault="00495F66" w:rsidP="00101C6D">
            <w:pPr>
              <w:rPr>
                <w:szCs w:val="20"/>
              </w:rPr>
            </w:pPr>
            <w:r w:rsidRPr="00C71307">
              <w:rPr>
                <w:szCs w:val="20"/>
              </w:rPr>
              <w:t xml:space="preserve">OK – </w:t>
            </w:r>
            <w:r>
              <w:rPr>
                <w:szCs w:val="20"/>
              </w:rPr>
              <w:t>continues returns to item entry</w:t>
            </w:r>
            <w:r w:rsidRPr="00C71307">
              <w:rPr>
                <w:szCs w:val="20"/>
              </w:rPr>
              <w:t>.</w:t>
            </w:r>
          </w:p>
        </w:tc>
      </w:tr>
      <w:tr w:rsidR="00495F66" w:rsidRPr="00C71307" w14:paraId="1ACDC6ED" w14:textId="77777777" w:rsidTr="00101C6D">
        <w:trPr>
          <w:cantSplit/>
        </w:trPr>
        <w:tc>
          <w:tcPr>
            <w:tcW w:w="1792" w:type="dxa"/>
            <w:tcBorders>
              <w:bottom w:val="single" w:sz="8" w:space="0" w:color="4F81BD"/>
              <w:right w:val="single" w:sz="18" w:space="0" w:color="4F81BD"/>
            </w:tcBorders>
            <w:shd w:val="clear" w:color="auto" w:fill="DBE5F1" w:themeFill="accent1" w:themeFillTint="33"/>
            <w:vAlign w:val="center"/>
          </w:tcPr>
          <w:p w14:paraId="1D48C2A4" w14:textId="77777777" w:rsidR="00495F66" w:rsidRPr="00C71307" w:rsidRDefault="00495F66" w:rsidP="00101C6D">
            <w:pPr>
              <w:rPr>
                <w:b/>
                <w:bCs/>
                <w:szCs w:val="20"/>
              </w:rPr>
            </w:pPr>
            <w:r w:rsidRPr="00C71307">
              <w:rPr>
                <w:b/>
                <w:bCs/>
                <w:szCs w:val="20"/>
              </w:rPr>
              <w:t>Notes</w:t>
            </w:r>
          </w:p>
        </w:tc>
        <w:tc>
          <w:tcPr>
            <w:tcW w:w="8979" w:type="dxa"/>
            <w:tcBorders>
              <w:left w:val="single" w:sz="18" w:space="0" w:color="4F81BD"/>
              <w:bottom w:val="single" w:sz="8" w:space="0" w:color="4F81BD"/>
            </w:tcBorders>
            <w:shd w:val="clear" w:color="auto" w:fill="DBE5F1" w:themeFill="accent1" w:themeFillTint="33"/>
            <w:vAlign w:val="center"/>
          </w:tcPr>
          <w:p w14:paraId="0B5FE0D4" w14:textId="77777777" w:rsidR="00495F66" w:rsidRDefault="00495F66" w:rsidP="00101C6D">
            <w:pPr>
              <w:pStyle w:val="ListParagraph"/>
              <w:numPr>
                <w:ilvl w:val="0"/>
                <w:numId w:val="4"/>
              </w:numPr>
              <w:rPr>
                <w:szCs w:val="20"/>
              </w:rPr>
            </w:pPr>
            <w:r>
              <w:rPr>
                <w:rFonts w:cs="Arial"/>
                <w:noProof/>
                <w:szCs w:val="20"/>
              </w:rPr>
              <w:t>If no text defined, system displays a default message.</w:t>
            </w:r>
          </w:p>
          <w:p w14:paraId="7840D0EC" w14:textId="77777777" w:rsidR="00495F66" w:rsidRDefault="00495F66" w:rsidP="00101C6D">
            <w:pPr>
              <w:pStyle w:val="ListParagraph"/>
              <w:numPr>
                <w:ilvl w:val="0"/>
                <w:numId w:val="4"/>
              </w:numPr>
              <w:rPr>
                <w:szCs w:val="20"/>
              </w:rPr>
            </w:pPr>
            <w:r>
              <w:rPr>
                <w:szCs w:val="20"/>
              </w:rPr>
              <w:t xml:space="preserve">Text for the message is configurable by </w:t>
            </w:r>
            <w:r w:rsidRPr="008E5457">
              <w:rPr>
                <w:i/>
                <w:szCs w:val="20"/>
              </w:rPr>
              <w:t>Application</w:t>
            </w:r>
            <w:r>
              <w:rPr>
                <w:i/>
                <w:szCs w:val="20"/>
              </w:rPr>
              <w:t xml:space="preserve"> </w:t>
            </w:r>
            <w:r w:rsidRPr="008E5457">
              <w:rPr>
                <w:i/>
                <w:szCs w:val="20"/>
              </w:rPr>
              <w:t>ID</w:t>
            </w:r>
            <w:r>
              <w:rPr>
                <w:szCs w:val="20"/>
              </w:rPr>
              <w:t xml:space="preserve"> </w:t>
            </w:r>
          </w:p>
          <w:p w14:paraId="699BD881" w14:textId="77777777" w:rsidR="00495F66" w:rsidRPr="00C71307" w:rsidRDefault="00495F66" w:rsidP="00101C6D">
            <w:pPr>
              <w:pStyle w:val="ListParagraph"/>
              <w:numPr>
                <w:ilvl w:val="0"/>
                <w:numId w:val="4"/>
              </w:numPr>
              <w:rPr>
                <w:szCs w:val="20"/>
              </w:rPr>
            </w:pPr>
            <w:r>
              <w:rPr>
                <w:szCs w:val="20"/>
              </w:rPr>
              <w:t xml:space="preserve">Key prompt text is configurable by Application ID </w:t>
            </w:r>
          </w:p>
        </w:tc>
      </w:tr>
    </w:tbl>
    <w:p w14:paraId="462189DC" w14:textId="77777777" w:rsidR="00495F66" w:rsidRDefault="00495F66" w:rsidP="0093422C">
      <w:pPr>
        <w:pStyle w:val="BodyText"/>
      </w:pPr>
    </w:p>
    <w:p w14:paraId="52C82BAC" w14:textId="2FC31FDC" w:rsidR="008918AC" w:rsidRPr="00A01DB1" w:rsidRDefault="00ED3955" w:rsidP="00AC4EEB">
      <w:pPr>
        <w:pStyle w:val="Heading4"/>
      </w:pPr>
      <w:bookmarkStart w:id="203" w:name="_Ref263833605"/>
      <w:r>
        <w:t>Application</w:t>
      </w:r>
      <w:r w:rsidR="0093422C">
        <w:t xml:space="preserve"> Import </w:t>
      </w:r>
      <w:r w:rsidR="00C71307">
        <w:t xml:space="preserve">Error </w:t>
      </w:r>
      <w:r w:rsidR="008918AC" w:rsidRPr="00A01DB1">
        <w:t>Message</w:t>
      </w:r>
      <w:bookmarkEnd w:id="203"/>
    </w:p>
    <w:tbl>
      <w:tblPr>
        <w:tblW w:w="4883"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761"/>
        <w:gridCol w:w="8767"/>
      </w:tblGrid>
      <w:tr w:rsidR="00C71307" w:rsidRPr="00C71307" w14:paraId="11CEF965" w14:textId="77777777" w:rsidTr="0041230A">
        <w:trPr>
          <w:cantSplit/>
        </w:trPr>
        <w:tc>
          <w:tcPr>
            <w:tcW w:w="1792" w:type="dxa"/>
            <w:tcBorders>
              <w:right w:val="single" w:sz="18" w:space="0" w:color="4F81BD"/>
            </w:tcBorders>
            <w:vAlign w:val="center"/>
          </w:tcPr>
          <w:p w14:paraId="6440495D" w14:textId="77777777" w:rsidR="008918AC" w:rsidRPr="00C71307" w:rsidRDefault="008918AC" w:rsidP="00753AFE">
            <w:pPr>
              <w:rPr>
                <w:b/>
                <w:bCs/>
                <w:szCs w:val="20"/>
              </w:rPr>
            </w:pPr>
            <w:r w:rsidRPr="00C71307">
              <w:rPr>
                <w:b/>
                <w:bCs/>
                <w:szCs w:val="20"/>
              </w:rPr>
              <w:t>Description</w:t>
            </w:r>
          </w:p>
        </w:tc>
        <w:tc>
          <w:tcPr>
            <w:tcW w:w="8979" w:type="dxa"/>
            <w:tcBorders>
              <w:left w:val="single" w:sz="18" w:space="0" w:color="4F81BD"/>
            </w:tcBorders>
            <w:vAlign w:val="center"/>
          </w:tcPr>
          <w:p w14:paraId="114B537F" w14:textId="51F5DA85" w:rsidR="008918AC" w:rsidRPr="00C71307" w:rsidRDefault="00C71307" w:rsidP="00801E0F">
            <w:pPr>
              <w:rPr>
                <w:bCs/>
                <w:szCs w:val="20"/>
              </w:rPr>
            </w:pPr>
            <w:r w:rsidRPr="00C71307">
              <w:rPr>
                <w:bCs/>
                <w:szCs w:val="20"/>
              </w:rPr>
              <w:t xml:space="preserve">Message displays when the response from </w:t>
            </w:r>
            <w:r w:rsidR="000C59EF">
              <w:rPr>
                <w:bCs/>
                <w:szCs w:val="20"/>
              </w:rPr>
              <w:t>Application</w:t>
            </w:r>
            <w:r w:rsidR="00801E0F">
              <w:rPr>
                <w:bCs/>
                <w:szCs w:val="20"/>
              </w:rPr>
              <w:t xml:space="preserve"> Service</w:t>
            </w:r>
            <w:r w:rsidRPr="00C71307">
              <w:rPr>
                <w:bCs/>
                <w:szCs w:val="20"/>
              </w:rPr>
              <w:t xml:space="preserve"> is not successful.</w:t>
            </w:r>
          </w:p>
        </w:tc>
      </w:tr>
      <w:tr w:rsidR="00C71307" w:rsidRPr="00C71307" w14:paraId="73320F52" w14:textId="77777777" w:rsidTr="0041230A">
        <w:trPr>
          <w:cantSplit/>
        </w:trPr>
        <w:tc>
          <w:tcPr>
            <w:tcW w:w="1792" w:type="dxa"/>
            <w:tcBorders>
              <w:bottom w:val="single" w:sz="8" w:space="0" w:color="4F81BD"/>
              <w:right w:val="single" w:sz="18" w:space="0" w:color="4F81BD"/>
            </w:tcBorders>
            <w:shd w:val="clear" w:color="auto" w:fill="DBE5F1" w:themeFill="accent1" w:themeFillTint="33"/>
            <w:vAlign w:val="center"/>
          </w:tcPr>
          <w:p w14:paraId="4C424B64" w14:textId="77777777" w:rsidR="008918AC" w:rsidRPr="00C71307" w:rsidRDefault="008918AC" w:rsidP="00753AFE">
            <w:pPr>
              <w:rPr>
                <w:b/>
                <w:bCs/>
                <w:szCs w:val="20"/>
              </w:rPr>
            </w:pPr>
            <w:r w:rsidRPr="00C71307">
              <w:rPr>
                <w:b/>
                <w:bCs/>
                <w:szCs w:val="20"/>
              </w:rPr>
              <w:t>Message</w:t>
            </w:r>
          </w:p>
        </w:tc>
        <w:tc>
          <w:tcPr>
            <w:tcW w:w="8979" w:type="dxa"/>
            <w:tcBorders>
              <w:left w:val="single" w:sz="18" w:space="0" w:color="4F81BD"/>
              <w:bottom w:val="single" w:sz="8" w:space="0" w:color="4F81BD"/>
            </w:tcBorders>
            <w:shd w:val="clear" w:color="auto" w:fill="DBE5F1" w:themeFill="accent1" w:themeFillTint="33"/>
            <w:vAlign w:val="center"/>
          </w:tcPr>
          <w:p w14:paraId="265321E8" w14:textId="77777777" w:rsidR="008918AC" w:rsidRDefault="00C71307" w:rsidP="00753AFE">
            <w:pPr>
              <w:rPr>
                <w:bCs/>
                <w:szCs w:val="20"/>
              </w:rPr>
            </w:pPr>
            <w:r w:rsidRPr="00C71307">
              <w:rPr>
                <w:bCs/>
                <w:szCs w:val="20"/>
              </w:rPr>
              <w:t>Please Complete Take Home Activation Process.</w:t>
            </w:r>
          </w:p>
          <w:p w14:paraId="5E488E4E" w14:textId="77777777" w:rsidR="008A2C99" w:rsidRPr="008A2C99" w:rsidRDefault="008A2C99" w:rsidP="00753AFE">
            <w:pPr>
              <w:rPr>
                <w:b/>
                <w:bCs/>
                <w:szCs w:val="20"/>
              </w:rPr>
            </w:pPr>
            <w:r w:rsidRPr="008A2C99">
              <w:rPr>
                <w:b/>
                <w:bCs/>
                <w:szCs w:val="20"/>
              </w:rPr>
              <w:t>OR</w:t>
            </w:r>
          </w:p>
          <w:p w14:paraId="20883C0D" w14:textId="77777777" w:rsidR="008A2C99" w:rsidRDefault="008A2C99" w:rsidP="00753AFE">
            <w:pPr>
              <w:rPr>
                <w:bCs/>
                <w:szCs w:val="20"/>
              </w:rPr>
            </w:pPr>
            <w:r>
              <w:rPr>
                <w:bCs/>
                <w:szCs w:val="20"/>
              </w:rPr>
              <w:t>SKU is not part of return order</w:t>
            </w:r>
          </w:p>
          <w:p w14:paraId="25747FEA" w14:textId="77777777" w:rsidR="008A2C99" w:rsidRPr="008A2C99" w:rsidRDefault="008A2C99" w:rsidP="00753AFE">
            <w:pPr>
              <w:rPr>
                <w:b/>
                <w:bCs/>
                <w:szCs w:val="20"/>
              </w:rPr>
            </w:pPr>
            <w:r w:rsidRPr="008A2C99">
              <w:rPr>
                <w:b/>
                <w:bCs/>
                <w:szCs w:val="20"/>
              </w:rPr>
              <w:t>OR</w:t>
            </w:r>
          </w:p>
          <w:p w14:paraId="015BE889" w14:textId="77777777" w:rsidR="008A2C99" w:rsidRDefault="008A2C99" w:rsidP="00753AFE">
            <w:pPr>
              <w:rPr>
                <w:bCs/>
                <w:szCs w:val="20"/>
              </w:rPr>
            </w:pPr>
            <w:r>
              <w:rPr>
                <w:bCs/>
                <w:szCs w:val="20"/>
              </w:rPr>
              <w:t>BEAST Order is not a return order</w:t>
            </w:r>
          </w:p>
          <w:p w14:paraId="3DF48FE9" w14:textId="77777777" w:rsidR="008A2C99" w:rsidRPr="008A2C99" w:rsidRDefault="008A2C99" w:rsidP="00753AFE">
            <w:pPr>
              <w:rPr>
                <w:b/>
                <w:bCs/>
                <w:szCs w:val="20"/>
              </w:rPr>
            </w:pPr>
            <w:r w:rsidRPr="008A2C99">
              <w:rPr>
                <w:b/>
                <w:bCs/>
                <w:szCs w:val="20"/>
              </w:rPr>
              <w:t xml:space="preserve">OR </w:t>
            </w:r>
          </w:p>
          <w:p w14:paraId="6A41A3B4" w14:textId="77777777" w:rsidR="008A2C99" w:rsidRPr="00C71307" w:rsidRDefault="008A2C99" w:rsidP="00753AFE">
            <w:pPr>
              <w:rPr>
                <w:szCs w:val="20"/>
              </w:rPr>
            </w:pPr>
            <w:r>
              <w:rPr>
                <w:bCs/>
                <w:szCs w:val="20"/>
              </w:rPr>
              <w:t>Other appropriate message for error received.</w:t>
            </w:r>
          </w:p>
        </w:tc>
      </w:tr>
      <w:tr w:rsidR="00C71307" w:rsidRPr="00C71307" w14:paraId="41119448" w14:textId="77777777" w:rsidTr="0041230A">
        <w:trPr>
          <w:cantSplit/>
        </w:trPr>
        <w:tc>
          <w:tcPr>
            <w:tcW w:w="1792" w:type="dxa"/>
            <w:tcBorders>
              <w:bottom w:val="single" w:sz="8" w:space="0" w:color="4F81BD"/>
              <w:right w:val="single" w:sz="18" w:space="0" w:color="4F81BD"/>
            </w:tcBorders>
            <w:shd w:val="clear" w:color="auto" w:fill="auto"/>
            <w:vAlign w:val="center"/>
          </w:tcPr>
          <w:p w14:paraId="6282C24F" w14:textId="77777777" w:rsidR="008918AC" w:rsidRPr="00C71307" w:rsidRDefault="008918AC" w:rsidP="00753AFE">
            <w:pPr>
              <w:rPr>
                <w:b/>
                <w:bCs/>
                <w:szCs w:val="20"/>
              </w:rPr>
            </w:pPr>
            <w:r w:rsidRPr="00C71307">
              <w:rPr>
                <w:b/>
                <w:bCs/>
                <w:szCs w:val="20"/>
              </w:rPr>
              <w:t>Key prompt</w:t>
            </w:r>
          </w:p>
        </w:tc>
        <w:tc>
          <w:tcPr>
            <w:tcW w:w="8979" w:type="dxa"/>
            <w:tcBorders>
              <w:left w:val="single" w:sz="18" w:space="0" w:color="4F81BD"/>
              <w:bottom w:val="single" w:sz="8" w:space="0" w:color="4F81BD"/>
            </w:tcBorders>
            <w:shd w:val="clear" w:color="auto" w:fill="auto"/>
            <w:vAlign w:val="center"/>
          </w:tcPr>
          <w:p w14:paraId="4D6544EA" w14:textId="77777777" w:rsidR="008918AC" w:rsidRPr="00C71307" w:rsidRDefault="00C71307" w:rsidP="00753AFE">
            <w:pPr>
              <w:rPr>
                <w:szCs w:val="20"/>
              </w:rPr>
            </w:pPr>
            <w:r w:rsidRPr="00C71307">
              <w:rPr>
                <w:szCs w:val="20"/>
              </w:rPr>
              <w:t>OK – Returns to item entry screen.</w:t>
            </w:r>
          </w:p>
        </w:tc>
      </w:tr>
      <w:tr w:rsidR="00C71307" w:rsidRPr="00C71307" w14:paraId="3B8165F6" w14:textId="77777777" w:rsidTr="0041230A">
        <w:trPr>
          <w:cantSplit/>
        </w:trPr>
        <w:tc>
          <w:tcPr>
            <w:tcW w:w="1792" w:type="dxa"/>
            <w:tcBorders>
              <w:bottom w:val="single" w:sz="8" w:space="0" w:color="4F81BD"/>
              <w:right w:val="single" w:sz="18" w:space="0" w:color="4F81BD"/>
            </w:tcBorders>
            <w:shd w:val="clear" w:color="auto" w:fill="DBE5F1" w:themeFill="accent1" w:themeFillTint="33"/>
            <w:vAlign w:val="center"/>
          </w:tcPr>
          <w:p w14:paraId="5A726EBD" w14:textId="77777777" w:rsidR="008918AC" w:rsidRPr="00C71307" w:rsidRDefault="008918AC" w:rsidP="00753AFE">
            <w:pPr>
              <w:rPr>
                <w:b/>
                <w:bCs/>
                <w:szCs w:val="20"/>
              </w:rPr>
            </w:pPr>
            <w:r w:rsidRPr="00C71307">
              <w:rPr>
                <w:b/>
                <w:bCs/>
                <w:szCs w:val="20"/>
              </w:rPr>
              <w:lastRenderedPageBreak/>
              <w:t>Notes</w:t>
            </w:r>
          </w:p>
        </w:tc>
        <w:tc>
          <w:tcPr>
            <w:tcW w:w="8979" w:type="dxa"/>
            <w:tcBorders>
              <w:left w:val="single" w:sz="18" w:space="0" w:color="4F81BD"/>
              <w:bottom w:val="single" w:sz="8" w:space="0" w:color="4F81BD"/>
            </w:tcBorders>
            <w:shd w:val="clear" w:color="auto" w:fill="DBE5F1" w:themeFill="accent1" w:themeFillTint="33"/>
            <w:vAlign w:val="center"/>
          </w:tcPr>
          <w:p w14:paraId="4A1BCA33" w14:textId="77777777" w:rsidR="005315F4" w:rsidRDefault="005315F4" w:rsidP="00EA2934">
            <w:pPr>
              <w:pStyle w:val="ListParagraph"/>
              <w:numPr>
                <w:ilvl w:val="0"/>
                <w:numId w:val="4"/>
              </w:numPr>
              <w:rPr>
                <w:szCs w:val="20"/>
              </w:rPr>
            </w:pPr>
            <w:r>
              <w:rPr>
                <w:rFonts w:cs="Arial"/>
                <w:noProof/>
                <w:szCs w:val="20"/>
              </w:rPr>
              <w:t>If no text defined, system displays a default message.</w:t>
            </w:r>
          </w:p>
          <w:p w14:paraId="4B36D7B4" w14:textId="7068A230" w:rsidR="00801E0F" w:rsidRDefault="00801E0F" w:rsidP="00EA2934">
            <w:pPr>
              <w:pStyle w:val="ListParagraph"/>
              <w:numPr>
                <w:ilvl w:val="0"/>
                <w:numId w:val="4"/>
              </w:numPr>
              <w:rPr>
                <w:szCs w:val="20"/>
              </w:rPr>
            </w:pPr>
            <w:r>
              <w:rPr>
                <w:szCs w:val="20"/>
              </w:rPr>
              <w:t xml:space="preserve">Text for the message is configurable by </w:t>
            </w:r>
            <w:r w:rsidRPr="008E5457">
              <w:rPr>
                <w:i/>
                <w:szCs w:val="20"/>
              </w:rPr>
              <w:t>Application</w:t>
            </w:r>
            <w:r>
              <w:rPr>
                <w:i/>
                <w:szCs w:val="20"/>
              </w:rPr>
              <w:t xml:space="preserve"> </w:t>
            </w:r>
            <w:r w:rsidRPr="008E5457">
              <w:rPr>
                <w:i/>
                <w:szCs w:val="20"/>
              </w:rPr>
              <w:t>ID</w:t>
            </w:r>
            <w:r>
              <w:rPr>
                <w:szCs w:val="20"/>
              </w:rPr>
              <w:t xml:space="preserve"> and </w:t>
            </w:r>
            <w:r w:rsidRPr="008E5457">
              <w:rPr>
                <w:i/>
                <w:szCs w:val="20"/>
              </w:rPr>
              <w:t>ErrorState</w:t>
            </w:r>
            <w:r>
              <w:rPr>
                <w:szCs w:val="20"/>
              </w:rPr>
              <w:t xml:space="preserve"> </w:t>
            </w:r>
            <w:r w:rsidRPr="008E5457">
              <w:rPr>
                <w:i/>
                <w:szCs w:val="20"/>
              </w:rPr>
              <w:t>(</w:t>
            </w:r>
            <w:r w:rsidRPr="008E5457">
              <w:rPr>
                <w:szCs w:val="20"/>
              </w:rPr>
              <w:t>where</w:t>
            </w:r>
            <w:r w:rsidRPr="008E5457">
              <w:rPr>
                <w:i/>
                <w:szCs w:val="20"/>
              </w:rPr>
              <w:t xml:space="preserve"> Application</w:t>
            </w:r>
            <w:r>
              <w:rPr>
                <w:i/>
                <w:szCs w:val="20"/>
              </w:rPr>
              <w:t xml:space="preserve"> </w:t>
            </w:r>
            <w:r w:rsidRPr="008E5457">
              <w:rPr>
                <w:i/>
                <w:szCs w:val="20"/>
              </w:rPr>
              <w:t>ID</w:t>
            </w:r>
            <w:r w:rsidRPr="008E5457">
              <w:rPr>
                <w:szCs w:val="20"/>
              </w:rPr>
              <w:t xml:space="preserve"> is the value in </w:t>
            </w:r>
            <w:r w:rsidRPr="008E5457">
              <w:rPr>
                <w:rFonts w:cs="Arial"/>
                <w:noProof/>
                <w:szCs w:val="20"/>
              </w:rPr>
              <w:t>GenericImportResponse\ApplicationSource@ApplicationID</w:t>
            </w:r>
            <w:r w:rsidRPr="008E5457">
              <w:rPr>
                <w:szCs w:val="20"/>
              </w:rPr>
              <w:t xml:space="preserve"> and </w:t>
            </w:r>
            <w:r w:rsidRPr="008E5457">
              <w:rPr>
                <w:i/>
                <w:szCs w:val="20"/>
              </w:rPr>
              <w:t xml:space="preserve">ErrorState </w:t>
            </w:r>
            <w:r w:rsidRPr="008E5457">
              <w:rPr>
                <w:szCs w:val="20"/>
              </w:rPr>
              <w:t>is the value in</w:t>
            </w:r>
            <w:r w:rsidRPr="008E5457">
              <w:rPr>
                <w:i/>
                <w:szCs w:val="20"/>
              </w:rPr>
              <w:t xml:space="preserve"> </w:t>
            </w:r>
            <w:r w:rsidRPr="008E5457">
              <w:rPr>
                <w:rFonts w:cs="Arial"/>
                <w:noProof/>
                <w:szCs w:val="20"/>
              </w:rPr>
              <w:t>GenericImportResponse\Errors\ErrorState, a</w:t>
            </w:r>
            <w:r>
              <w:rPr>
                <w:rFonts w:cs="Arial"/>
                <w:noProof/>
                <w:szCs w:val="20"/>
              </w:rPr>
              <w:t xml:space="preserve"> default </w:t>
            </w:r>
            <w:r w:rsidRPr="008E5457">
              <w:rPr>
                <w:rFonts w:cs="Arial"/>
                <w:noProof/>
                <w:szCs w:val="20"/>
              </w:rPr>
              <w:t xml:space="preserve">value </w:t>
            </w:r>
            <w:r w:rsidR="0066248F">
              <w:rPr>
                <w:rFonts w:cs="Arial"/>
                <w:noProof/>
                <w:szCs w:val="20"/>
              </w:rPr>
              <w:t>is</w:t>
            </w:r>
            <w:r>
              <w:rPr>
                <w:rFonts w:cs="Arial"/>
                <w:noProof/>
                <w:szCs w:val="20"/>
              </w:rPr>
              <w:t xml:space="preserve"> </w:t>
            </w:r>
            <w:r w:rsidRPr="008E5457">
              <w:rPr>
                <w:rFonts w:cs="Arial"/>
                <w:noProof/>
                <w:szCs w:val="20"/>
              </w:rPr>
              <w:t xml:space="preserve">used when ErrorState is not defined OR no response is received for a </w:t>
            </w:r>
            <w:r>
              <w:rPr>
                <w:rFonts w:cs="Arial"/>
                <w:noProof/>
                <w:szCs w:val="20"/>
              </w:rPr>
              <w:t>request</w:t>
            </w:r>
            <w:r w:rsidRPr="008E5457">
              <w:rPr>
                <w:rFonts w:cs="Arial"/>
                <w:noProof/>
                <w:szCs w:val="20"/>
              </w:rPr>
              <w:t>)</w:t>
            </w:r>
          </w:p>
          <w:p w14:paraId="4FA9ADE7" w14:textId="79230292" w:rsidR="00C71307" w:rsidRPr="00C71307" w:rsidRDefault="0066248F" w:rsidP="00EA2934">
            <w:pPr>
              <w:pStyle w:val="ListParagraph"/>
              <w:numPr>
                <w:ilvl w:val="0"/>
                <w:numId w:val="4"/>
              </w:numPr>
              <w:rPr>
                <w:szCs w:val="20"/>
              </w:rPr>
            </w:pPr>
            <w:r>
              <w:rPr>
                <w:szCs w:val="20"/>
              </w:rPr>
              <w:t xml:space="preserve">Key prompt text is configurable by Application ID </w:t>
            </w:r>
            <w:r w:rsidRPr="008E5457">
              <w:rPr>
                <w:i/>
                <w:szCs w:val="20"/>
              </w:rPr>
              <w:t>(</w:t>
            </w:r>
            <w:r w:rsidRPr="008E5457">
              <w:rPr>
                <w:szCs w:val="20"/>
              </w:rPr>
              <w:t>where</w:t>
            </w:r>
            <w:r w:rsidRPr="008E5457">
              <w:rPr>
                <w:i/>
                <w:szCs w:val="20"/>
              </w:rPr>
              <w:t xml:space="preserve"> Application</w:t>
            </w:r>
            <w:r>
              <w:rPr>
                <w:i/>
                <w:szCs w:val="20"/>
              </w:rPr>
              <w:t xml:space="preserve"> </w:t>
            </w:r>
            <w:r w:rsidRPr="008E5457">
              <w:rPr>
                <w:i/>
                <w:szCs w:val="20"/>
              </w:rPr>
              <w:t>ID</w:t>
            </w:r>
            <w:r w:rsidRPr="008E5457">
              <w:rPr>
                <w:szCs w:val="20"/>
              </w:rPr>
              <w:t xml:space="preserve"> is the value in </w:t>
            </w:r>
            <w:r w:rsidRPr="008E5457">
              <w:rPr>
                <w:rFonts w:cs="Arial"/>
                <w:noProof/>
                <w:szCs w:val="20"/>
              </w:rPr>
              <w:t>GenericImportResponse\ApplicationSource@ApplicationID</w:t>
            </w:r>
            <w:r>
              <w:rPr>
                <w:rFonts w:cs="Arial"/>
                <w:noProof/>
                <w:szCs w:val="20"/>
              </w:rPr>
              <w:t>)</w:t>
            </w:r>
          </w:p>
        </w:tc>
      </w:tr>
      <w:bookmarkEnd w:id="196"/>
    </w:tbl>
    <w:p w14:paraId="6E316F8C" w14:textId="77777777" w:rsidR="008918AC" w:rsidRDefault="008918AC" w:rsidP="008918AC">
      <w:pPr>
        <w:pStyle w:val="BodyText"/>
      </w:pPr>
    </w:p>
    <w:p w14:paraId="3BDA9DF0" w14:textId="2568CCC0" w:rsidR="0093422C" w:rsidRPr="00A01DB1" w:rsidRDefault="0093422C" w:rsidP="0093422C">
      <w:pPr>
        <w:pStyle w:val="Heading4"/>
      </w:pPr>
      <w:bookmarkStart w:id="204" w:name="_Ref402517264"/>
      <w:bookmarkStart w:id="205" w:name="_Ref403382442"/>
      <w:r>
        <w:t xml:space="preserve">Application Import Warning </w:t>
      </w:r>
      <w:r w:rsidRPr="00A01DB1">
        <w:t>Message</w:t>
      </w:r>
      <w:bookmarkEnd w:id="204"/>
      <w:bookmarkEnd w:id="205"/>
    </w:p>
    <w:tbl>
      <w:tblPr>
        <w:tblW w:w="4883"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761"/>
        <w:gridCol w:w="8767"/>
      </w:tblGrid>
      <w:tr w:rsidR="0093422C" w:rsidRPr="00C71307" w14:paraId="0885114E" w14:textId="77777777" w:rsidTr="000A7F90">
        <w:trPr>
          <w:cantSplit/>
        </w:trPr>
        <w:tc>
          <w:tcPr>
            <w:tcW w:w="1792" w:type="dxa"/>
            <w:tcBorders>
              <w:right w:val="single" w:sz="18" w:space="0" w:color="4F81BD"/>
            </w:tcBorders>
            <w:vAlign w:val="center"/>
          </w:tcPr>
          <w:p w14:paraId="4CE9CDBD" w14:textId="77777777" w:rsidR="0093422C" w:rsidRPr="00C71307" w:rsidRDefault="0093422C" w:rsidP="000A7F90">
            <w:pPr>
              <w:rPr>
                <w:b/>
                <w:bCs/>
                <w:szCs w:val="20"/>
              </w:rPr>
            </w:pPr>
            <w:r w:rsidRPr="00C71307">
              <w:rPr>
                <w:b/>
                <w:bCs/>
                <w:szCs w:val="20"/>
              </w:rPr>
              <w:t>Description</w:t>
            </w:r>
          </w:p>
        </w:tc>
        <w:tc>
          <w:tcPr>
            <w:tcW w:w="8979" w:type="dxa"/>
            <w:tcBorders>
              <w:left w:val="single" w:sz="18" w:space="0" w:color="4F81BD"/>
            </w:tcBorders>
            <w:vAlign w:val="center"/>
          </w:tcPr>
          <w:p w14:paraId="4086A56D" w14:textId="0C92038E" w:rsidR="0093422C" w:rsidRPr="00C71307" w:rsidRDefault="0093422C" w:rsidP="0093422C">
            <w:pPr>
              <w:rPr>
                <w:bCs/>
                <w:szCs w:val="20"/>
              </w:rPr>
            </w:pPr>
            <w:r w:rsidRPr="00C71307">
              <w:rPr>
                <w:bCs/>
                <w:szCs w:val="20"/>
              </w:rPr>
              <w:t xml:space="preserve">Message displays when the response from </w:t>
            </w:r>
            <w:r>
              <w:rPr>
                <w:bCs/>
                <w:szCs w:val="20"/>
              </w:rPr>
              <w:t>Application Service</w:t>
            </w:r>
            <w:r w:rsidRPr="00C71307">
              <w:rPr>
                <w:bCs/>
                <w:szCs w:val="20"/>
              </w:rPr>
              <w:t xml:space="preserve"> is </w:t>
            </w:r>
            <w:r>
              <w:rPr>
                <w:bCs/>
                <w:szCs w:val="20"/>
              </w:rPr>
              <w:t>a warning</w:t>
            </w:r>
            <w:r w:rsidRPr="00C71307">
              <w:rPr>
                <w:bCs/>
                <w:szCs w:val="20"/>
              </w:rPr>
              <w:t>.</w:t>
            </w:r>
          </w:p>
        </w:tc>
      </w:tr>
      <w:tr w:rsidR="0093422C" w:rsidRPr="00C71307" w14:paraId="3AD7137C" w14:textId="77777777" w:rsidTr="000A7F90">
        <w:trPr>
          <w:cantSplit/>
        </w:trPr>
        <w:tc>
          <w:tcPr>
            <w:tcW w:w="1792" w:type="dxa"/>
            <w:tcBorders>
              <w:bottom w:val="single" w:sz="8" w:space="0" w:color="4F81BD"/>
              <w:right w:val="single" w:sz="18" w:space="0" w:color="4F81BD"/>
            </w:tcBorders>
            <w:shd w:val="clear" w:color="auto" w:fill="DBE5F1" w:themeFill="accent1" w:themeFillTint="33"/>
            <w:vAlign w:val="center"/>
          </w:tcPr>
          <w:p w14:paraId="73F5947B" w14:textId="77777777" w:rsidR="0093422C" w:rsidRPr="00C71307" w:rsidRDefault="0093422C" w:rsidP="000A7F90">
            <w:pPr>
              <w:rPr>
                <w:b/>
                <w:bCs/>
                <w:szCs w:val="20"/>
              </w:rPr>
            </w:pPr>
            <w:r w:rsidRPr="00C71307">
              <w:rPr>
                <w:b/>
                <w:bCs/>
                <w:szCs w:val="20"/>
              </w:rPr>
              <w:t>Message</w:t>
            </w:r>
          </w:p>
        </w:tc>
        <w:tc>
          <w:tcPr>
            <w:tcW w:w="8979" w:type="dxa"/>
            <w:tcBorders>
              <w:left w:val="single" w:sz="18" w:space="0" w:color="4F81BD"/>
              <w:bottom w:val="single" w:sz="8" w:space="0" w:color="4F81BD"/>
            </w:tcBorders>
            <w:shd w:val="clear" w:color="auto" w:fill="DBE5F1" w:themeFill="accent1" w:themeFillTint="33"/>
            <w:vAlign w:val="center"/>
          </w:tcPr>
          <w:p w14:paraId="032B9A9C" w14:textId="6C2E02D5" w:rsidR="0093422C" w:rsidRPr="00C71307" w:rsidRDefault="0093422C" w:rsidP="000A7F90">
            <w:pPr>
              <w:rPr>
                <w:szCs w:val="20"/>
              </w:rPr>
            </w:pPr>
            <w:r>
              <w:rPr>
                <w:bCs/>
                <w:szCs w:val="20"/>
              </w:rPr>
              <w:t>Appropriate message for error received.</w:t>
            </w:r>
          </w:p>
        </w:tc>
      </w:tr>
      <w:tr w:rsidR="0093422C" w:rsidRPr="00C71307" w14:paraId="210246BC" w14:textId="77777777" w:rsidTr="000A7F90">
        <w:trPr>
          <w:cantSplit/>
        </w:trPr>
        <w:tc>
          <w:tcPr>
            <w:tcW w:w="1792" w:type="dxa"/>
            <w:tcBorders>
              <w:bottom w:val="single" w:sz="8" w:space="0" w:color="4F81BD"/>
              <w:right w:val="single" w:sz="18" w:space="0" w:color="4F81BD"/>
            </w:tcBorders>
            <w:shd w:val="clear" w:color="auto" w:fill="auto"/>
            <w:vAlign w:val="center"/>
          </w:tcPr>
          <w:p w14:paraId="68135A75" w14:textId="77777777" w:rsidR="0093422C" w:rsidRPr="00C71307" w:rsidRDefault="0093422C" w:rsidP="000A7F90">
            <w:pPr>
              <w:rPr>
                <w:b/>
                <w:bCs/>
                <w:szCs w:val="20"/>
              </w:rPr>
            </w:pPr>
            <w:r w:rsidRPr="00C71307">
              <w:rPr>
                <w:b/>
                <w:bCs/>
                <w:szCs w:val="20"/>
              </w:rPr>
              <w:t>Key prompt</w:t>
            </w:r>
          </w:p>
        </w:tc>
        <w:tc>
          <w:tcPr>
            <w:tcW w:w="8979" w:type="dxa"/>
            <w:tcBorders>
              <w:left w:val="single" w:sz="18" w:space="0" w:color="4F81BD"/>
              <w:bottom w:val="single" w:sz="8" w:space="0" w:color="4F81BD"/>
            </w:tcBorders>
            <w:shd w:val="clear" w:color="auto" w:fill="auto"/>
            <w:vAlign w:val="center"/>
          </w:tcPr>
          <w:p w14:paraId="0129BF6B" w14:textId="77777777" w:rsidR="0093422C" w:rsidRDefault="0093422C" w:rsidP="00EA2934">
            <w:pPr>
              <w:pStyle w:val="ListParagraph"/>
              <w:numPr>
                <w:ilvl w:val="0"/>
                <w:numId w:val="4"/>
              </w:numPr>
              <w:rPr>
                <w:szCs w:val="20"/>
              </w:rPr>
            </w:pPr>
            <w:r>
              <w:rPr>
                <w:szCs w:val="20"/>
              </w:rPr>
              <w:t>Yes – Continues with import</w:t>
            </w:r>
          </w:p>
          <w:p w14:paraId="49822640" w14:textId="465E7C83" w:rsidR="0093422C" w:rsidRPr="0093422C" w:rsidRDefault="0093422C" w:rsidP="00EA2934">
            <w:pPr>
              <w:pStyle w:val="ListParagraph"/>
              <w:numPr>
                <w:ilvl w:val="0"/>
                <w:numId w:val="4"/>
              </w:numPr>
              <w:rPr>
                <w:szCs w:val="20"/>
              </w:rPr>
            </w:pPr>
            <w:r>
              <w:rPr>
                <w:szCs w:val="20"/>
              </w:rPr>
              <w:t>No – Returns to item entry.</w:t>
            </w:r>
          </w:p>
        </w:tc>
      </w:tr>
      <w:tr w:rsidR="0093422C" w:rsidRPr="00C71307" w14:paraId="3504C0FC" w14:textId="77777777" w:rsidTr="000A7F90">
        <w:trPr>
          <w:cantSplit/>
        </w:trPr>
        <w:tc>
          <w:tcPr>
            <w:tcW w:w="1792" w:type="dxa"/>
            <w:tcBorders>
              <w:bottom w:val="single" w:sz="8" w:space="0" w:color="4F81BD"/>
              <w:right w:val="single" w:sz="18" w:space="0" w:color="4F81BD"/>
            </w:tcBorders>
            <w:shd w:val="clear" w:color="auto" w:fill="DBE5F1" w:themeFill="accent1" w:themeFillTint="33"/>
            <w:vAlign w:val="center"/>
          </w:tcPr>
          <w:p w14:paraId="6F6059D5" w14:textId="39A11DB3" w:rsidR="0093422C" w:rsidRPr="00C71307" w:rsidRDefault="0093422C" w:rsidP="000A7F90">
            <w:pPr>
              <w:rPr>
                <w:b/>
                <w:bCs/>
                <w:szCs w:val="20"/>
              </w:rPr>
            </w:pPr>
            <w:r w:rsidRPr="00C71307">
              <w:rPr>
                <w:b/>
                <w:bCs/>
                <w:szCs w:val="20"/>
              </w:rPr>
              <w:t>Notes</w:t>
            </w:r>
          </w:p>
        </w:tc>
        <w:tc>
          <w:tcPr>
            <w:tcW w:w="8979" w:type="dxa"/>
            <w:tcBorders>
              <w:left w:val="single" w:sz="18" w:space="0" w:color="4F81BD"/>
              <w:bottom w:val="single" w:sz="8" w:space="0" w:color="4F81BD"/>
            </w:tcBorders>
            <w:shd w:val="clear" w:color="auto" w:fill="DBE5F1" w:themeFill="accent1" w:themeFillTint="33"/>
            <w:vAlign w:val="center"/>
          </w:tcPr>
          <w:p w14:paraId="2728DEF2" w14:textId="77777777" w:rsidR="005315F4" w:rsidRDefault="005315F4" w:rsidP="00EA2934">
            <w:pPr>
              <w:pStyle w:val="ListParagraph"/>
              <w:numPr>
                <w:ilvl w:val="0"/>
                <w:numId w:val="4"/>
              </w:numPr>
              <w:rPr>
                <w:szCs w:val="20"/>
              </w:rPr>
            </w:pPr>
            <w:r>
              <w:rPr>
                <w:rFonts w:cs="Arial"/>
                <w:noProof/>
                <w:szCs w:val="20"/>
              </w:rPr>
              <w:t>If no text defined, system displays a default message.</w:t>
            </w:r>
          </w:p>
          <w:p w14:paraId="5E6341C7" w14:textId="160A77B0" w:rsidR="0093422C" w:rsidRDefault="0093422C" w:rsidP="00EA2934">
            <w:pPr>
              <w:pStyle w:val="ListParagraph"/>
              <w:numPr>
                <w:ilvl w:val="0"/>
                <w:numId w:val="4"/>
              </w:numPr>
              <w:rPr>
                <w:szCs w:val="20"/>
              </w:rPr>
            </w:pPr>
            <w:r>
              <w:rPr>
                <w:szCs w:val="20"/>
              </w:rPr>
              <w:t xml:space="preserve">Text for the message is configurable by </w:t>
            </w:r>
            <w:r w:rsidRPr="008E5457">
              <w:rPr>
                <w:i/>
                <w:szCs w:val="20"/>
              </w:rPr>
              <w:t>Application</w:t>
            </w:r>
            <w:r>
              <w:rPr>
                <w:i/>
                <w:szCs w:val="20"/>
              </w:rPr>
              <w:t xml:space="preserve"> </w:t>
            </w:r>
            <w:r w:rsidRPr="008E5457">
              <w:rPr>
                <w:i/>
                <w:szCs w:val="20"/>
              </w:rPr>
              <w:t>ID</w:t>
            </w:r>
            <w:r>
              <w:rPr>
                <w:szCs w:val="20"/>
              </w:rPr>
              <w:t xml:space="preserve"> and </w:t>
            </w:r>
            <w:r w:rsidRPr="008E5457">
              <w:rPr>
                <w:i/>
                <w:szCs w:val="20"/>
              </w:rPr>
              <w:t>ErrorState</w:t>
            </w:r>
            <w:r>
              <w:rPr>
                <w:szCs w:val="20"/>
              </w:rPr>
              <w:t xml:space="preserve"> </w:t>
            </w:r>
            <w:r w:rsidRPr="008E5457">
              <w:rPr>
                <w:i/>
                <w:szCs w:val="20"/>
              </w:rPr>
              <w:t>(</w:t>
            </w:r>
            <w:r w:rsidRPr="008E5457">
              <w:rPr>
                <w:szCs w:val="20"/>
              </w:rPr>
              <w:t>where</w:t>
            </w:r>
            <w:r w:rsidRPr="008E5457">
              <w:rPr>
                <w:i/>
                <w:szCs w:val="20"/>
              </w:rPr>
              <w:t xml:space="preserve"> Application</w:t>
            </w:r>
            <w:r>
              <w:rPr>
                <w:i/>
                <w:szCs w:val="20"/>
              </w:rPr>
              <w:t xml:space="preserve"> </w:t>
            </w:r>
            <w:r w:rsidRPr="008E5457">
              <w:rPr>
                <w:i/>
                <w:szCs w:val="20"/>
              </w:rPr>
              <w:t>ID</w:t>
            </w:r>
            <w:r w:rsidRPr="008E5457">
              <w:rPr>
                <w:szCs w:val="20"/>
              </w:rPr>
              <w:t xml:space="preserve"> is the value in </w:t>
            </w:r>
            <w:r w:rsidRPr="008E5457">
              <w:rPr>
                <w:rFonts w:cs="Arial"/>
                <w:noProof/>
                <w:szCs w:val="20"/>
              </w:rPr>
              <w:t>GenericImportResponse\ApplicationSource@ApplicationID</w:t>
            </w:r>
            <w:r w:rsidRPr="008E5457">
              <w:rPr>
                <w:szCs w:val="20"/>
              </w:rPr>
              <w:t xml:space="preserve"> and </w:t>
            </w:r>
            <w:r w:rsidRPr="008E5457">
              <w:rPr>
                <w:i/>
                <w:szCs w:val="20"/>
              </w:rPr>
              <w:t xml:space="preserve">ErrorState </w:t>
            </w:r>
            <w:r w:rsidRPr="008E5457">
              <w:rPr>
                <w:szCs w:val="20"/>
              </w:rPr>
              <w:t>is the value in</w:t>
            </w:r>
            <w:r w:rsidRPr="008E5457">
              <w:rPr>
                <w:i/>
                <w:szCs w:val="20"/>
              </w:rPr>
              <w:t xml:space="preserve"> </w:t>
            </w:r>
            <w:r w:rsidRPr="008E5457">
              <w:rPr>
                <w:rFonts w:cs="Arial"/>
                <w:noProof/>
                <w:szCs w:val="20"/>
              </w:rPr>
              <w:t>GenericImportResponse\Errors\ErrorState, a</w:t>
            </w:r>
            <w:r>
              <w:rPr>
                <w:rFonts w:cs="Arial"/>
                <w:noProof/>
                <w:szCs w:val="20"/>
              </w:rPr>
              <w:t xml:space="preserve"> default </w:t>
            </w:r>
            <w:r w:rsidRPr="008E5457">
              <w:rPr>
                <w:rFonts w:cs="Arial"/>
                <w:noProof/>
                <w:szCs w:val="20"/>
              </w:rPr>
              <w:t xml:space="preserve">value </w:t>
            </w:r>
            <w:r>
              <w:rPr>
                <w:rFonts w:cs="Arial"/>
                <w:noProof/>
                <w:szCs w:val="20"/>
              </w:rPr>
              <w:t xml:space="preserve">is </w:t>
            </w:r>
            <w:r w:rsidRPr="008E5457">
              <w:rPr>
                <w:rFonts w:cs="Arial"/>
                <w:noProof/>
                <w:szCs w:val="20"/>
              </w:rPr>
              <w:t>used when ErrorState is not defined)</w:t>
            </w:r>
          </w:p>
          <w:p w14:paraId="20DF63CF" w14:textId="6E35DCB2" w:rsidR="0093422C" w:rsidRPr="00C71307" w:rsidRDefault="0093422C" w:rsidP="00EA2934">
            <w:pPr>
              <w:pStyle w:val="ListParagraph"/>
              <w:numPr>
                <w:ilvl w:val="0"/>
                <w:numId w:val="4"/>
              </w:numPr>
              <w:rPr>
                <w:szCs w:val="20"/>
              </w:rPr>
            </w:pPr>
            <w:r>
              <w:rPr>
                <w:szCs w:val="20"/>
              </w:rPr>
              <w:t xml:space="preserve">Key prompt text is configurable by Application ID </w:t>
            </w:r>
            <w:r w:rsidRPr="008E5457">
              <w:rPr>
                <w:i/>
                <w:szCs w:val="20"/>
              </w:rPr>
              <w:t>(</w:t>
            </w:r>
            <w:r w:rsidRPr="008E5457">
              <w:rPr>
                <w:szCs w:val="20"/>
              </w:rPr>
              <w:t>where</w:t>
            </w:r>
            <w:r w:rsidRPr="008E5457">
              <w:rPr>
                <w:i/>
                <w:szCs w:val="20"/>
              </w:rPr>
              <w:t xml:space="preserve"> Application</w:t>
            </w:r>
            <w:r>
              <w:rPr>
                <w:i/>
                <w:szCs w:val="20"/>
              </w:rPr>
              <w:t xml:space="preserve"> </w:t>
            </w:r>
            <w:r w:rsidRPr="008E5457">
              <w:rPr>
                <w:i/>
                <w:szCs w:val="20"/>
              </w:rPr>
              <w:t>ID</w:t>
            </w:r>
            <w:r w:rsidRPr="008E5457">
              <w:rPr>
                <w:szCs w:val="20"/>
              </w:rPr>
              <w:t xml:space="preserve"> is the value in </w:t>
            </w:r>
            <w:r w:rsidRPr="008E5457">
              <w:rPr>
                <w:rFonts w:cs="Arial"/>
                <w:noProof/>
                <w:szCs w:val="20"/>
              </w:rPr>
              <w:t>GenericImportResponse\ApplicationSource@ApplicationID</w:t>
            </w:r>
            <w:r>
              <w:rPr>
                <w:rFonts w:cs="Arial"/>
                <w:noProof/>
                <w:szCs w:val="20"/>
              </w:rPr>
              <w:t>)</w:t>
            </w:r>
          </w:p>
        </w:tc>
      </w:tr>
    </w:tbl>
    <w:p w14:paraId="6E2C7D95" w14:textId="77777777" w:rsidR="0093422C" w:rsidRDefault="0093422C" w:rsidP="008918AC">
      <w:pPr>
        <w:pStyle w:val="BodyText"/>
      </w:pPr>
    </w:p>
    <w:p w14:paraId="79913E40" w14:textId="77777777" w:rsidR="00205224" w:rsidRPr="00A01DB1" w:rsidRDefault="00205224" w:rsidP="00205224">
      <w:pPr>
        <w:pStyle w:val="Heading4"/>
      </w:pPr>
      <w:bookmarkStart w:id="206" w:name="_Ref398291360"/>
      <w:r>
        <w:t xml:space="preserve">Import Processing Rule Error </w:t>
      </w:r>
      <w:r w:rsidRPr="00A01DB1">
        <w:t>Message</w:t>
      </w:r>
      <w:bookmarkEnd w:id="206"/>
    </w:p>
    <w:tbl>
      <w:tblPr>
        <w:tblW w:w="4883"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778"/>
        <w:gridCol w:w="8750"/>
      </w:tblGrid>
      <w:tr w:rsidR="00205224" w:rsidRPr="00C71307" w14:paraId="1A4D0701" w14:textId="77777777" w:rsidTr="00825800">
        <w:trPr>
          <w:cantSplit/>
        </w:trPr>
        <w:tc>
          <w:tcPr>
            <w:tcW w:w="1778" w:type="dxa"/>
            <w:tcBorders>
              <w:right w:val="single" w:sz="18" w:space="0" w:color="4F81BD"/>
            </w:tcBorders>
            <w:vAlign w:val="center"/>
          </w:tcPr>
          <w:p w14:paraId="540E08C5" w14:textId="77777777" w:rsidR="00205224" w:rsidRPr="00C71307" w:rsidRDefault="00205224" w:rsidP="002C71D3">
            <w:pPr>
              <w:rPr>
                <w:b/>
                <w:bCs/>
                <w:szCs w:val="20"/>
              </w:rPr>
            </w:pPr>
            <w:r w:rsidRPr="00C71307">
              <w:rPr>
                <w:b/>
                <w:bCs/>
                <w:szCs w:val="20"/>
              </w:rPr>
              <w:t>Description</w:t>
            </w:r>
          </w:p>
        </w:tc>
        <w:tc>
          <w:tcPr>
            <w:tcW w:w="8750" w:type="dxa"/>
            <w:tcBorders>
              <w:left w:val="single" w:sz="18" w:space="0" w:color="4F81BD"/>
            </w:tcBorders>
            <w:vAlign w:val="center"/>
          </w:tcPr>
          <w:p w14:paraId="39736095" w14:textId="05C19E1A" w:rsidR="00205224" w:rsidRPr="00C71307" w:rsidRDefault="00205224" w:rsidP="007536A9">
            <w:pPr>
              <w:rPr>
                <w:bCs/>
                <w:szCs w:val="20"/>
              </w:rPr>
            </w:pPr>
            <w:r w:rsidRPr="00C71307">
              <w:rPr>
                <w:bCs/>
                <w:szCs w:val="20"/>
              </w:rPr>
              <w:t>Message displays when the</w:t>
            </w:r>
            <w:r>
              <w:rPr>
                <w:bCs/>
                <w:szCs w:val="20"/>
              </w:rPr>
              <w:t xml:space="preserve"> processing rule </w:t>
            </w:r>
            <w:r w:rsidRPr="00C71307">
              <w:rPr>
                <w:bCs/>
                <w:szCs w:val="20"/>
              </w:rPr>
              <w:t xml:space="preserve">from </w:t>
            </w:r>
            <w:r w:rsidR="007536A9">
              <w:rPr>
                <w:bCs/>
                <w:szCs w:val="20"/>
              </w:rPr>
              <w:t xml:space="preserve">Application </w:t>
            </w:r>
            <w:r>
              <w:rPr>
                <w:bCs/>
                <w:szCs w:val="20"/>
              </w:rPr>
              <w:t>indicates item cannot be added to the transaction.</w:t>
            </w:r>
          </w:p>
        </w:tc>
      </w:tr>
      <w:tr w:rsidR="00205224" w:rsidRPr="00C71307" w14:paraId="7D471E95" w14:textId="77777777" w:rsidTr="00825800">
        <w:trPr>
          <w:cantSplit/>
        </w:trPr>
        <w:tc>
          <w:tcPr>
            <w:tcW w:w="1778" w:type="dxa"/>
            <w:tcBorders>
              <w:bottom w:val="single" w:sz="8" w:space="0" w:color="4F81BD"/>
              <w:right w:val="single" w:sz="18" w:space="0" w:color="4F81BD"/>
            </w:tcBorders>
            <w:shd w:val="clear" w:color="auto" w:fill="DBE5F1" w:themeFill="accent1" w:themeFillTint="33"/>
            <w:vAlign w:val="center"/>
          </w:tcPr>
          <w:p w14:paraId="181260CC" w14:textId="77777777" w:rsidR="00205224" w:rsidRPr="00C71307" w:rsidRDefault="00205224" w:rsidP="002C71D3">
            <w:pPr>
              <w:rPr>
                <w:b/>
                <w:bCs/>
                <w:szCs w:val="20"/>
              </w:rPr>
            </w:pPr>
            <w:r w:rsidRPr="00C71307">
              <w:rPr>
                <w:b/>
                <w:bCs/>
                <w:szCs w:val="20"/>
              </w:rPr>
              <w:t>Message</w:t>
            </w:r>
          </w:p>
        </w:tc>
        <w:tc>
          <w:tcPr>
            <w:tcW w:w="8750" w:type="dxa"/>
            <w:tcBorders>
              <w:left w:val="single" w:sz="18" w:space="0" w:color="4F81BD"/>
              <w:bottom w:val="single" w:sz="8" w:space="0" w:color="4F81BD"/>
            </w:tcBorders>
            <w:shd w:val="clear" w:color="auto" w:fill="DBE5F1" w:themeFill="accent1" w:themeFillTint="33"/>
            <w:vAlign w:val="center"/>
          </w:tcPr>
          <w:p w14:paraId="141824C4" w14:textId="77777777" w:rsidR="00205224" w:rsidRPr="00C71307" w:rsidRDefault="00205224" w:rsidP="002C71D3">
            <w:pPr>
              <w:rPr>
                <w:szCs w:val="20"/>
              </w:rPr>
            </w:pPr>
            <w:r>
              <w:rPr>
                <w:bCs/>
                <w:szCs w:val="20"/>
              </w:rPr>
              <w:t>Item cannot be imported.</w:t>
            </w:r>
          </w:p>
        </w:tc>
      </w:tr>
      <w:tr w:rsidR="00205224" w:rsidRPr="00C71307" w14:paraId="0406D6D8" w14:textId="77777777" w:rsidTr="00825800">
        <w:trPr>
          <w:cantSplit/>
        </w:trPr>
        <w:tc>
          <w:tcPr>
            <w:tcW w:w="1778" w:type="dxa"/>
            <w:tcBorders>
              <w:bottom w:val="single" w:sz="8" w:space="0" w:color="4F81BD"/>
              <w:right w:val="single" w:sz="18" w:space="0" w:color="4F81BD"/>
            </w:tcBorders>
            <w:shd w:val="clear" w:color="auto" w:fill="auto"/>
            <w:vAlign w:val="center"/>
          </w:tcPr>
          <w:p w14:paraId="2C6D40DA" w14:textId="77777777" w:rsidR="00205224" w:rsidRPr="00C71307" w:rsidRDefault="00205224" w:rsidP="002C71D3">
            <w:pPr>
              <w:rPr>
                <w:b/>
                <w:bCs/>
                <w:szCs w:val="20"/>
              </w:rPr>
            </w:pPr>
            <w:r w:rsidRPr="00C71307">
              <w:rPr>
                <w:b/>
                <w:bCs/>
                <w:szCs w:val="20"/>
              </w:rPr>
              <w:t>Key prompt</w:t>
            </w:r>
          </w:p>
        </w:tc>
        <w:tc>
          <w:tcPr>
            <w:tcW w:w="8750" w:type="dxa"/>
            <w:tcBorders>
              <w:left w:val="single" w:sz="18" w:space="0" w:color="4F81BD"/>
              <w:bottom w:val="single" w:sz="8" w:space="0" w:color="4F81BD"/>
            </w:tcBorders>
            <w:shd w:val="clear" w:color="auto" w:fill="auto"/>
            <w:vAlign w:val="center"/>
          </w:tcPr>
          <w:p w14:paraId="765DB572" w14:textId="46DB5FA7" w:rsidR="00205224" w:rsidRPr="00C71307" w:rsidRDefault="00205224" w:rsidP="00205224">
            <w:pPr>
              <w:rPr>
                <w:szCs w:val="20"/>
              </w:rPr>
            </w:pPr>
            <w:r w:rsidRPr="00C71307">
              <w:rPr>
                <w:szCs w:val="20"/>
              </w:rPr>
              <w:t xml:space="preserve">OK – </w:t>
            </w:r>
            <w:r>
              <w:rPr>
                <w:szCs w:val="20"/>
              </w:rPr>
              <w:t>continues to next item in order or returns to item entry if last item in the order.</w:t>
            </w:r>
          </w:p>
        </w:tc>
      </w:tr>
      <w:tr w:rsidR="00205224" w:rsidRPr="00C71307" w14:paraId="012524BD" w14:textId="77777777" w:rsidTr="00825800">
        <w:trPr>
          <w:cantSplit/>
        </w:trPr>
        <w:tc>
          <w:tcPr>
            <w:tcW w:w="1778" w:type="dxa"/>
            <w:tcBorders>
              <w:bottom w:val="single" w:sz="8" w:space="0" w:color="4F81BD"/>
              <w:right w:val="single" w:sz="18" w:space="0" w:color="4F81BD"/>
            </w:tcBorders>
            <w:shd w:val="clear" w:color="auto" w:fill="DBE5F1" w:themeFill="accent1" w:themeFillTint="33"/>
            <w:vAlign w:val="center"/>
          </w:tcPr>
          <w:p w14:paraId="156CDCD6" w14:textId="77777777" w:rsidR="00205224" w:rsidRPr="00C71307" w:rsidRDefault="00205224" w:rsidP="002C71D3">
            <w:pPr>
              <w:rPr>
                <w:b/>
                <w:bCs/>
                <w:szCs w:val="20"/>
              </w:rPr>
            </w:pPr>
            <w:r w:rsidRPr="00C71307">
              <w:rPr>
                <w:b/>
                <w:bCs/>
                <w:szCs w:val="20"/>
              </w:rPr>
              <w:t>Notes</w:t>
            </w:r>
          </w:p>
        </w:tc>
        <w:tc>
          <w:tcPr>
            <w:tcW w:w="8750" w:type="dxa"/>
            <w:tcBorders>
              <w:left w:val="single" w:sz="18" w:space="0" w:color="4F81BD"/>
              <w:bottom w:val="single" w:sz="8" w:space="0" w:color="4F81BD"/>
            </w:tcBorders>
            <w:shd w:val="clear" w:color="auto" w:fill="DBE5F1" w:themeFill="accent1" w:themeFillTint="33"/>
            <w:vAlign w:val="center"/>
          </w:tcPr>
          <w:p w14:paraId="0C60B258" w14:textId="20131996" w:rsidR="00205224" w:rsidRPr="00205224" w:rsidRDefault="00205224" w:rsidP="00EA2934">
            <w:pPr>
              <w:pStyle w:val="ListParagraph"/>
              <w:numPr>
                <w:ilvl w:val="0"/>
                <w:numId w:val="4"/>
              </w:numPr>
              <w:rPr>
                <w:szCs w:val="20"/>
              </w:rPr>
            </w:pPr>
            <w:r>
              <w:rPr>
                <w:szCs w:val="20"/>
              </w:rPr>
              <w:t xml:space="preserve">If </w:t>
            </w:r>
            <w:r w:rsidR="005315F4">
              <w:rPr>
                <w:szCs w:val="20"/>
              </w:rPr>
              <w:t xml:space="preserve">no text defined </w:t>
            </w:r>
            <w:r>
              <w:rPr>
                <w:szCs w:val="20"/>
              </w:rPr>
              <w:t>table for the processing rule, then no message displays.</w:t>
            </w:r>
          </w:p>
          <w:p w14:paraId="74A6A113" w14:textId="2086F5C2" w:rsidR="00205224" w:rsidRPr="00C71307" w:rsidRDefault="00205224" w:rsidP="00EA2934">
            <w:pPr>
              <w:pStyle w:val="ListParagraph"/>
              <w:numPr>
                <w:ilvl w:val="0"/>
                <w:numId w:val="4"/>
              </w:numPr>
              <w:rPr>
                <w:szCs w:val="20"/>
              </w:rPr>
            </w:pPr>
            <w:r w:rsidRPr="00C71307">
              <w:t xml:space="preserve">Message Text is </w:t>
            </w:r>
            <w:r w:rsidR="005315F4">
              <w:t xml:space="preserve">configurable by </w:t>
            </w:r>
            <w:r w:rsidR="005315F4" w:rsidRPr="005315F4">
              <w:rPr>
                <w:i/>
              </w:rPr>
              <w:t>ApplicationID</w:t>
            </w:r>
            <w:r w:rsidR="005315F4">
              <w:t xml:space="preserve"> and </w:t>
            </w:r>
            <w:r w:rsidR="005315F4" w:rsidRPr="005315F4">
              <w:rPr>
                <w:i/>
              </w:rPr>
              <w:t>ProcessingRule</w:t>
            </w:r>
          </w:p>
          <w:p w14:paraId="377E3E34" w14:textId="2436F308" w:rsidR="00205224" w:rsidRPr="00C71307" w:rsidRDefault="00205224" w:rsidP="00EA2934">
            <w:pPr>
              <w:pStyle w:val="ListParagraph"/>
              <w:numPr>
                <w:ilvl w:val="0"/>
                <w:numId w:val="4"/>
              </w:numPr>
              <w:rPr>
                <w:szCs w:val="20"/>
              </w:rPr>
            </w:pPr>
            <w:r w:rsidRPr="00C71307">
              <w:t xml:space="preserve">OK Button Text is </w:t>
            </w:r>
            <w:r w:rsidR="005315F4">
              <w:t>configurable</w:t>
            </w:r>
          </w:p>
        </w:tc>
      </w:tr>
    </w:tbl>
    <w:p w14:paraId="08FF23F5" w14:textId="77777777" w:rsidR="00825800" w:rsidRDefault="00825800" w:rsidP="00825800">
      <w:pPr>
        <w:pStyle w:val="BodyText"/>
      </w:pPr>
    </w:p>
    <w:p w14:paraId="3F131172" w14:textId="77777777" w:rsidR="00825800" w:rsidRPr="00A01DB1" w:rsidRDefault="00825800" w:rsidP="00825800">
      <w:pPr>
        <w:pStyle w:val="Heading4"/>
      </w:pPr>
      <w:bookmarkStart w:id="207" w:name="_Ref398803339"/>
      <w:r>
        <w:t xml:space="preserve">Unable to Import Error </w:t>
      </w:r>
      <w:r w:rsidRPr="00A01DB1">
        <w:t>Message</w:t>
      </w:r>
      <w:bookmarkEnd w:id="207"/>
    </w:p>
    <w:tbl>
      <w:tblPr>
        <w:tblW w:w="4883"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778"/>
        <w:gridCol w:w="8750"/>
      </w:tblGrid>
      <w:tr w:rsidR="00825800" w:rsidRPr="00C71307" w14:paraId="3D81FDE4" w14:textId="77777777" w:rsidTr="00F205B0">
        <w:trPr>
          <w:cantSplit/>
        </w:trPr>
        <w:tc>
          <w:tcPr>
            <w:tcW w:w="1778" w:type="dxa"/>
            <w:tcBorders>
              <w:right w:val="single" w:sz="18" w:space="0" w:color="4F81BD"/>
            </w:tcBorders>
            <w:vAlign w:val="center"/>
          </w:tcPr>
          <w:p w14:paraId="59912488" w14:textId="77777777" w:rsidR="00825800" w:rsidRPr="00C71307" w:rsidRDefault="00825800" w:rsidP="00931876">
            <w:pPr>
              <w:rPr>
                <w:b/>
                <w:bCs/>
                <w:szCs w:val="20"/>
              </w:rPr>
            </w:pPr>
            <w:r w:rsidRPr="00C71307">
              <w:rPr>
                <w:b/>
                <w:bCs/>
                <w:szCs w:val="20"/>
              </w:rPr>
              <w:t>Description</w:t>
            </w:r>
          </w:p>
        </w:tc>
        <w:tc>
          <w:tcPr>
            <w:tcW w:w="8750" w:type="dxa"/>
            <w:tcBorders>
              <w:left w:val="single" w:sz="18" w:space="0" w:color="4F81BD"/>
            </w:tcBorders>
            <w:vAlign w:val="center"/>
          </w:tcPr>
          <w:p w14:paraId="30335CF5" w14:textId="18A0CB97" w:rsidR="00825800" w:rsidRPr="00C71307" w:rsidRDefault="00825800" w:rsidP="004C2552">
            <w:pPr>
              <w:rPr>
                <w:bCs/>
                <w:szCs w:val="20"/>
              </w:rPr>
            </w:pPr>
            <w:r w:rsidRPr="00C71307">
              <w:rPr>
                <w:bCs/>
                <w:szCs w:val="20"/>
              </w:rPr>
              <w:t xml:space="preserve">Message displays </w:t>
            </w:r>
            <w:r>
              <w:rPr>
                <w:bCs/>
                <w:szCs w:val="20"/>
              </w:rPr>
              <w:t>attempting to import an order during transaction</w:t>
            </w:r>
            <w:r w:rsidR="004C2552">
              <w:rPr>
                <w:bCs/>
                <w:szCs w:val="20"/>
              </w:rPr>
              <w:t xml:space="preserve"> types that do not allow basket imports</w:t>
            </w:r>
            <w:r w:rsidRPr="00C71307">
              <w:rPr>
                <w:bCs/>
                <w:szCs w:val="20"/>
              </w:rPr>
              <w:t>.</w:t>
            </w:r>
          </w:p>
        </w:tc>
      </w:tr>
      <w:tr w:rsidR="00825800" w:rsidRPr="00C71307" w14:paraId="4B744EA8" w14:textId="77777777" w:rsidTr="00F205B0">
        <w:trPr>
          <w:cantSplit/>
        </w:trPr>
        <w:tc>
          <w:tcPr>
            <w:tcW w:w="1778" w:type="dxa"/>
            <w:tcBorders>
              <w:bottom w:val="single" w:sz="8" w:space="0" w:color="4F81BD"/>
              <w:right w:val="single" w:sz="18" w:space="0" w:color="4F81BD"/>
            </w:tcBorders>
            <w:shd w:val="clear" w:color="auto" w:fill="DBE5F1" w:themeFill="accent1" w:themeFillTint="33"/>
            <w:vAlign w:val="center"/>
          </w:tcPr>
          <w:p w14:paraId="3EF5FA55" w14:textId="77777777" w:rsidR="00825800" w:rsidRPr="00C71307" w:rsidRDefault="00825800" w:rsidP="00931876">
            <w:pPr>
              <w:rPr>
                <w:b/>
                <w:bCs/>
                <w:szCs w:val="20"/>
              </w:rPr>
            </w:pPr>
            <w:r w:rsidRPr="00C71307">
              <w:rPr>
                <w:b/>
                <w:bCs/>
                <w:szCs w:val="20"/>
              </w:rPr>
              <w:t>Message</w:t>
            </w:r>
          </w:p>
        </w:tc>
        <w:tc>
          <w:tcPr>
            <w:tcW w:w="8750" w:type="dxa"/>
            <w:tcBorders>
              <w:left w:val="single" w:sz="18" w:space="0" w:color="4F81BD"/>
              <w:bottom w:val="single" w:sz="8" w:space="0" w:color="4F81BD"/>
            </w:tcBorders>
            <w:shd w:val="clear" w:color="auto" w:fill="DBE5F1" w:themeFill="accent1" w:themeFillTint="33"/>
            <w:vAlign w:val="center"/>
          </w:tcPr>
          <w:p w14:paraId="7D9154EF" w14:textId="77777777" w:rsidR="00825800" w:rsidRPr="00C71307" w:rsidRDefault="00825800" w:rsidP="00931876">
            <w:pPr>
              <w:rPr>
                <w:szCs w:val="20"/>
              </w:rPr>
            </w:pPr>
            <w:r>
              <w:rPr>
                <w:bCs/>
                <w:szCs w:val="20"/>
              </w:rPr>
              <w:t>Order Import not allowed during this transaction.</w:t>
            </w:r>
          </w:p>
        </w:tc>
      </w:tr>
      <w:tr w:rsidR="00825800" w:rsidRPr="00C71307" w14:paraId="5EDB8F48" w14:textId="77777777" w:rsidTr="00F205B0">
        <w:trPr>
          <w:cantSplit/>
        </w:trPr>
        <w:tc>
          <w:tcPr>
            <w:tcW w:w="1778" w:type="dxa"/>
            <w:tcBorders>
              <w:bottom w:val="single" w:sz="8" w:space="0" w:color="4F81BD"/>
              <w:right w:val="single" w:sz="18" w:space="0" w:color="4F81BD"/>
            </w:tcBorders>
            <w:shd w:val="clear" w:color="auto" w:fill="auto"/>
            <w:vAlign w:val="center"/>
          </w:tcPr>
          <w:p w14:paraId="47FA6A5B" w14:textId="77777777" w:rsidR="00825800" w:rsidRPr="00C71307" w:rsidRDefault="00825800" w:rsidP="00931876">
            <w:pPr>
              <w:rPr>
                <w:b/>
                <w:bCs/>
                <w:szCs w:val="20"/>
              </w:rPr>
            </w:pPr>
            <w:r w:rsidRPr="00C71307">
              <w:rPr>
                <w:b/>
                <w:bCs/>
                <w:szCs w:val="20"/>
              </w:rPr>
              <w:t>Key prompt</w:t>
            </w:r>
          </w:p>
        </w:tc>
        <w:tc>
          <w:tcPr>
            <w:tcW w:w="8750" w:type="dxa"/>
            <w:tcBorders>
              <w:left w:val="single" w:sz="18" w:space="0" w:color="4F81BD"/>
              <w:bottom w:val="single" w:sz="8" w:space="0" w:color="4F81BD"/>
            </w:tcBorders>
            <w:shd w:val="clear" w:color="auto" w:fill="auto"/>
            <w:vAlign w:val="center"/>
          </w:tcPr>
          <w:p w14:paraId="6CCF1167" w14:textId="77777777" w:rsidR="00825800" w:rsidRPr="00C71307" w:rsidRDefault="00825800" w:rsidP="00825800">
            <w:pPr>
              <w:rPr>
                <w:szCs w:val="20"/>
              </w:rPr>
            </w:pPr>
            <w:r w:rsidRPr="00C71307">
              <w:rPr>
                <w:szCs w:val="20"/>
              </w:rPr>
              <w:t xml:space="preserve">OK – </w:t>
            </w:r>
            <w:r>
              <w:rPr>
                <w:szCs w:val="20"/>
              </w:rPr>
              <w:t>continues returns to item entry</w:t>
            </w:r>
            <w:r w:rsidRPr="00C71307">
              <w:rPr>
                <w:szCs w:val="20"/>
              </w:rPr>
              <w:t>.</w:t>
            </w:r>
          </w:p>
        </w:tc>
      </w:tr>
      <w:tr w:rsidR="00825800" w:rsidRPr="00C71307" w14:paraId="78490A60" w14:textId="77777777" w:rsidTr="00F205B0">
        <w:trPr>
          <w:cantSplit/>
        </w:trPr>
        <w:tc>
          <w:tcPr>
            <w:tcW w:w="1778" w:type="dxa"/>
            <w:tcBorders>
              <w:bottom w:val="single" w:sz="8" w:space="0" w:color="4F81BD"/>
              <w:right w:val="single" w:sz="18" w:space="0" w:color="4F81BD"/>
            </w:tcBorders>
            <w:shd w:val="clear" w:color="auto" w:fill="DBE5F1" w:themeFill="accent1" w:themeFillTint="33"/>
            <w:vAlign w:val="center"/>
          </w:tcPr>
          <w:p w14:paraId="2814A888" w14:textId="77777777" w:rsidR="00825800" w:rsidRPr="00C71307" w:rsidRDefault="00825800" w:rsidP="00931876">
            <w:pPr>
              <w:rPr>
                <w:b/>
                <w:bCs/>
                <w:szCs w:val="20"/>
              </w:rPr>
            </w:pPr>
            <w:r w:rsidRPr="00C71307">
              <w:rPr>
                <w:b/>
                <w:bCs/>
                <w:szCs w:val="20"/>
              </w:rPr>
              <w:t>Notes</w:t>
            </w:r>
          </w:p>
        </w:tc>
        <w:tc>
          <w:tcPr>
            <w:tcW w:w="8750" w:type="dxa"/>
            <w:tcBorders>
              <w:left w:val="single" w:sz="18" w:space="0" w:color="4F81BD"/>
              <w:bottom w:val="single" w:sz="8" w:space="0" w:color="4F81BD"/>
            </w:tcBorders>
            <w:shd w:val="clear" w:color="auto" w:fill="DBE5F1" w:themeFill="accent1" w:themeFillTint="33"/>
            <w:vAlign w:val="center"/>
          </w:tcPr>
          <w:p w14:paraId="3B92280C" w14:textId="77777777" w:rsidR="00825800" w:rsidRPr="00205224" w:rsidRDefault="00825800" w:rsidP="00EA2934">
            <w:pPr>
              <w:pStyle w:val="ListParagraph"/>
              <w:numPr>
                <w:ilvl w:val="0"/>
                <w:numId w:val="4"/>
              </w:numPr>
              <w:rPr>
                <w:szCs w:val="20"/>
              </w:rPr>
            </w:pPr>
            <w:r>
              <w:rPr>
                <w:szCs w:val="20"/>
              </w:rPr>
              <w:t>If no entry in the Messages table for the processing rule, then no message displays.</w:t>
            </w:r>
          </w:p>
          <w:p w14:paraId="71172880" w14:textId="6FDB0FA1" w:rsidR="00825800" w:rsidRPr="00C71307" w:rsidRDefault="00825800" w:rsidP="00EA2934">
            <w:pPr>
              <w:pStyle w:val="ListParagraph"/>
              <w:numPr>
                <w:ilvl w:val="0"/>
                <w:numId w:val="4"/>
              </w:numPr>
              <w:rPr>
                <w:szCs w:val="20"/>
              </w:rPr>
            </w:pPr>
            <w:r w:rsidRPr="00C71307">
              <w:t xml:space="preserve">Message Text is </w:t>
            </w:r>
            <w:r w:rsidR="005315F4">
              <w:t xml:space="preserve">configurable </w:t>
            </w:r>
            <w:r w:rsidR="005315F4" w:rsidRPr="00D14923">
              <w:t xml:space="preserve">by </w:t>
            </w:r>
            <w:r w:rsidR="007536A9">
              <w:t>Process</w:t>
            </w:r>
            <w:r w:rsidR="007536A9" w:rsidRPr="00D14923">
              <w:t xml:space="preserve"> </w:t>
            </w:r>
            <w:r w:rsidR="005315F4" w:rsidRPr="00D14923">
              <w:t>type</w:t>
            </w:r>
            <w:r w:rsidR="007536A9">
              <w:t xml:space="preserve"> (or basket contents) and Application ID</w:t>
            </w:r>
          </w:p>
          <w:p w14:paraId="2079B608" w14:textId="792BCB2E" w:rsidR="00825800" w:rsidRPr="00C71307" w:rsidRDefault="00825800" w:rsidP="00EA2934">
            <w:pPr>
              <w:pStyle w:val="ListParagraph"/>
              <w:numPr>
                <w:ilvl w:val="0"/>
                <w:numId w:val="4"/>
              </w:numPr>
              <w:rPr>
                <w:szCs w:val="20"/>
              </w:rPr>
            </w:pPr>
            <w:r w:rsidRPr="00C71307">
              <w:t xml:space="preserve">OK Button Text is </w:t>
            </w:r>
            <w:r w:rsidR="005315F4">
              <w:t>configurable</w:t>
            </w:r>
            <w:r w:rsidR="007536A9">
              <w:t xml:space="preserve"> by Application ID</w:t>
            </w:r>
          </w:p>
        </w:tc>
      </w:tr>
    </w:tbl>
    <w:p w14:paraId="251FEAEE" w14:textId="77777777" w:rsidR="00F205B0" w:rsidRDefault="00F205B0" w:rsidP="00F205B0">
      <w:pPr>
        <w:pStyle w:val="BodyText"/>
      </w:pPr>
    </w:p>
    <w:p w14:paraId="7E2BA061" w14:textId="77777777" w:rsidR="00A01DB1" w:rsidRPr="00A01DB1" w:rsidRDefault="00A01DB1" w:rsidP="007742E6">
      <w:pPr>
        <w:pStyle w:val="Heading1"/>
      </w:pPr>
      <w:bookmarkStart w:id="208" w:name="_Toc323725600"/>
      <w:bookmarkStart w:id="209" w:name="_Toc323818537"/>
      <w:bookmarkStart w:id="210" w:name="_Toc324415458"/>
      <w:bookmarkStart w:id="211" w:name="_Ref401573769"/>
      <w:bookmarkStart w:id="212" w:name="_Toc411629300"/>
      <w:r w:rsidRPr="00A01DB1">
        <w:t>Printing</w:t>
      </w:r>
      <w:bookmarkEnd w:id="208"/>
      <w:bookmarkEnd w:id="209"/>
      <w:bookmarkEnd w:id="210"/>
      <w:bookmarkEnd w:id="211"/>
      <w:bookmarkEnd w:id="212"/>
    </w:p>
    <w:p w14:paraId="6AB4A22C" w14:textId="77777777" w:rsidR="00A01DB1" w:rsidRPr="00A01DB1" w:rsidRDefault="00A01DB1" w:rsidP="00AE01C3">
      <w:pPr>
        <w:pStyle w:val="Heading2"/>
      </w:pPr>
      <w:bookmarkStart w:id="213" w:name="_Toc71960219"/>
      <w:bookmarkStart w:id="214" w:name="_Ref263682369"/>
      <w:bookmarkStart w:id="215" w:name="_Ref263682374"/>
      <w:bookmarkStart w:id="216" w:name="_Toc323725601"/>
      <w:bookmarkStart w:id="217" w:name="_Toc323818538"/>
      <w:bookmarkStart w:id="218" w:name="_Toc324415459"/>
      <w:bookmarkStart w:id="219" w:name="_Toc411629301"/>
      <w:r w:rsidRPr="00A01DB1">
        <w:t xml:space="preserve">Receipt </w:t>
      </w:r>
      <w:bookmarkEnd w:id="213"/>
      <w:bookmarkEnd w:id="214"/>
      <w:bookmarkEnd w:id="215"/>
      <w:r w:rsidRPr="00A01DB1">
        <w:t>Changes</w:t>
      </w:r>
      <w:bookmarkEnd w:id="216"/>
      <w:bookmarkEnd w:id="217"/>
      <w:bookmarkEnd w:id="218"/>
      <w:bookmarkEnd w:id="219"/>
    </w:p>
    <w:p w14:paraId="2EBE526B" w14:textId="77777777" w:rsidR="00A01DB1" w:rsidRPr="000D65E7" w:rsidRDefault="005624DE" w:rsidP="00CB303A">
      <w:pPr>
        <w:pStyle w:val="Heading3"/>
      </w:pPr>
      <w:bookmarkStart w:id="220" w:name="_Toc323818539"/>
      <w:bookmarkStart w:id="221" w:name="_Ref398918128"/>
      <w:bookmarkStart w:id="222" w:name="_Ref398918130"/>
      <w:bookmarkStart w:id="223" w:name="_Ref400528532"/>
      <w:bookmarkStart w:id="224" w:name="_Ref401575433"/>
      <w:r w:rsidRPr="000D65E7">
        <w:t>Sale</w:t>
      </w:r>
      <w:r w:rsidR="00A01DB1" w:rsidRPr="000D65E7">
        <w:t xml:space="preserve"> Receipt</w:t>
      </w:r>
      <w:bookmarkEnd w:id="220"/>
      <w:bookmarkEnd w:id="221"/>
      <w:bookmarkEnd w:id="222"/>
      <w:bookmarkEnd w:id="223"/>
      <w:bookmarkEnd w:id="224"/>
    </w:p>
    <w:p w14:paraId="566CA3F1" w14:textId="4185858B" w:rsidR="00931876" w:rsidRDefault="00C800AB" w:rsidP="00757F9B">
      <w:pPr>
        <w:pStyle w:val="BodyText"/>
      </w:pPr>
      <w:r>
        <w:t xml:space="preserve">If an item has a data in the </w:t>
      </w:r>
      <w:r w:rsidRPr="00C7517B">
        <w:t>GenericImportResponse\Order\OrderLines\OrderLine</w:t>
      </w:r>
      <w:r>
        <w:t xml:space="preserve">\ChildOrderLineRelationships element, then the item is a parent item.  </w:t>
      </w:r>
      <w:r w:rsidR="00931876" w:rsidRPr="00271712">
        <w:t xml:space="preserve">When printing the items in the virtual receipt and on the printed receipt, POS will list the child/related item(s) below the parent item per existing functionality.  </w:t>
      </w:r>
      <w:r w:rsidR="005315F4">
        <w:rPr>
          <w:b/>
        </w:rPr>
        <w:t>NOTE</w:t>
      </w:r>
      <w:r w:rsidR="00931876" w:rsidRPr="00271712">
        <w:t>:  If an item is part of a value package or kit, the child/related item(s) are not printed below the parent – per existing functionality.</w:t>
      </w:r>
    </w:p>
    <w:tbl>
      <w:tblPr>
        <w:tblW w:w="4900" w:type="pct"/>
        <w:tblInd w:w="144" w:type="dxa"/>
        <w:tblLayout w:type="fixed"/>
        <w:tblCellMar>
          <w:left w:w="115" w:type="dxa"/>
          <w:right w:w="115" w:type="dxa"/>
        </w:tblCellMar>
        <w:tblLook w:val="04A0" w:firstRow="1" w:lastRow="0" w:firstColumn="1" w:lastColumn="0" w:noHBand="0" w:noVBand="1"/>
      </w:tblPr>
      <w:tblGrid>
        <w:gridCol w:w="5473"/>
        <w:gridCol w:w="5111"/>
      </w:tblGrid>
      <w:tr w:rsidR="00A01DB1" w:rsidRPr="009D456F" w14:paraId="3793EE33" w14:textId="77777777" w:rsidTr="00D578F1">
        <w:trPr>
          <w:cantSplit/>
        </w:trPr>
        <w:tc>
          <w:tcPr>
            <w:tcW w:w="5473" w:type="dxa"/>
          </w:tcPr>
          <w:p w14:paraId="20DA42EC" w14:textId="6EDE2802" w:rsidR="00A01DB1" w:rsidRPr="009D456F" w:rsidRDefault="00304E76" w:rsidP="00753AFE">
            <w:pPr>
              <w:pStyle w:val="BodyText"/>
              <w:jc w:val="center"/>
              <w:rPr>
                <w:color w:val="FF0000"/>
              </w:rPr>
            </w:pPr>
            <w:r>
              <w:rPr>
                <w:noProof/>
                <w:color w:val="FF0000"/>
              </w:rPr>
              <w:lastRenderedPageBreak/>
              <mc:AlternateContent>
                <mc:Choice Requires="wps">
                  <w:drawing>
                    <wp:anchor distT="0" distB="0" distL="114300" distR="114300" simplePos="0" relativeHeight="251662336" behindDoc="0" locked="0" layoutInCell="1" allowOverlap="1" wp14:anchorId="234E6820" wp14:editId="310899CB">
                      <wp:simplePos x="0" y="0"/>
                      <wp:positionH relativeFrom="column">
                        <wp:posOffset>2807334</wp:posOffset>
                      </wp:positionH>
                      <wp:positionV relativeFrom="paragraph">
                        <wp:posOffset>2477134</wp:posOffset>
                      </wp:positionV>
                      <wp:extent cx="600075" cy="3533775"/>
                      <wp:effectExtent l="38100" t="38100" r="28575" b="28575"/>
                      <wp:wrapNone/>
                      <wp:docPr id="31"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0075" cy="3533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EF59F5" id="_x0000_t32" coordsize="21600,21600" o:spt="32" o:oned="t" path="m,l21600,21600e" filled="f">
                      <v:path arrowok="t" fillok="f" o:connecttype="none"/>
                      <o:lock v:ext="edit" shapetype="t"/>
                    </v:shapetype>
                    <v:shape id="AutoShape 85" o:spid="_x0000_s1026" type="#_x0000_t32" style="position:absolute;margin-left:221.05pt;margin-top:195.05pt;width:47.25pt;height:278.2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">
                      <v:stroke endarrow="block"/>
                    </v:shape>
                  </w:pict>
                </mc:Fallback>
              </mc:AlternateContent>
            </w:r>
            <w:r>
              <w:rPr>
                <w:noProof/>
                <w:color w:val="FF0000"/>
              </w:rPr>
              <mc:AlternateContent>
                <mc:Choice Requires="wps">
                  <w:drawing>
                    <wp:anchor distT="0" distB="0" distL="114300" distR="114300" simplePos="0" relativeHeight="251667456" behindDoc="0" locked="0" layoutInCell="1" allowOverlap="1" wp14:anchorId="3FD95CDF" wp14:editId="5BB1CE55">
                      <wp:simplePos x="0" y="0"/>
                      <wp:positionH relativeFrom="column">
                        <wp:posOffset>1864360</wp:posOffset>
                      </wp:positionH>
                      <wp:positionV relativeFrom="paragraph">
                        <wp:posOffset>1305560</wp:posOffset>
                      </wp:positionV>
                      <wp:extent cx="1485900" cy="1228725"/>
                      <wp:effectExtent l="38100" t="0" r="19050" b="47625"/>
                      <wp:wrapNone/>
                      <wp:docPr id="98" name="Straight Arrow Connector 98"/>
                      <wp:cNvGraphicFramePr/>
                      <a:graphic xmlns:a="http://schemas.openxmlformats.org/drawingml/2006/main">
                        <a:graphicData uri="http://schemas.microsoft.com/office/word/2010/wordprocessingShape">
                          <wps:wsp>
                            <wps:cNvCnPr/>
                            <wps:spPr>
                              <a:xfrm flipH="1">
                                <a:off x="0" y="0"/>
                                <a:ext cx="1485900" cy="1228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379F6" id="Straight Arrow Connector 98" o:spid="_x0000_s1026" type="#_x0000_t32" style="position:absolute;margin-left:146.8pt;margin-top:102.8pt;width:117pt;height:96.7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" strokecolor="black [3213]">
                      <v:stroke endarrow="block"/>
                    </v:shape>
                  </w:pict>
                </mc:Fallback>
              </mc:AlternateContent>
            </w:r>
            <w:r w:rsidR="008D52BC" w:rsidRPr="001D3C32">
              <w:rPr>
                <w:noProof/>
                <w:color w:val="FF0000"/>
              </w:rPr>
              <mc:AlternateContent>
                <mc:Choice Requires="wps">
                  <w:drawing>
                    <wp:anchor distT="0" distB="0" distL="114300" distR="114300" simplePos="0" relativeHeight="251671552" behindDoc="0" locked="0" layoutInCell="1" allowOverlap="1" wp14:anchorId="25F0029C" wp14:editId="0EFA1D5A">
                      <wp:simplePos x="0" y="0"/>
                      <wp:positionH relativeFrom="column">
                        <wp:posOffset>2454910</wp:posOffset>
                      </wp:positionH>
                      <wp:positionV relativeFrom="paragraph">
                        <wp:posOffset>2696210</wp:posOffset>
                      </wp:positionV>
                      <wp:extent cx="962025" cy="600075"/>
                      <wp:effectExtent l="38100" t="38100" r="28575" b="28575"/>
                      <wp:wrapNone/>
                      <wp:docPr id="1" name="Straight Arrow Connector 1"/>
                      <wp:cNvGraphicFramePr/>
                      <a:graphic xmlns:a="http://schemas.openxmlformats.org/drawingml/2006/main">
                        <a:graphicData uri="http://schemas.microsoft.com/office/word/2010/wordprocessingShape">
                          <wps:wsp>
                            <wps:cNvCnPr/>
                            <wps:spPr>
                              <a:xfrm flipH="1" flipV="1">
                                <a:off x="0" y="0"/>
                                <a:ext cx="962025" cy="600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611410" id="Straight Arrow Connector 1" o:spid="_x0000_s1026" type="#_x0000_t32" style="position:absolute;margin-left:193.3pt;margin-top:212.3pt;width:75.75pt;height:47.2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" strokecolor="black [3213]">
                      <v:stroke endarrow="block"/>
                    </v:shape>
                  </w:pict>
                </mc:Fallback>
              </mc:AlternateContent>
            </w:r>
            <w:r w:rsidR="00670DD5">
              <w:rPr>
                <w:noProof/>
                <w:color w:val="FF0000"/>
              </w:rPr>
              <mc:AlternateContent>
                <mc:Choice Requires="wps">
                  <w:drawing>
                    <wp:anchor distT="0" distB="0" distL="114300" distR="114300" simplePos="0" relativeHeight="251652096" behindDoc="0" locked="0" layoutInCell="1" allowOverlap="1" wp14:anchorId="17F42982" wp14:editId="0CE91B33">
                      <wp:simplePos x="0" y="0"/>
                      <wp:positionH relativeFrom="column">
                        <wp:posOffset>1788160</wp:posOffset>
                      </wp:positionH>
                      <wp:positionV relativeFrom="paragraph">
                        <wp:posOffset>483235</wp:posOffset>
                      </wp:positionV>
                      <wp:extent cx="1609725" cy="981075"/>
                      <wp:effectExtent l="38100" t="0" r="28575" b="47625"/>
                      <wp:wrapNone/>
                      <wp:docPr id="16"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9725" cy="981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76B9F6" id="AutoShape 94" o:spid="_x0000_s1026" type="#_x0000_t32" style="position:absolute;margin-left:140.8pt;margin-top:38.05pt;width:126.75pt;height:77.25pt;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">
                      <v:stroke endarrow="block"/>
                    </v:shape>
                  </w:pict>
                </mc:Fallback>
              </mc:AlternateContent>
            </w:r>
            <w:r w:rsidR="00F46832">
              <w:rPr>
                <w:noProof/>
                <w:color w:val="FF0000"/>
              </w:rPr>
              <mc:AlternateContent>
                <mc:Choice Requires="wps">
                  <w:drawing>
                    <wp:inline distT="0" distB="0" distL="0" distR="0" wp14:anchorId="65C52521" wp14:editId="572E4644">
                      <wp:extent cx="3148965" cy="5772150"/>
                      <wp:effectExtent l="0" t="0" r="13335" b="19050"/>
                      <wp:docPr id="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965" cy="5772150"/>
                              </a:xfrm>
                              <a:prstGeom prst="rect">
                                <a:avLst/>
                              </a:prstGeom>
                              <a:solidFill>
                                <a:srgbClr val="FFFFFF"/>
                              </a:solidFill>
                              <a:ln w="9525">
                                <a:solidFill>
                                  <a:srgbClr val="000000"/>
                                </a:solidFill>
                                <a:miter lim="800000"/>
                                <a:headEnd/>
                                <a:tailEnd/>
                              </a:ln>
                            </wps:spPr>
                            <wps:txbx>
                              <w:txbxContent>
                                <w:p w14:paraId="5E1201C3" w14:textId="77777777" w:rsidR="007D76CC" w:rsidRDefault="007D76CC" w:rsidP="00004072">
                                  <w:pPr>
                                    <w:jc w:val="center"/>
                                    <w:rPr>
                                      <w:rFonts w:cs="Arial"/>
                                      <w:sz w:val="18"/>
                                      <w:szCs w:val="18"/>
                                    </w:rPr>
                                  </w:pPr>
                                  <w:r w:rsidRPr="00CA26DC">
                                    <w:rPr>
                                      <w:rFonts w:cs="Arial"/>
                                      <w:sz w:val="18"/>
                                      <w:szCs w:val="18"/>
                                    </w:rPr>
                                    <w:t>Welcome to the POS</w:t>
                                  </w:r>
                                </w:p>
                                <w:p w14:paraId="73DA7226" w14:textId="77777777" w:rsidR="007D76CC" w:rsidRDefault="007D76CC" w:rsidP="00004072">
                                  <w:pPr>
                                    <w:jc w:val="center"/>
                                    <w:rPr>
                                      <w:rFonts w:cs="Arial"/>
                                      <w:sz w:val="18"/>
                                      <w:szCs w:val="18"/>
                                    </w:rPr>
                                  </w:pPr>
                                  <w:r>
                                    <w:rPr>
                                      <w:rFonts w:cs="Arial"/>
                                      <w:sz w:val="18"/>
                                      <w:szCs w:val="18"/>
                                    </w:rPr>
                                    <w:t>Corporate Office</w:t>
                                  </w:r>
                                </w:p>
                                <w:p w14:paraId="1E5A139E" w14:textId="77777777" w:rsidR="007D76CC" w:rsidRDefault="007D76CC" w:rsidP="00004072">
                                  <w:pPr>
                                    <w:jc w:val="center"/>
                                    <w:rPr>
                                      <w:rFonts w:cs="Arial"/>
                                      <w:sz w:val="18"/>
                                      <w:szCs w:val="18"/>
                                    </w:rPr>
                                  </w:pPr>
                                  <w:r>
                                    <w:rPr>
                                      <w:rFonts w:cs="Arial"/>
                                      <w:sz w:val="18"/>
                                      <w:szCs w:val="18"/>
                                    </w:rPr>
                                    <w:t>(999) 999-9999</w:t>
                                  </w:r>
                                </w:p>
                                <w:p w14:paraId="00AF58F6" w14:textId="77777777" w:rsidR="007D76CC" w:rsidRDefault="007D76CC" w:rsidP="00004072">
                                  <w:pPr>
                                    <w:jc w:val="center"/>
                                    <w:rPr>
                                      <w:rFonts w:cs="Arial"/>
                                      <w:sz w:val="18"/>
                                      <w:szCs w:val="18"/>
                                    </w:rPr>
                                  </w:pPr>
                                  <w:r>
                                    <w:rPr>
                                      <w:rFonts w:cs="Arial"/>
                                      <w:sz w:val="18"/>
                                      <w:szCs w:val="18"/>
                                    </w:rPr>
                                    <w:t>POS LAB TESTING</w:t>
                                  </w:r>
                                </w:p>
                                <w:p w14:paraId="61F4908F" w14:textId="77777777" w:rsidR="007D76CC" w:rsidRPr="00CA26DC" w:rsidRDefault="007D76CC" w:rsidP="00004072">
                                  <w:pPr>
                                    <w:jc w:val="center"/>
                                    <w:rPr>
                                      <w:rFonts w:cs="Arial"/>
                                      <w:sz w:val="18"/>
                                      <w:szCs w:val="18"/>
                                    </w:rPr>
                                  </w:pPr>
                                </w:p>
                                <w:p w14:paraId="7E5AAAD1" w14:textId="77777777" w:rsidR="007D76CC" w:rsidRPr="00CA26DC" w:rsidRDefault="007D76CC" w:rsidP="00004072">
                                  <w:pPr>
                                    <w:jc w:val="center"/>
                                    <w:rPr>
                                      <w:rFonts w:cs="Arial"/>
                                      <w:sz w:val="18"/>
                                      <w:szCs w:val="18"/>
                                    </w:rPr>
                                  </w:pPr>
                                  <w:r>
                                    <w:rPr>
                                      <w:rFonts w:ascii="Courier" w:hAnsi="Courier"/>
                                      <w:noProof/>
                                    </w:rPr>
                                    <w:drawing>
                                      <wp:inline distT="0" distB="0" distL="0" distR="0" wp14:anchorId="766953DE" wp14:editId="41C35A8B">
                                        <wp:extent cx="2552700" cy="28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85750"/>
                                                </a:xfrm>
                                                <a:prstGeom prst="rect">
                                                  <a:avLst/>
                                                </a:prstGeom>
                                                <a:noFill/>
                                                <a:ln>
                                                  <a:noFill/>
                                                </a:ln>
                                              </pic:spPr>
                                            </pic:pic>
                                          </a:graphicData>
                                        </a:graphic>
                                      </wp:inline>
                                    </w:drawing>
                                  </w:r>
                                </w:p>
                                <w:p w14:paraId="77581CAB" w14:textId="77777777" w:rsidR="007D76CC" w:rsidRPr="00CA26DC" w:rsidRDefault="007D76CC" w:rsidP="00004072">
                                  <w:pPr>
                                    <w:rPr>
                                      <w:rFonts w:cs="Arial"/>
                                      <w:sz w:val="18"/>
                                      <w:szCs w:val="18"/>
                                    </w:rPr>
                                  </w:pPr>
                                </w:p>
                                <w:p w14:paraId="0A50B8FF" w14:textId="77777777" w:rsidR="007D76CC" w:rsidRDefault="007D76CC" w:rsidP="00004072">
                                  <w:pPr>
                                    <w:rPr>
                                      <w:rFonts w:cs="Arial"/>
                                      <w:sz w:val="18"/>
                                      <w:szCs w:val="18"/>
                                    </w:rPr>
                                  </w:pPr>
                                  <w:r w:rsidRPr="00CA26DC">
                                    <w:rPr>
                                      <w:rFonts w:cs="Arial"/>
                                      <w:sz w:val="18"/>
                                      <w:szCs w:val="18"/>
                                    </w:rPr>
                                    <w:t>Val</w:t>
                                  </w:r>
                                  <w:r>
                                    <w:rPr>
                                      <w:rFonts w:cs="Arial"/>
                                      <w:sz w:val="18"/>
                                      <w:szCs w:val="18"/>
                                    </w:rPr>
                                    <w:t xml:space="preserve"> # 1234-2432-2344-2542</w:t>
                                  </w:r>
                                </w:p>
                                <w:p w14:paraId="55D5BF44" w14:textId="77777777" w:rsidR="007D76CC" w:rsidRDefault="007D76CC" w:rsidP="00004072">
                                  <w:pPr>
                                    <w:rPr>
                                      <w:rFonts w:cs="Arial"/>
                                      <w:sz w:val="18"/>
                                      <w:szCs w:val="18"/>
                                    </w:rPr>
                                  </w:pPr>
                                  <w:r>
                                    <w:rPr>
                                      <w:rFonts w:cs="Arial"/>
                                      <w:sz w:val="18"/>
                                      <w:szCs w:val="18"/>
                                    </w:rPr>
                                    <w:t xml:space="preserve">0934  001  9620    08/29/11       </w:t>
                                  </w:r>
                                  <w:r>
                                    <w:rPr>
                                      <w:rFonts w:cs="Arial"/>
                                      <w:sz w:val="18"/>
                                      <w:szCs w:val="18"/>
                                    </w:rPr>
                                    <w:tab/>
                                    <w:t xml:space="preserve">  15:31   G1X4</w:t>
                                  </w:r>
                                </w:p>
                                <w:p w14:paraId="04176920" w14:textId="77777777" w:rsidR="007D76CC" w:rsidRPr="00757F9B" w:rsidRDefault="007D76CC" w:rsidP="00004072">
                                  <w:pPr>
                                    <w:rPr>
                                      <w:rFonts w:cs="Arial"/>
                                      <w:b/>
                                      <w:color w:val="00B0F0"/>
                                      <w:sz w:val="18"/>
                                      <w:szCs w:val="18"/>
                                    </w:rPr>
                                  </w:pPr>
                                  <w:r w:rsidRPr="00757F9B">
                                    <w:rPr>
                                      <w:rFonts w:cs="Arial"/>
                                      <w:b/>
                                      <w:color w:val="00B0F0"/>
                                      <w:sz w:val="18"/>
                                      <w:szCs w:val="18"/>
                                    </w:rPr>
                                    <w:t>Online Order #: 14305002</w:t>
                                  </w:r>
                                </w:p>
                                <w:p w14:paraId="1128A6CD" w14:textId="77777777" w:rsidR="007D76CC" w:rsidRDefault="007D76CC" w:rsidP="00004072">
                                  <w:pPr>
                                    <w:rPr>
                                      <w:rFonts w:cs="Arial"/>
                                      <w:sz w:val="18"/>
                                      <w:szCs w:val="18"/>
                                    </w:rPr>
                                  </w:pPr>
                                </w:p>
                                <w:p w14:paraId="5F93C676" w14:textId="77777777" w:rsidR="007D76CC" w:rsidRPr="005A1ACA" w:rsidRDefault="007D76CC" w:rsidP="00004072">
                                  <w:pPr>
                                    <w:jc w:val="center"/>
                                    <w:rPr>
                                      <w:rFonts w:cs="Arial"/>
                                      <w:b/>
                                      <w:sz w:val="24"/>
                                    </w:rPr>
                                  </w:pPr>
                                  <w:smartTag w:uri="urn:schemas-microsoft-com:office:smarttags" w:element="place">
                                    <w:smartTag w:uri="urn:schemas-microsoft-com:office:smarttags" w:element="City">
                                      <w:r>
                                        <w:rPr>
                                          <w:rFonts w:cs="Arial"/>
                                          <w:b/>
                                          <w:sz w:val="24"/>
                                        </w:rPr>
                                        <w:t>SALE</w:t>
                                      </w:r>
                                    </w:smartTag>
                                  </w:smartTag>
                                </w:p>
                                <w:p w14:paraId="43317B5A" w14:textId="77777777" w:rsidR="007D76CC" w:rsidRDefault="007D76CC" w:rsidP="00004072">
                                  <w:pPr>
                                    <w:rPr>
                                      <w:rFonts w:cs="Arial"/>
                                      <w:sz w:val="18"/>
                                      <w:szCs w:val="18"/>
                                    </w:rPr>
                                  </w:pPr>
                                </w:p>
                                <w:p w14:paraId="5C560768" w14:textId="77777777" w:rsidR="007D76CC" w:rsidRDefault="007D76CC" w:rsidP="00004072">
                                  <w:pPr>
                                    <w:tabs>
                                      <w:tab w:val="left" w:pos="1080"/>
                                      <w:tab w:val="decimal" w:pos="3780"/>
                                    </w:tabs>
                                    <w:rPr>
                                      <w:rFonts w:cs="Arial"/>
                                      <w:sz w:val="18"/>
                                      <w:szCs w:val="18"/>
                                    </w:rPr>
                                  </w:pPr>
                                  <w:r>
                                    <w:rPr>
                                      <w:rFonts w:cs="Arial"/>
                                      <w:sz w:val="18"/>
                                      <w:szCs w:val="18"/>
                                    </w:rPr>
                                    <w:t>2312345</w:t>
                                  </w:r>
                                  <w:r>
                                    <w:rPr>
                                      <w:rFonts w:cs="Arial"/>
                                      <w:sz w:val="18"/>
                                      <w:szCs w:val="18"/>
                                    </w:rPr>
                                    <w:tab/>
                                    <w:t>ITEMA</w:t>
                                  </w:r>
                                  <w:r>
                                    <w:rPr>
                                      <w:rFonts w:cs="Arial"/>
                                      <w:sz w:val="18"/>
                                      <w:szCs w:val="18"/>
                                    </w:rPr>
                                    <w:tab/>
                                    <w:t>29.50</w:t>
                                  </w:r>
                                </w:p>
                                <w:p w14:paraId="6B670735" w14:textId="77777777" w:rsidR="007D76CC" w:rsidRDefault="007D76CC" w:rsidP="00004072">
                                  <w:pPr>
                                    <w:tabs>
                                      <w:tab w:val="left" w:pos="360"/>
                                      <w:tab w:val="left" w:pos="1080"/>
                                      <w:tab w:val="decimal" w:pos="3780"/>
                                    </w:tabs>
                                    <w:rPr>
                                      <w:rFonts w:cs="Arial"/>
                                      <w:sz w:val="18"/>
                                      <w:szCs w:val="18"/>
                                    </w:rPr>
                                  </w:pPr>
                                  <w:r>
                                    <w:rPr>
                                      <w:rFonts w:cs="Arial"/>
                                      <w:sz w:val="18"/>
                                      <w:szCs w:val="18"/>
                                    </w:rPr>
                                    <w:tab/>
                                    <w:t>ITEM A DESC</w:t>
                                  </w:r>
                                </w:p>
                                <w:p w14:paraId="6A8C61B4" w14:textId="77777777" w:rsidR="007D76CC" w:rsidRPr="00304E76" w:rsidRDefault="007D76CC" w:rsidP="00004072">
                                  <w:pPr>
                                    <w:tabs>
                                      <w:tab w:val="left" w:pos="360"/>
                                      <w:tab w:val="left" w:pos="1080"/>
                                      <w:tab w:val="decimal" w:pos="3780"/>
                                    </w:tabs>
                                    <w:rPr>
                                      <w:rFonts w:cs="Arial"/>
                                      <w:sz w:val="18"/>
                                      <w:szCs w:val="18"/>
                                    </w:rPr>
                                  </w:pPr>
                                  <w:r>
                                    <w:rPr>
                                      <w:rFonts w:cs="Arial"/>
                                      <w:sz w:val="18"/>
                                      <w:szCs w:val="18"/>
                                    </w:rPr>
                                    <w:tab/>
                                  </w:r>
                                  <w:r w:rsidRPr="00304E76">
                                    <w:rPr>
                                      <w:rFonts w:cs="Arial"/>
                                      <w:sz w:val="18"/>
                                      <w:szCs w:val="18"/>
                                    </w:rPr>
                                    <w:t>Serial #: 123456</w:t>
                                  </w:r>
                                </w:p>
                                <w:p w14:paraId="268D347F" w14:textId="77777777" w:rsidR="007D76CC" w:rsidRDefault="007D76CC" w:rsidP="00004072">
                                  <w:pPr>
                                    <w:tabs>
                                      <w:tab w:val="left" w:pos="360"/>
                                      <w:tab w:val="left" w:pos="1080"/>
                                      <w:tab w:val="decimal" w:pos="3780"/>
                                    </w:tabs>
                                    <w:rPr>
                                      <w:rFonts w:cs="Arial"/>
                                      <w:sz w:val="18"/>
                                      <w:szCs w:val="18"/>
                                    </w:rPr>
                                  </w:pPr>
                                  <w:r w:rsidRPr="00757F9B">
                                    <w:rPr>
                                      <w:rFonts w:cs="Arial"/>
                                      <w:color w:val="00B0F0"/>
                                      <w:sz w:val="18"/>
                                      <w:szCs w:val="18"/>
                                    </w:rPr>
                                    <w:t xml:space="preserve">Configurable IMPORT ORDER RECEIPT </w:t>
                                  </w:r>
                                  <w:r>
                                    <w:rPr>
                                      <w:rFonts w:cs="Arial"/>
                                      <w:color w:val="00B0F0"/>
                                      <w:sz w:val="18"/>
                                      <w:szCs w:val="18"/>
                                    </w:rPr>
                                    <w:t>Item Text</w:t>
                                  </w:r>
                                </w:p>
                                <w:p w14:paraId="1223BA84" w14:textId="77777777" w:rsidR="007D76CC" w:rsidRDefault="007D76CC" w:rsidP="00004072">
                                  <w:pPr>
                                    <w:tabs>
                                      <w:tab w:val="left" w:pos="360"/>
                                      <w:tab w:val="left" w:pos="1080"/>
                                      <w:tab w:val="decimal" w:pos="3780"/>
                                    </w:tabs>
                                    <w:rPr>
                                      <w:rFonts w:cs="Arial"/>
                                      <w:b/>
                                      <w:color w:val="00B0F0"/>
                                      <w:sz w:val="18"/>
                                      <w:szCs w:val="18"/>
                                    </w:rPr>
                                  </w:pPr>
                                  <w:r w:rsidRPr="009212C8">
                                    <w:rPr>
                                      <w:rFonts w:cs="Arial"/>
                                      <w:sz w:val="18"/>
                                      <w:szCs w:val="18"/>
                                    </w:rPr>
                                    <w:tab/>
                                  </w:r>
                                  <w:r w:rsidRPr="00757F9B">
                                    <w:rPr>
                                      <w:rFonts w:cs="Arial"/>
                                      <w:b/>
                                      <w:color w:val="00B0F0"/>
                                      <w:sz w:val="18"/>
                                      <w:szCs w:val="18"/>
                                    </w:rPr>
                                    <w:t>Online Order # 14305002</w:t>
                                  </w:r>
                                </w:p>
                                <w:p w14:paraId="695C1C02" w14:textId="740E62A4" w:rsidR="007D76CC" w:rsidRPr="008D52BC" w:rsidRDefault="007D76CC" w:rsidP="00004072">
                                  <w:pPr>
                                    <w:tabs>
                                      <w:tab w:val="left" w:pos="360"/>
                                      <w:tab w:val="left" w:pos="1080"/>
                                      <w:tab w:val="decimal" w:pos="3780"/>
                                    </w:tabs>
                                    <w:rPr>
                                      <w:rFonts w:cs="Arial"/>
                                      <w:b/>
                                      <w:color w:val="00B0F0"/>
                                      <w:sz w:val="18"/>
                                      <w:szCs w:val="18"/>
                                    </w:rPr>
                                  </w:pPr>
                                  <w:r>
                                    <w:rPr>
                                      <w:rFonts w:cs="Arial"/>
                                      <w:b/>
                                      <w:color w:val="00B0F0"/>
                                      <w:sz w:val="18"/>
                                      <w:szCs w:val="18"/>
                                    </w:rPr>
                                    <w:tab/>
                                    <w:t xml:space="preserve">IMEI Number:  </w:t>
                                  </w:r>
                                  <w:r w:rsidRPr="008D52BC">
                                    <w:rPr>
                                      <w:rFonts w:cs="Arial"/>
                                      <w:b/>
                                      <w:color w:val="00B0F0"/>
                                      <w:sz w:val="18"/>
                                      <w:szCs w:val="18"/>
                                    </w:rPr>
                                    <w:t>111112334454656666</w:t>
                                  </w:r>
                                </w:p>
                                <w:p w14:paraId="7FB70D47" w14:textId="77777777" w:rsidR="007D76CC" w:rsidRPr="009212C8" w:rsidRDefault="007D76CC" w:rsidP="00004072">
                                  <w:pPr>
                                    <w:tabs>
                                      <w:tab w:val="left" w:pos="360"/>
                                      <w:tab w:val="left" w:pos="1080"/>
                                      <w:tab w:val="decimal" w:pos="3780"/>
                                    </w:tabs>
                                    <w:rPr>
                                      <w:rFonts w:cs="Arial"/>
                                      <w:sz w:val="18"/>
                                      <w:szCs w:val="18"/>
                                    </w:rPr>
                                  </w:pPr>
                                </w:p>
                                <w:p w14:paraId="2C8546E5" w14:textId="77777777" w:rsidR="007D76CC" w:rsidRDefault="007D76CC" w:rsidP="00004072">
                                  <w:pPr>
                                    <w:tabs>
                                      <w:tab w:val="right" w:pos="3179"/>
                                      <w:tab w:val="decimal" w:pos="3780"/>
                                    </w:tabs>
                                    <w:rPr>
                                      <w:rFonts w:cs="Arial"/>
                                      <w:sz w:val="18"/>
                                      <w:szCs w:val="18"/>
                                    </w:rPr>
                                  </w:pPr>
                                  <w:r>
                                    <w:rPr>
                                      <w:rFonts w:cs="Arial"/>
                                      <w:sz w:val="18"/>
                                      <w:szCs w:val="18"/>
                                    </w:rPr>
                                    <w:tab/>
                                    <w:t>SUBTOTAL</w:t>
                                  </w:r>
                                  <w:r>
                                    <w:rPr>
                                      <w:rFonts w:cs="Arial"/>
                                      <w:sz w:val="18"/>
                                      <w:szCs w:val="18"/>
                                    </w:rPr>
                                    <w:tab/>
                                    <w:t>29.50</w:t>
                                  </w:r>
                                </w:p>
                                <w:p w14:paraId="0FFD7A77" w14:textId="77777777" w:rsidR="007D76CC" w:rsidRDefault="007D76CC" w:rsidP="00004072">
                                  <w:pPr>
                                    <w:tabs>
                                      <w:tab w:val="right" w:pos="3179"/>
                                      <w:tab w:val="decimal" w:pos="3780"/>
                                    </w:tabs>
                                    <w:rPr>
                                      <w:rFonts w:cs="Arial"/>
                                      <w:sz w:val="18"/>
                                      <w:szCs w:val="18"/>
                                    </w:rPr>
                                  </w:pPr>
                                  <w:r>
                                    <w:rPr>
                                      <w:rFonts w:cs="Arial"/>
                                      <w:sz w:val="18"/>
                                      <w:szCs w:val="18"/>
                                    </w:rPr>
                                    <w:tab/>
                                    <w:t>12% TAX</w:t>
                                  </w:r>
                                  <w:r>
                                    <w:rPr>
                                      <w:rFonts w:cs="Arial"/>
                                      <w:sz w:val="18"/>
                                      <w:szCs w:val="18"/>
                                    </w:rPr>
                                    <w:tab/>
                                    <w:t>3.54</w:t>
                                  </w:r>
                                </w:p>
                                <w:p w14:paraId="0A4FCE59" w14:textId="77777777" w:rsidR="007D76CC" w:rsidRDefault="007D76CC" w:rsidP="00004072">
                                  <w:pPr>
                                    <w:tabs>
                                      <w:tab w:val="right" w:pos="3179"/>
                                      <w:tab w:val="decimal" w:pos="3780"/>
                                    </w:tabs>
                                    <w:rPr>
                                      <w:rFonts w:cs="Arial"/>
                                      <w:sz w:val="18"/>
                                      <w:szCs w:val="18"/>
                                    </w:rPr>
                                  </w:pPr>
                                </w:p>
                                <w:p w14:paraId="32ABD8C4" w14:textId="77777777" w:rsidR="007D76CC" w:rsidRDefault="007D76CC" w:rsidP="00004072">
                                  <w:pPr>
                                    <w:pBdr>
                                      <w:top w:val="double" w:sz="4" w:space="1" w:color="auto"/>
                                    </w:pBdr>
                                    <w:tabs>
                                      <w:tab w:val="right" w:pos="3179"/>
                                      <w:tab w:val="decimal" w:pos="3780"/>
                                    </w:tabs>
                                    <w:ind w:left="3366"/>
                                    <w:rPr>
                                      <w:rFonts w:cs="Arial"/>
                                      <w:sz w:val="18"/>
                                      <w:szCs w:val="18"/>
                                    </w:rPr>
                                  </w:pPr>
                                  <w:r>
                                    <w:rPr>
                                      <w:rFonts w:cs="Arial"/>
                                      <w:sz w:val="18"/>
                                      <w:szCs w:val="18"/>
                                    </w:rPr>
                                    <w:tab/>
                                  </w:r>
                                </w:p>
                                <w:p w14:paraId="05A7A608" w14:textId="77777777" w:rsidR="007D76CC" w:rsidRDefault="007D76CC" w:rsidP="00004072">
                                  <w:pPr>
                                    <w:tabs>
                                      <w:tab w:val="right" w:pos="3179"/>
                                      <w:tab w:val="decimal" w:pos="3780"/>
                                    </w:tabs>
                                    <w:rPr>
                                      <w:rFonts w:cs="Arial"/>
                                      <w:sz w:val="18"/>
                                      <w:szCs w:val="18"/>
                                    </w:rPr>
                                  </w:pPr>
                                  <w:r>
                                    <w:rPr>
                                      <w:rFonts w:cs="Arial"/>
                                      <w:sz w:val="18"/>
                                      <w:szCs w:val="18"/>
                                    </w:rPr>
                                    <w:tab/>
                                    <w:t>TOTAL</w:t>
                                  </w:r>
                                  <w:r>
                                    <w:rPr>
                                      <w:rFonts w:cs="Arial"/>
                                      <w:sz w:val="18"/>
                                      <w:szCs w:val="18"/>
                                    </w:rPr>
                                    <w:tab/>
                                    <w:t>33.04</w:t>
                                  </w:r>
                                </w:p>
                                <w:p w14:paraId="0B9937AF" w14:textId="77777777" w:rsidR="007D76CC" w:rsidRDefault="007D76CC" w:rsidP="00004072">
                                  <w:pPr>
                                    <w:tabs>
                                      <w:tab w:val="right" w:pos="3179"/>
                                      <w:tab w:val="decimal" w:pos="3780"/>
                                    </w:tabs>
                                    <w:rPr>
                                      <w:rFonts w:cs="Arial"/>
                                      <w:sz w:val="18"/>
                                      <w:szCs w:val="18"/>
                                    </w:rPr>
                                  </w:pPr>
                                </w:p>
                                <w:p w14:paraId="0FF9DF96" w14:textId="77777777" w:rsidR="007D76CC" w:rsidRDefault="007D76CC" w:rsidP="00004072">
                                  <w:pPr>
                                    <w:tabs>
                                      <w:tab w:val="right" w:pos="3179"/>
                                      <w:tab w:val="decimal" w:pos="3780"/>
                                    </w:tabs>
                                    <w:rPr>
                                      <w:rFonts w:cs="Arial"/>
                                      <w:sz w:val="18"/>
                                      <w:szCs w:val="18"/>
                                    </w:rPr>
                                  </w:pPr>
                                  <w:r>
                                    <w:rPr>
                                      <w:rFonts w:cs="Arial"/>
                                      <w:sz w:val="18"/>
                                      <w:szCs w:val="18"/>
                                    </w:rPr>
                                    <w:tab/>
                                    <w:t>CASH</w:t>
                                  </w:r>
                                  <w:r>
                                    <w:rPr>
                                      <w:rFonts w:cs="Arial"/>
                                      <w:sz w:val="18"/>
                                      <w:szCs w:val="18"/>
                                    </w:rPr>
                                    <w:tab/>
                                    <w:t>33.04</w:t>
                                  </w:r>
                                </w:p>
                                <w:p w14:paraId="00033B03" w14:textId="77777777" w:rsidR="007D76CC" w:rsidRDefault="007D76CC" w:rsidP="00004072">
                                  <w:pPr>
                                    <w:tabs>
                                      <w:tab w:val="left" w:pos="360"/>
                                      <w:tab w:val="left" w:pos="1080"/>
                                      <w:tab w:val="decimal" w:pos="3780"/>
                                    </w:tabs>
                                    <w:rPr>
                                      <w:rFonts w:cs="Arial"/>
                                      <w:sz w:val="18"/>
                                      <w:szCs w:val="18"/>
                                    </w:rPr>
                                  </w:pPr>
                                </w:p>
                                <w:p w14:paraId="16FB9A70" w14:textId="77777777" w:rsidR="007D76CC" w:rsidRPr="00757F9B" w:rsidRDefault="007D76CC" w:rsidP="00004072">
                                  <w:pPr>
                                    <w:rPr>
                                      <w:rFonts w:cs="Arial"/>
                                      <w:color w:val="00B0F0"/>
                                      <w:sz w:val="18"/>
                                      <w:szCs w:val="18"/>
                                    </w:rPr>
                                  </w:pPr>
                                  <w:r w:rsidRPr="00757F9B">
                                    <w:rPr>
                                      <w:rFonts w:cs="Arial"/>
                                      <w:color w:val="00B0F0"/>
                                      <w:sz w:val="18"/>
                                      <w:szCs w:val="18"/>
                                    </w:rPr>
                                    <w:t>***********************************************************</w:t>
                                  </w:r>
                                </w:p>
                                <w:p w14:paraId="4D6084F1" w14:textId="77777777" w:rsidR="007D76CC" w:rsidRPr="00757F9B" w:rsidRDefault="007D76CC" w:rsidP="00004072">
                                  <w:pPr>
                                    <w:tabs>
                                      <w:tab w:val="left" w:pos="1080"/>
                                      <w:tab w:val="decimal" w:pos="3780"/>
                                    </w:tabs>
                                    <w:rPr>
                                      <w:rFonts w:cs="Arial"/>
                                      <w:color w:val="00B0F0"/>
                                      <w:sz w:val="18"/>
                                      <w:szCs w:val="18"/>
                                    </w:rPr>
                                  </w:pPr>
                                  <w:r w:rsidRPr="00757F9B">
                                    <w:rPr>
                                      <w:rFonts w:cs="Arial"/>
                                      <w:color w:val="00B0F0"/>
                                      <w:sz w:val="18"/>
                                      <w:szCs w:val="18"/>
                                    </w:rPr>
                                    <w:t xml:space="preserve">Configurable IMPORT ORDER RECEIPT </w:t>
                                  </w:r>
                                  <w:r>
                                    <w:rPr>
                                      <w:rFonts w:cs="Arial"/>
                                      <w:color w:val="00B0F0"/>
                                      <w:sz w:val="18"/>
                                      <w:szCs w:val="18"/>
                                    </w:rPr>
                                    <w:t xml:space="preserve">Footer </w:t>
                                  </w:r>
                                </w:p>
                                <w:p w14:paraId="0AD8F971" w14:textId="77777777" w:rsidR="007D76CC" w:rsidRPr="00757F9B" w:rsidRDefault="007D76CC" w:rsidP="00004072">
                                  <w:pPr>
                                    <w:tabs>
                                      <w:tab w:val="left" w:pos="360"/>
                                      <w:tab w:val="left" w:pos="1080"/>
                                      <w:tab w:val="decimal" w:pos="3780"/>
                                    </w:tabs>
                                    <w:rPr>
                                      <w:rFonts w:cs="Arial"/>
                                      <w:color w:val="00B0F0"/>
                                      <w:sz w:val="18"/>
                                      <w:szCs w:val="18"/>
                                    </w:rPr>
                                  </w:pPr>
                                  <w:r w:rsidRPr="00757F9B">
                                    <w:rPr>
                                      <w:rFonts w:cs="Arial"/>
                                      <w:color w:val="00B0F0"/>
                                      <w:sz w:val="18"/>
                                      <w:szCs w:val="18"/>
                                    </w:rPr>
                                    <w:t>***********************************************************</w:t>
                                  </w:r>
                                </w:p>
                                <w:p w14:paraId="40E624CA" w14:textId="77777777" w:rsidR="007D76CC" w:rsidRPr="005A1ACA" w:rsidRDefault="007D76CC" w:rsidP="00004072">
                                  <w:pPr>
                                    <w:rPr>
                                      <w:rFonts w:cs="Arial"/>
                                      <w:b/>
                                      <w:sz w:val="18"/>
                                      <w:szCs w:val="18"/>
                                    </w:rPr>
                                  </w:pPr>
                                  <w:r>
                                    <w:rPr>
                                      <w:rFonts w:cs="Arial"/>
                                      <w:b/>
                                      <w:sz w:val="18"/>
                                      <w:szCs w:val="18"/>
                                    </w:rPr>
                                    <w:t>***********************************************************</w:t>
                                  </w:r>
                                </w:p>
                                <w:p w14:paraId="581E30D3" w14:textId="77777777" w:rsidR="007D76CC" w:rsidRPr="00F40A00" w:rsidRDefault="007D76CC" w:rsidP="00004072">
                                  <w:pPr>
                                    <w:tabs>
                                      <w:tab w:val="left" w:pos="1080"/>
                                      <w:tab w:val="decimal" w:pos="3780"/>
                                    </w:tabs>
                                    <w:rPr>
                                      <w:rFonts w:cs="Arial"/>
                                      <w:sz w:val="18"/>
                                      <w:szCs w:val="18"/>
                                    </w:rPr>
                                  </w:pPr>
                                  <w:r>
                                    <w:rPr>
                                      <w:rFonts w:cs="Arial"/>
                                      <w:sz w:val="18"/>
                                      <w:szCs w:val="18"/>
                                    </w:rPr>
                                    <w:t>Configurable RECEIPT FOOTER from DB</w:t>
                                  </w:r>
                                </w:p>
                                <w:p w14:paraId="1943E785" w14:textId="77777777" w:rsidR="007D76CC" w:rsidRPr="005A1ACA" w:rsidRDefault="007D76CC" w:rsidP="00004072">
                                  <w:pPr>
                                    <w:rPr>
                                      <w:rFonts w:cs="Arial"/>
                                      <w:b/>
                                      <w:sz w:val="18"/>
                                      <w:szCs w:val="18"/>
                                    </w:rPr>
                                  </w:pPr>
                                  <w:r>
                                    <w:rPr>
                                      <w:rFonts w:cs="Arial"/>
                                      <w:b/>
                                      <w:sz w:val="18"/>
                                      <w:szCs w:val="18"/>
                                    </w:rPr>
                                    <w:t>***********************************************************</w:t>
                                  </w:r>
                                </w:p>
                                <w:p w14:paraId="5D159D20" w14:textId="77777777" w:rsidR="007D76CC" w:rsidRDefault="007D76CC" w:rsidP="00004072">
                                  <w:pPr>
                                    <w:tabs>
                                      <w:tab w:val="left" w:pos="360"/>
                                      <w:tab w:val="left" w:pos="1080"/>
                                      <w:tab w:val="decimal" w:pos="3780"/>
                                    </w:tabs>
                                    <w:rPr>
                                      <w:rFonts w:cs="Arial"/>
                                      <w:sz w:val="18"/>
                                      <w:szCs w:val="18"/>
                                    </w:rPr>
                                  </w:pPr>
                                </w:p>
                                <w:p w14:paraId="2139BD3A" w14:textId="77777777" w:rsidR="007D76CC" w:rsidRPr="00C1349D" w:rsidRDefault="007D76CC" w:rsidP="00A01DB1">
                                  <w:pPr>
                                    <w:tabs>
                                      <w:tab w:val="left" w:pos="1080"/>
                                      <w:tab w:val="decimal" w:pos="3780"/>
                                    </w:tabs>
                                    <w:jc w:val="center"/>
                                    <w:rPr>
                                      <w:rFonts w:ascii="Courier New" w:hAnsi="Courier New" w:cs="Courier New"/>
                                      <w:sz w:val="18"/>
                                      <w:szCs w:val="18"/>
                                    </w:rPr>
                                  </w:pPr>
                                </w:p>
                              </w:txbxContent>
                            </wps:txbx>
                            <wps:bodyPr rot="0" vert="horz" wrap="square" lIns="91440" tIns="45720" rIns="91440" bIns="45720" anchor="t" anchorCtr="0" upright="1">
                              <a:noAutofit/>
                            </wps:bodyPr>
                          </wps:wsp>
                        </a:graphicData>
                      </a:graphic>
                    </wp:inline>
                  </w:drawing>
                </mc:Choice>
                <mc:Fallback>
                  <w:pict>
                    <v:shapetype w14:anchorId="65C52521" id="_x0000_t202" coordsize="21600,21600" o:spt="202" path="m,l,21600r21600,l21600,xe">
                      <v:stroke joinstyle="miter"/>
                      <v:path gradientshapeok="t" o:connecttype="rect"/>
                    </v:shapetype>
                    <v:shape id="Text Box 98" o:spid="_x0000_s1026" type="#_x0000_t202" style="width:247.95pt;height:4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">
                      <v:textbox>
                        <w:txbxContent>
                          <w:p w14:paraId="5E1201C3" w14:textId="77777777" w:rsidR="007D76CC" w:rsidRDefault="007D76CC" w:rsidP="00004072">
                            <w:pPr>
                              <w:jc w:val="center"/>
                              <w:rPr>
                                <w:rFonts w:cs="Arial"/>
                                <w:sz w:val="18"/>
                                <w:szCs w:val="18"/>
                              </w:rPr>
                            </w:pPr>
                            <w:r w:rsidRPr="00CA26DC">
                              <w:rPr>
                                <w:rFonts w:cs="Arial"/>
                                <w:sz w:val="18"/>
                                <w:szCs w:val="18"/>
                              </w:rPr>
                              <w:t>Welcome to the POS</w:t>
                            </w:r>
                          </w:p>
                          <w:p w14:paraId="73DA7226" w14:textId="77777777" w:rsidR="007D76CC" w:rsidRDefault="007D76CC" w:rsidP="00004072">
                            <w:pPr>
                              <w:jc w:val="center"/>
                              <w:rPr>
                                <w:rFonts w:cs="Arial"/>
                                <w:sz w:val="18"/>
                                <w:szCs w:val="18"/>
                              </w:rPr>
                            </w:pPr>
                            <w:r>
                              <w:rPr>
                                <w:rFonts w:cs="Arial"/>
                                <w:sz w:val="18"/>
                                <w:szCs w:val="18"/>
                              </w:rPr>
                              <w:t>Corporate Office</w:t>
                            </w:r>
                          </w:p>
                          <w:p w14:paraId="1E5A139E" w14:textId="77777777" w:rsidR="007D76CC" w:rsidRDefault="007D76CC" w:rsidP="00004072">
                            <w:pPr>
                              <w:jc w:val="center"/>
                              <w:rPr>
                                <w:rFonts w:cs="Arial"/>
                                <w:sz w:val="18"/>
                                <w:szCs w:val="18"/>
                              </w:rPr>
                            </w:pPr>
                            <w:r>
                              <w:rPr>
                                <w:rFonts w:cs="Arial"/>
                                <w:sz w:val="18"/>
                                <w:szCs w:val="18"/>
                              </w:rPr>
                              <w:t>(999) 999-9999</w:t>
                            </w:r>
                          </w:p>
                          <w:p w14:paraId="00AF58F6" w14:textId="77777777" w:rsidR="007D76CC" w:rsidRDefault="007D76CC" w:rsidP="00004072">
                            <w:pPr>
                              <w:jc w:val="center"/>
                              <w:rPr>
                                <w:rFonts w:cs="Arial"/>
                                <w:sz w:val="18"/>
                                <w:szCs w:val="18"/>
                              </w:rPr>
                            </w:pPr>
                            <w:r>
                              <w:rPr>
                                <w:rFonts w:cs="Arial"/>
                                <w:sz w:val="18"/>
                                <w:szCs w:val="18"/>
                              </w:rPr>
                              <w:t>POS LAB TESTING</w:t>
                            </w:r>
                          </w:p>
                          <w:p w14:paraId="61F4908F" w14:textId="77777777" w:rsidR="007D76CC" w:rsidRPr="00CA26DC" w:rsidRDefault="007D76CC" w:rsidP="00004072">
                            <w:pPr>
                              <w:jc w:val="center"/>
                              <w:rPr>
                                <w:rFonts w:cs="Arial"/>
                                <w:sz w:val="18"/>
                                <w:szCs w:val="18"/>
                              </w:rPr>
                            </w:pPr>
                          </w:p>
                          <w:p w14:paraId="7E5AAAD1" w14:textId="77777777" w:rsidR="007D76CC" w:rsidRPr="00CA26DC" w:rsidRDefault="007D76CC" w:rsidP="00004072">
                            <w:pPr>
                              <w:jc w:val="center"/>
                              <w:rPr>
                                <w:rFonts w:cs="Arial"/>
                                <w:sz w:val="18"/>
                                <w:szCs w:val="18"/>
                              </w:rPr>
                            </w:pPr>
                            <w:r>
                              <w:rPr>
                                <w:rFonts w:ascii="Courier" w:hAnsi="Courier"/>
                                <w:noProof/>
                              </w:rPr>
                              <w:drawing>
                                <wp:inline distT="0" distB="0" distL="0" distR="0" wp14:anchorId="766953DE" wp14:editId="41C35A8B">
                                  <wp:extent cx="2552700" cy="28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85750"/>
                                          </a:xfrm>
                                          <a:prstGeom prst="rect">
                                            <a:avLst/>
                                          </a:prstGeom>
                                          <a:noFill/>
                                          <a:ln>
                                            <a:noFill/>
                                          </a:ln>
                                        </pic:spPr>
                                      </pic:pic>
                                    </a:graphicData>
                                  </a:graphic>
                                </wp:inline>
                              </w:drawing>
                            </w:r>
                          </w:p>
                          <w:p w14:paraId="77581CAB" w14:textId="77777777" w:rsidR="007D76CC" w:rsidRPr="00CA26DC" w:rsidRDefault="007D76CC" w:rsidP="00004072">
                            <w:pPr>
                              <w:rPr>
                                <w:rFonts w:cs="Arial"/>
                                <w:sz w:val="18"/>
                                <w:szCs w:val="18"/>
                              </w:rPr>
                            </w:pPr>
                          </w:p>
                          <w:p w14:paraId="0A50B8FF" w14:textId="77777777" w:rsidR="007D76CC" w:rsidRDefault="007D76CC" w:rsidP="00004072">
                            <w:pPr>
                              <w:rPr>
                                <w:rFonts w:cs="Arial"/>
                                <w:sz w:val="18"/>
                                <w:szCs w:val="18"/>
                              </w:rPr>
                            </w:pPr>
                            <w:r w:rsidRPr="00CA26DC">
                              <w:rPr>
                                <w:rFonts w:cs="Arial"/>
                                <w:sz w:val="18"/>
                                <w:szCs w:val="18"/>
                              </w:rPr>
                              <w:t>Val</w:t>
                            </w:r>
                            <w:r>
                              <w:rPr>
                                <w:rFonts w:cs="Arial"/>
                                <w:sz w:val="18"/>
                                <w:szCs w:val="18"/>
                              </w:rPr>
                              <w:t xml:space="preserve"> # 1234-2432-2344-2542</w:t>
                            </w:r>
                          </w:p>
                          <w:p w14:paraId="55D5BF44" w14:textId="77777777" w:rsidR="007D76CC" w:rsidRDefault="007D76CC" w:rsidP="00004072">
                            <w:pPr>
                              <w:rPr>
                                <w:rFonts w:cs="Arial"/>
                                <w:sz w:val="18"/>
                                <w:szCs w:val="18"/>
                              </w:rPr>
                            </w:pPr>
                            <w:r>
                              <w:rPr>
                                <w:rFonts w:cs="Arial"/>
                                <w:sz w:val="18"/>
                                <w:szCs w:val="18"/>
                              </w:rPr>
                              <w:t xml:space="preserve">0934  001  9620    08/29/11       </w:t>
                            </w:r>
                            <w:r>
                              <w:rPr>
                                <w:rFonts w:cs="Arial"/>
                                <w:sz w:val="18"/>
                                <w:szCs w:val="18"/>
                              </w:rPr>
                              <w:tab/>
                              <w:t xml:space="preserve">  15:31   G1X4</w:t>
                            </w:r>
                          </w:p>
                          <w:p w14:paraId="04176920" w14:textId="77777777" w:rsidR="007D76CC" w:rsidRPr="00757F9B" w:rsidRDefault="007D76CC" w:rsidP="00004072">
                            <w:pPr>
                              <w:rPr>
                                <w:rFonts w:cs="Arial"/>
                                <w:b/>
                                <w:color w:val="00B0F0"/>
                                <w:sz w:val="18"/>
                                <w:szCs w:val="18"/>
                              </w:rPr>
                            </w:pPr>
                            <w:r w:rsidRPr="00757F9B">
                              <w:rPr>
                                <w:rFonts w:cs="Arial"/>
                                <w:b/>
                                <w:color w:val="00B0F0"/>
                                <w:sz w:val="18"/>
                                <w:szCs w:val="18"/>
                              </w:rPr>
                              <w:t>Online Order #: 14305002</w:t>
                            </w:r>
                          </w:p>
                          <w:p w14:paraId="1128A6CD" w14:textId="77777777" w:rsidR="007D76CC" w:rsidRDefault="007D76CC" w:rsidP="00004072">
                            <w:pPr>
                              <w:rPr>
                                <w:rFonts w:cs="Arial"/>
                                <w:sz w:val="18"/>
                                <w:szCs w:val="18"/>
                              </w:rPr>
                            </w:pPr>
                          </w:p>
                          <w:p w14:paraId="5F93C676" w14:textId="77777777" w:rsidR="007D76CC" w:rsidRPr="005A1ACA" w:rsidRDefault="007D76CC" w:rsidP="00004072">
                            <w:pPr>
                              <w:jc w:val="center"/>
                              <w:rPr>
                                <w:rFonts w:cs="Arial"/>
                                <w:b/>
                                <w:sz w:val="24"/>
                              </w:rPr>
                            </w:pPr>
                            <w:smartTag w:uri="urn:schemas-microsoft-com:office:smarttags" w:element="place">
                              <w:smartTag w:uri="urn:schemas-microsoft-com:office:smarttags" w:element="City">
                                <w:r>
                                  <w:rPr>
                                    <w:rFonts w:cs="Arial"/>
                                    <w:b/>
                                    <w:sz w:val="24"/>
                                  </w:rPr>
                                  <w:t>SALE</w:t>
                                </w:r>
                              </w:smartTag>
                            </w:smartTag>
                          </w:p>
                          <w:p w14:paraId="43317B5A" w14:textId="77777777" w:rsidR="007D76CC" w:rsidRDefault="007D76CC" w:rsidP="00004072">
                            <w:pPr>
                              <w:rPr>
                                <w:rFonts w:cs="Arial"/>
                                <w:sz w:val="18"/>
                                <w:szCs w:val="18"/>
                              </w:rPr>
                            </w:pPr>
                          </w:p>
                          <w:p w14:paraId="5C560768" w14:textId="77777777" w:rsidR="007D76CC" w:rsidRDefault="007D76CC" w:rsidP="00004072">
                            <w:pPr>
                              <w:tabs>
                                <w:tab w:val="left" w:pos="1080"/>
                                <w:tab w:val="decimal" w:pos="3780"/>
                              </w:tabs>
                              <w:rPr>
                                <w:rFonts w:cs="Arial"/>
                                <w:sz w:val="18"/>
                                <w:szCs w:val="18"/>
                              </w:rPr>
                            </w:pPr>
                            <w:r>
                              <w:rPr>
                                <w:rFonts w:cs="Arial"/>
                                <w:sz w:val="18"/>
                                <w:szCs w:val="18"/>
                              </w:rPr>
                              <w:t>2312345</w:t>
                            </w:r>
                            <w:r>
                              <w:rPr>
                                <w:rFonts w:cs="Arial"/>
                                <w:sz w:val="18"/>
                                <w:szCs w:val="18"/>
                              </w:rPr>
                              <w:tab/>
                              <w:t>ITEMA</w:t>
                            </w:r>
                            <w:r>
                              <w:rPr>
                                <w:rFonts w:cs="Arial"/>
                                <w:sz w:val="18"/>
                                <w:szCs w:val="18"/>
                              </w:rPr>
                              <w:tab/>
                              <w:t>29.50</w:t>
                            </w:r>
                          </w:p>
                          <w:p w14:paraId="6B670735" w14:textId="77777777" w:rsidR="007D76CC" w:rsidRDefault="007D76CC" w:rsidP="00004072">
                            <w:pPr>
                              <w:tabs>
                                <w:tab w:val="left" w:pos="360"/>
                                <w:tab w:val="left" w:pos="1080"/>
                                <w:tab w:val="decimal" w:pos="3780"/>
                              </w:tabs>
                              <w:rPr>
                                <w:rFonts w:cs="Arial"/>
                                <w:sz w:val="18"/>
                                <w:szCs w:val="18"/>
                              </w:rPr>
                            </w:pPr>
                            <w:r>
                              <w:rPr>
                                <w:rFonts w:cs="Arial"/>
                                <w:sz w:val="18"/>
                                <w:szCs w:val="18"/>
                              </w:rPr>
                              <w:tab/>
                              <w:t>ITEM A DESC</w:t>
                            </w:r>
                          </w:p>
                          <w:p w14:paraId="6A8C61B4" w14:textId="77777777" w:rsidR="007D76CC" w:rsidRPr="00304E76" w:rsidRDefault="007D76CC" w:rsidP="00004072">
                            <w:pPr>
                              <w:tabs>
                                <w:tab w:val="left" w:pos="360"/>
                                <w:tab w:val="left" w:pos="1080"/>
                                <w:tab w:val="decimal" w:pos="3780"/>
                              </w:tabs>
                              <w:rPr>
                                <w:rFonts w:cs="Arial"/>
                                <w:sz w:val="18"/>
                                <w:szCs w:val="18"/>
                              </w:rPr>
                            </w:pPr>
                            <w:r>
                              <w:rPr>
                                <w:rFonts w:cs="Arial"/>
                                <w:sz w:val="18"/>
                                <w:szCs w:val="18"/>
                              </w:rPr>
                              <w:tab/>
                            </w:r>
                            <w:r w:rsidRPr="00304E76">
                              <w:rPr>
                                <w:rFonts w:cs="Arial"/>
                                <w:sz w:val="18"/>
                                <w:szCs w:val="18"/>
                              </w:rPr>
                              <w:t>Serial #: 123456</w:t>
                            </w:r>
                          </w:p>
                          <w:p w14:paraId="268D347F" w14:textId="77777777" w:rsidR="007D76CC" w:rsidRDefault="007D76CC" w:rsidP="00004072">
                            <w:pPr>
                              <w:tabs>
                                <w:tab w:val="left" w:pos="360"/>
                                <w:tab w:val="left" w:pos="1080"/>
                                <w:tab w:val="decimal" w:pos="3780"/>
                              </w:tabs>
                              <w:rPr>
                                <w:rFonts w:cs="Arial"/>
                                <w:sz w:val="18"/>
                                <w:szCs w:val="18"/>
                              </w:rPr>
                            </w:pPr>
                            <w:r w:rsidRPr="00757F9B">
                              <w:rPr>
                                <w:rFonts w:cs="Arial"/>
                                <w:color w:val="00B0F0"/>
                                <w:sz w:val="18"/>
                                <w:szCs w:val="18"/>
                              </w:rPr>
                              <w:t xml:space="preserve">Configurable IMPORT ORDER RECEIPT </w:t>
                            </w:r>
                            <w:r>
                              <w:rPr>
                                <w:rFonts w:cs="Arial"/>
                                <w:color w:val="00B0F0"/>
                                <w:sz w:val="18"/>
                                <w:szCs w:val="18"/>
                              </w:rPr>
                              <w:t>Item Text</w:t>
                            </w:r>
                          </w:p>
                          <w:p w14:paraId="1223BA84" w14:textId="77777777" w:rsidR="007D76CC" w:rsidRDefault="007D76CC" w:rsidP="00004072">
                            <w:pPr>
                              <w:tabs>
                                <w:tab w:val="left" w:pos="360"/>
                                <w:tab w:val="left" w:pos="1080"/>
                                <w:tab w:val="decimal" w:pos="3780"/>
                              </w:tabs>
                              <w:rPr>
                                <w:rFonts w:cs="Arial"/>
                                <w:b/>
                                <w:color w:val="00B0F0"/>
                                <w:sz w:val="18"/>
                                <w:szCs w:val="18"/>
                              </w:rPr>
                            </w:pPr>
                            <w:r w:rsidRPr="009212C8">
                              <w:rPr>
                                <w:rFonts w:cs="Arial"/>
                                <w:sz w:val="18"/>
                                <w:szCs w:val="18"/>
                              </w:rPr>
                              <w:tab/>
                            </w:r>
                            <w:r w:rsidRPr="00757F9B">
                              <w:rPr>
                                <w:rFonts w:cs="Arial"/>
                                <w:b/>
                                <w:color w:val="00B0F0"/>
                                <w:sz w:val="18"/>
                                <w:szCs w:val="18"/>
                              </w:rPr>
                              <w:t>Online Order # 14305002</w:t>
                            </w:r>
                          </w:p>
                          <w:p w14:paraId="695C1C02" w14:textId="740E62A4" w:rsidR="007D76CC" w:rsidRPr="008D52BC" w:rsidRDefault="007D76CC" w:rsidP="00004072">
                            <w:pPr>
                              <w:tabs>
                                <w:tab w:val="left" w:pos="360"/>
                                <w:tab w:val="left" w:pos="1080"/>
                                <w:tab w:val="decimal" w:pos="3780"/>
                              </w:tabs>
                              <w:rPr>
                                <w:rFonts w:cs="Arial"/>
                                <w:b/>
                                <w:color w:val="00B0F0"/>
                                <w:sz w:val="18"/>
                                <w:szCs w:val="18"/>
                              </w:rPr>
                            </w:pPr>
                            <w:r>
                              <w:rPr>
                                <w:rFonts w:cs="Arial"/>
                                <w:b/>
                                <w:color w:val="00B0F0"/>
                                <w:sz w:val="18"/>
                                <w:szCs w:val="18"/>
                              </w:rPr>
                              <w:tab/>
                              <w:t xml:space="preserve">IMEI Number:  </w:t>
                            </w:r>
                            <w:r w:rsidRPr="008D52BC">
                              <w:rPr>
                                <w:rFonts w:cs="Arial"/>
                                <w:b/>
                                <w:color w:val="00B0F0"/>
                                <w:sz w:val="18"/>
                                <w:szCs w:val="18"/>
                              </w:rPr>
                              <w:t>111112334454656666</w:t>
                            </w:r>
                          </w:p>
                          <w:p w14:paraId="7FB70D47" w14:textId="77777777" w:rsidR="007D76CC" w:rsidRPr="009212C8" w:rsidRDefault="007D76CC" w:rsidP="00004072">
                            <w:pPr>
                              <w:tabs>
                                <w:tab w:val="left" w:pos="360"/>
                                <w:tab w:val="left" w:pos="1080"/>
                                <w:tab w:val="decimal" w:pos="3780"/>
                              </w:tabs>
                              <w:rPr>
                                <w:rFonts w:cs="Arial"/>
                                <w:sz w:val="18"/>
                                <w:szCs w:val="18"/>
                              </w:rPr>
                            </w:pPr>
                          </w:p>
                          <w:p w14:paraId="2C8546E5" w14:textId="77777777" w:rsidR="007D76CC" w:rsidRDefault="007D76CC" w:rsidP="00004072">
                            <w:pPr>
                              <w:tabs>
                                <w:tab w:val="right" w:pos="3179"/>
                                <w:tab w:val="decimal" w:pos="3780"/>
                              </w:tabs>
                              <w:rPr>
                                <w:rFonts w:cs="Arial"/>
                                <w:sz w:val="18"/>
                                <w:szCs w:val="18"/>
                              </w:rPr>
                            </w:pPr>
                            <w:r>
                              <w:rPr>
                                <w:rFonts w:cs="Arial"/>
                                <w:sz w:val="18"/>
                                <w:szCs w:val="18"/>
                              </w:rPr>
                              <w:tab/>
                              <w:t>SUBTOTAL</w:t>
                            </w:r>
                            <w:r>
                              <w:rPr>
                                <w:rFonts w:cs="Arial"/>
                                <w:sz w:val="18"/>
                                <w:szCs w:val="18"/>
                              </w:rPr>
                              <w:tab/>
                              <w:t>29.50</w:t>
                            </w:r>
                          </w:p>
                          <w:p w14:paraId="0FFD7A77" w14:textId="77777777" w:rsidR="007D76CC" w:rsidRDefault="007D76CC" w:rsidP="00004072">
                            <w:pPr>
                              <w:tabs>
                                <w:tab w:val="right" w:pos="3179"/>
                                <w:tab w:val="decimal" w:pos="3780"/>
                              </w:tabs>
                              <w:rPr>
                                <w:rFonts w:cs="Arial"/>
                                <w:sz w:val="18"/>
                                <w:szCs w:val="18"/>
                              </w:rPr>
                            </w:pPr>
                            <w:r>
                              <w:rPr>
                                <w:rFonts w:cs="Arial"/>
                                <w:sz w:val="18"/>
                                <w:szCs w:val="18"/>
                              </w:rPr>
                              <w:tab/>
                              <w:t>12% TAX</w:t>
                            </w:r>
                            <w:r>
                              <w:rPr>
                                <w:rFonts w:cs="Arial"/>
                                <w:sz w:val="18"/>
                                <w:szCs w:val="18"/>
                              </w:rPr>
                              <w:tab/>
                              <w:t>3.54</w:t>
                            </w:r>
                          </w:p>
                          <w:p w14:paraId="0A4FCE59" w14:textId="77777777" w:rsidR="007D76CC" w:rsidRDefault="007D76CC" w:rsidP="00004072">
                            <w:pPr>
                              <w:tabs>
                                <w:tab w:val="right" w:pos="3179"/>
                                <w:tab w:val="decimal" w:pos="3780"/>
                              </w:tabs>
                              <w:rPr>
                                <w:rFonts w:cs="Arial"/>
                                <w:sz w:val="18"/>
                                <w:szCs w:val="18"/>
                              </w:rPr>
                            </w:pPr>
                          </w:p>
                          <w:p w14:paraId="32ABD8C4" w14:textId="77777777" w:rsidR="007D76CC" w:rsidRDefault="007D76CC" w:rsidP="00004072">
                            <w:pPr>
                              <w:pBdr>
                                <w:top w:val="double" w:sz="4" w:space="1" w:color="auto"/>
                              </w:pBdr>
                              <w:tabs>
                                <w:tab w:val="right" w:pos="3179"/>
                                <w:tab w:val="decimal" w:pos="3780"/>
                              </w:tabs>
                              <w:ind w:left="3366"/>
                              <w:rPr>
                                <w:rFonts w:cs="Arial"/>
                                <w:sz w:val="18"/>
                                <w:szCs w:val="18"/>
                              </w:rPr>
                            </w:pPr>
                            <w:r>
                              <w:rPr>
                                <w:rFonts w:cs="Arial"/>
                                <w:sz w:val="18"/>
                                <w:szCs w:val="18"/>
                              </w:rPr>
                              <w:tab/>
                            </w:r>
                          </w:p>
                          <w:p w14:paraId="05A7A608" w14:textId="77777777" w:rsidR="007D76CC" w:rsidRDefault="007D76CC" w:rsidP="00004072">
                            <w:pPr>
                              <w:tabs>
                                <w:tab w:val="right" w:pos="3179"/>
                                <w:tab w:val="decimal" w:pos="3780"/>
                              </w:tabs>
                              <w:rPr>
                                <w:rFonts w:cs="Arial"/>
                                <w:sz w:val="18"/>
                                <w:szCs w:val="18"/>
                              </w:rPr>
                            </w:pPr>
                            <w:r>
                              <w:rPr>
                                <w:rFonts w:cs="Arial"/>
                                <w:sz w:val="18"/>
                                <w:szCs w:val="18"/>
                              </w:rPr>
                              <w:tab/>
                              <w:t>TOTAL</w:t>
                            </w:r>
                            <w:r>
                              <w:rPr>
                                <w:rFonts w:cs="Arial"/>
                                <w:sz w:val="18"/>
                                <w:szCs w:val="18"/>
                              </w:rPr>
                              <w:tab/>
                              <w:t>33.04</w:t>
                            </w:r>
                          </w:p>
                          <w:p w14:paraId="0B9937AF" w14:textId="77777777" w:rsidR="007D76CC" w:rsidRDefault="007D76CC" w:rsidP="00004072">
                            <w:pPr>
                              <w:tabs>
                                <w:tab w:val="right" w:pos="3179"/>
                                <w:tab w:val="decimal" w:pos="3780"/>
                              </w:tabs>
                              <w:rPr>
                                <w:rFonts w:cs="Arial"/>
                                <w:sz w:val="18"/>
                                <w:szCs w:val="18"/>
                              </w:rPr>
                            </w:pPr>
                          </w:p>
                          <w:p w14:paraId="0FF9DF96" w14:textId="77777777" w:rsidR="007D76CC" w:rsidRDefault="007D76CC" w:rsidP="00004072">
                            <w:pPr>
                              <w:tabs>
                                <w:tab w:val="right" w:pos="3179"/>
                                <w:tab w:val="decimal" w:pos="3780"/>
                              </w:tabs>
                              <w:rPr>
                                <w:rFonts w:cs="Arial"/>
                                <w:sz w:val="18"/>
                                <w:szCs w:val="18"/>
                              </w:rPr>
                            </w:pPr>
                            <w:r>
                              <w:rPr>
                                <w:rFonts w:cs="Arial"/>
                                <w:sz w:val="18"/>
                                <w:szCs w:val="18"/>
                              </w:rPr>
                              <w:tab/>
                              <w:t>CASH</w:t>
                            </w:r>
                            <w:r>
                              <w:rPr>
                                <w:rFonts w:cs="Arial"/>
                                <w:sz w:val="18"/>
                                <w:szCs w:val="18"/>
                              </w:rPr>
                              <w:tab/>
                              <w:t>33.04</w:t>
                            </w:r>
                          </w:p>
                          <w:p w14:paraId="00033B03" w14:textId="77777777" w:rsidR="007D76CC" w:rsidRDefault="007D76CC" w:rsidP="00004072">
                            <w:pPr>
                              <w:tabs>
                                <w:tab w:val="left" w:pos="360"/>
                                <w:tab w:val="left" w:pos="1080"/>
                                <w:tab w:val="decimal" w:pos="3780"/>
                              </w:tabs>
                              <w:rPr>
                                <w:rFonts w:cs="Arial"/>
                                <w:sz w:val="18"/>
                                <w:szCs w:val="18"/>
                              </w:rPr>
                            </w:pPr>
                          </w:p>
                          <w:p w14:paraId="16FB9A70" w14:textId="77777777" w:rsidR="007D76CC" w:rsidRPr="00757F9B" w:rsidRDefault="007D76CC" w:rsidP="00004072">
                            <w:pPr>
                              <w:rPr>
                                <w:rFonts w:cs="Arial"/>
                                <w:color w:val="00B0F0"/>
                                <w:sz w:val="18"/>
                                <w:szCs w:val="18"/>
                              </w:rPr>
                            </w:pPr>
                            <w:r w:rsidRPr="00757F9B">
                              <w:rPr>
                                <w:rFonts w:cs="Arial"/>
                                <w:color w:val="00B0F0"/>
                                <w:sz w:val="18"/>
                                <w:szCs w:val="18"/>
                              </w:rPr>
                              <w:t>***********************************************************</w:t>
                            </w:r>
                          </w:p>
                          <w:p w14:paraId="4D6084F1" w14:textId="77777777" w:rsidR="007D76CC" w:rsidRPr="00757F9B" w:rsidRDefault="007D76CC" w:rsidP="00004072">
                            <w:pPr>
                              <w:tabs>
                                <w:tab w:val="left" w:pos="1080"/>
                                <w:tab w:val="decimal" w:pos="3780"/>
                              </w:tabs>
                              <w:rPr>
                                <w:rFonts w:cs="Arial"/>
                                <w:color w:val="00B0F0"/>
                                <w:sz w:val="18"/>
                                <w:szCs w:val="18"/>
                              </w:rPr>
                            </w:pPr>
                            <w:r w:rsidRPr="00757F9B">
                              <w:rPr>
                                <w:rFonts w:cs="Arial"/>
                                <w:color w:val="00B0F0"/>
                                <w:sz w:val="18"/>
                                <w:szCs w:val="18"/>
                              </w:rPr>
                              <w:t xml:space="preserve">Configurable IMPORT ORDER RECEIPT </w:t>
                            </w:r>
                            <w:r>
                              <w:rPr>
                                <w:rFonts w:cs="Arial"/>
                                <w:color w:val="00B0F0"/>
                                <w:sz w:val="18"/>
                                <w:szCs w:val="18"/>
                              </w:rPr>
                              <w:t xml:space="preserve">Footer </w:t>
                            </w:r>
                          </w:p>
                          <w:p w14:paraId="0AD8F971" w14:textId="77777777" w:rsidR="007D76CC" w:rsidRPr="00757F9B" w:rsidRDefault="007D76CC" w:rsidP="00004072">
                            <w:pPr>
                              <w:tabs>
                                <w:tab w:val="left" w:pos="360"/>
                                <w:tab w:val="left" w:pos="1080"/>
                                <w:tab w:val="decimal" w:pos="3780"/>
                              </w:tabs>
                              <w:rPr>
                                <w:rFonts w:cs="Arial"/>
                                <w:color w:val="00B0F0"/>
                                <w:sz w:val="18"/>
                                <w:szCs w:val="18"/>
                              </w:rPr>
                            </w:pPr>
                            <w:r w:rsidRPr="00757F9B">
                              <w:rPr>
                                <w:rFonts w:cs="Arial"/>
                                <w:color w:val="00B0F0"/>
                                <w:sz w:val="18"/>
                                <w:szCs w:val="18"/>
                              </w:rPr>
                              <w:t>***********************************************************</w:t>
                            </w:r>
                          </w:p>
                          <w:p w14:paraId="40E624CA" w14:textId="77777777" w:rsidR="007D76CC" w:rsidRPr="005A1ACA" w:rsidRDefault="007D76CC" w:rsidP="00004072">
                            <w:pPr>
                              <w:rPr>
                                <w:rFonts w:cs="Arial"/>
                                <w:b/>
                                <w:sz w:val="18"/>
                                <w:szCs w:val="18"/>
                              </w:rPr>
                            </w:pPr>
                            <w:r>
                              <w:rPr>
                                <w:rFonts w:cs="Arial"/>
                                <w:b/>
                                <w:sz w:val="18"/>
                                <w:szCs w:val="18"/>
                              </w:rPr>
                              <w:t>***********************************************************</w:t>
                            </w:r>
                          </w:p>
                          <w:p w14:paraId="581E30D3" w14:textId="77777777" w:rsidR="007D76CC" w:rsidRPr="00F40A00" w:rsidRDefault="007D76CC" w:rsidP="00004072">
                            <w:pPr>
                              <w:tabs>
                                <w:tab w:val="left" w:pos="1080"/>
                                <w:tab w:val="decimal" w:pos="3780"/>
                              </w:tabs>
                              <w:rPr>
                                <w:rFonts w:cs="Arial"/>
                                <w:sz w:val="18"/>
                                <w:szCs w:val="18"/>
                              </w:rPr>
                            </w:pPr>
                            <w:r>
                              <w:rPr>
                                <w:rFonts w:cs="Arial"/>
                                <w:sz w:val="18"/>
                                <w:szCs w:val="18"/>
                              </w:rPr>
                              <w:t>Configurable RECEIPT FOOTER from DB</w:t>
                            </w:r>
                          </w:p>
                          <w:p w14:paraId="1943E785" w14:textId="77777777" w:rsidR="007D76CC" w:rsidRPr="005A1ACA" w:rsidRDefault="007D76CC" w:rsidP="00004072">
                            <w:pPr>
                              <w:rPr>
                                <w:rFonts w:cs="Arial"/>
                                <w:b/>
                                <w:sz w:val="18"/>
                                <w:szCs w:val="18"/>
                              </w:rPr>
                            </w:pPr>
                            <w:r>
                              <w:rPr>
                                <w:rFonts w:cs="Arial"/>
                                <w:b/>
                                <w:sz w:val="18"/>
                                <w:szCs w:val="18"/>
                              </w:rPr>
                              <w:t>***********************************************************</w:t>
                            </w:r>
                          </w:p>
                          <w:p w14:paraId="5D159D20" w14:textId="77777777" w:rsidR="007D76CC" w:rsidRDefault="007D76CC" w:rsidP="00004072">
                            <w:pPr>
                              <w:tabs>
                                <w:tab w:val="left" w:pos="360"/>
                                <w:tab w:val="left" w:pos="1080"/>
                                <w:tab w:val="decimal" w:pos="3780"/>
                              </w:tabs>
                              <w:rPr>
                                <w:rFonts w:cs="Arial"/>
                                <w:sz w:val="18"/>
                                <w:szCs w:val="18"/>
                              </w:rPr>
                            </w:pPr>
                          </w:p>
                          <w:p w14:paraId="2139BD3A" w14:textId="77777777" w:rsidR="007D76CC" w:rsidRPr="00C1349D" w:rsidRDefault="007D76CC" w:rsidP="00A01DB1">
                            <w:pPr>
                              <w:tabs>
                                <w:tab w:val="left" w:pos="1080"/>
                                <w:tab w:val="decimal" w:pos="3780"/>
                              </w:tabs>
                              <w:jc w:val="center"/>
                              <w:rPr>
                                <w:rFonts w:ascii="Courier New" w:hAnsi="Courier New" w:cs="Courier New"/>
                                <w:sz w:val="18"/>
                                <w:szCs w:val="18"/>
                              </w:rPr>
                            </w:pPr>
                          </w:p>
                        </w:txbxContent>
                      </v:textbox>
                      <w10:anchorlock/>
                    </v:shape>
                  </w:pict>
                </mc:Fallback>
              </mc:AlternateContent>
            </w:r>
          </w:p>
        </w:tc>
        <w:tc>
          <w:tcPr>
            <w:tcW w:w="5111" w:type="dxa"/>
          </w:tcPr>
          <w:p w14:paraId="70462090" w14:textId="77EB1BBC" w:rsidR="00A01DB1" w:rsidRPr="00F02351" w:rsidRDefault="00670DD5" w:rsidP="00753AFE">
            <w:pPr>
              <w:pStyle w:val="BodyText"/>
              <w:rPr>
                <w:sz w:val="16"/>
                <w:szCs w:val="16"/>
              </w:rPr>
            </w:pPr>
            <w:r w:rsidRPr="00F02351">
              <w:rPr>
                <w:sz w:val="16"/>
                <w:szCs w:val="16"/>
              </w:rPr>
              <w:t xml:space="preserve">If there are values in the </w:t>
            </w:r>
            <w:r w:rsidR="005315F4">
              <w:rPr>
                <w:sz w:val="16"/>
                <w:szCs w:val="16"/>
              </w:rPr>
              <w:t xml:space="preserve">order number </w:t>
            </w:r>
            <w:r w:rsidRPr="00F02351">
              <w:rPr>
                <w:sz w:val="16"/>
                <w:szCs w:val="16"/>
              </w:rPr>
              <w:t>label parameters (section</w:t>
            </w:r>
            <w:r w:rsidR="00304E76">
              <w:rPr>
                <w:sz w:val="16"/>
                <w:szCs w:val="16"/>
              </w:rPr>
              <w:t xml:space="preserve"> </w:t>
            </w:r>
            <w:r w:rsidR="007536A9">
              <w:rPr>
                <w:sz w:val="16"/>
                <w:szCs w:val="16"/>
              </w:rPr>
              <w:fldChar w:fldCharType="begin"/>
            </w:r>
            <w:r w:rsidR="007536A9">
              <w:rPr>
                <w:sz w:val="16"/>
                <w:szCs w:val="16"/>
              </w:rPr>
              <w:instrText xml:space="preserve"> REF _Ref403386172 \r \h </w:instrText>
            </w:r>
            <w:r w:rsidR="007536A9">
              <w:rPr>
                <w:sz w:val="16"/>
                <w:szCs w:val="16"/>
              </w:rPr>
            </w:r>
            <w:r w:rsidR="007536A9">
              <w:rPr>
                <w:sz w:val="16"/>
                <w:szCs w:val="16"/>
              </w:rPr>
              <w:fldChar w:fldCharType="separate"/>
            </w:r>
            <w:r w:rsidR="00B177F9">
              <w:rPr>
                <w:sz w:val="16"/>
                <w:szCs w:val="16"/>
              </w:rPr>
              <w:t>9.1.2</w:t>
            </w:r>
            <w:r w:rsidR="007536A9">
              <w:rPr>
                <w:sz w:val="16"/>
                <w:szCs w:val="16"/>
              </w:rPr>
              <w:fldChar w:fldCharType="end"/>
            </w:r>
            <w:r w:rsidRPr="00F02351">
              <w:rPr>
                <w:sz w:val="16"/>
                <w:szCs w:val="16"/>
              </w:rPr>
              <w:t>) AND in GenericImportResponse\Order</w:t>
            </w:r>
            <w:r w:rsidR="002B79E6" w:rsidRPr="00F02351">
              <w:rPr>
                <w:sz w:val="16"/>
                <w:szCs w:val="16"/>
              </w:rPr>
              <w:t xml:space="preserve">@OrderNo </w:t>
            </w:r>
            <w:r w:rsidRPr="00F02351">
              <w:rPr>
                <w:sz w:val="16"/>
                <w:szCs w:val="16"/>
              </w:rPr>
              <w:t xml:space="preserve">in the response, then this line prints with the text defined in section </w:t>
            </w:r>
            <w:r w:rsidR="007536A9">
              <w:rPr>
                <w:sz w:val="16"/>
                <w:szCs w:val="16"/>
              </w:rPr>
              <w:fldChar w:fldCharType="begin"/>
            </w:r>
            <w:r w:rsidR="007536A9">
              <w:rPr>
                <w:sz w:val="16"/>
                <w:szCs w:val="16"/>
              </w:rPr>
              <w:instrText xml:space="preserve"> REF _Ref403386172 \r \h </w:instrText>
            </w:r>
            <w:r w:rsidR="007536A9">
              <w:rPr>
                <w:sz w:val="16"/>
                <w:szCs w:val="16"/>
              </w:rPr>
            </w:r>
            <w:r w:rsidR="007536A9">
              <w:rPr>
                <w:sz w:val="16"/>
                <w:szCs w:val="16"/>
              </w:rPr>
              <w:fldChar w:fldCharType="separate"/>
            </w:r>
            <w:r w:rsidR="00B177F9">
              <w:rPr>
                <w:sz w:val="16"/>
                <w:szCs w:val="16"/>
              </w:rPr>
              <w:t>9.1.2</w:t>
            </w:r>
            <w:r w:rsidR="007536A9">
              <w:rPr>
                <w:sz w:val="16"/>
                <w:szCs w:val="16"/>
              </w:rPr>
              <w:fldChar w:fldCharType="end"/>
            </w:r>
            <w:r w:rsidR="00304E76">
              <w:rPr>
                <w:sz w:val="16"/>
                <w:szCs w:val="16"/>
              </w:rPr>
              <w:t xml:space="preserve"> </w:t>
            </w:r>
            <w:r w:rsidRPr="00F02351">
              <w:rPr>
                <w:sz w:val="16"/>
                <w:szCs w:val="16"/>
              </w:rPr>
              <w:t>followed by the value in GenericImportResponse\Order</w:t>
            </w:r>
            <w:r w:rsidR="00EB3E41" w:rsidRPr="00F02351">
              <w:rPr>
                <w:sz w:val="16"/>
                <w:szCs w:val="16"/>
              </w:rPr>
              <w:t xml:space="preserve">@OrderNo </w:t>
            </w:r>
            <w:r w:rsidRPr="00F02351">
              <w:rPr>
                <w:sz w:val="16"/>
                <w:szCs w:val="16"/>
              </w:rPr>
              <w:t>in the response.</w:t>
            </w:r>
            <w:r w:rsidR="00304E76">
              <w:rPr>
                <w:sz w:val="16"/>
                <w:szCs w:val="16"/>
              </w:rPr>
              <w:t xml:space="preserve">  </w:t>
            </w:r>
            <w:r w:rsidR="00304E76" w:rsidRPr="00304E76">
              <w:rPr>
                <w:b/>
                <w:sz w:val="16"/>
                <w:szCs w:val="16"/>
              </w:rPr>
              <w:t>NOTE</w:t>
            </w:r>
            <w:r w:rsidR="00304E76">
              <w:rPr>
                <w:sz w:val="16"/>
                <w:szCs w:val="16"/>
              </w:rPr>
              <w:t>:  No space is added by system between the 2 values.</w:t>
            </w:r>
          </w:p>
          <w:p w14:paraId="4D5C236E" w14:textId="77777777" w:rsidR="00A01DB1" w:rsidRPr="00F02351" w:rsidRDefault="00A01DB1" w:rsidP="00753AFE">
            <w:pPr>
              <w:pStyle w:val="BodyText"/>
              <w:rPr>
                <w:sz w:val="16"/>
                <w:szCs w:val="16"/>
              </w:rPr>
            </w:pPr>
          </w:p>
          <w:p w14:paraId="591C5DD6" w14:textId="730AA75A" w:rsidR="00A01DB1" w:rsidRPr="00F02351" w:rsidRDefault="00670DD5" w:rsidP="00753AFE">
            <w:pPr>
              <w:pStyle w:val="BodyText"/>
              <w:rPr>
                <w:sz w:val="16"/>
                <w:szCs w:val="16"/>
              </w:rPr>
            </w:pPr>
            <w:r w:rsidRPr="00F02351">
              <w:rPr>
                <w:sz w:val="16"/>
                <w:szCs w:val="16"/>
              </w:rPr>
              <w:t>If there are values in the</w:t>
            </w:r>
            <w:r w:rsidR="00304E76">
              <w:rPr>
                <w:sz w:val="16"/>
                <w:szCs w:val="16"/>
              </w:rPr>
              <w:t xml:space="preserve"> order number</w:t>
            </w:r>
            <w:r w:rsidRPr="00F02351">
              <w:rPr>
                <w:sz w:val="16"/>
                <w:szCs w:val="16"/>
              </w:rPr>
              <w:t xml:space="preserve"> label parameters (section </w:t>
            </w:r>
            <w:r w:rsidR="007536A9">
              <w:rPr>
                <w:sz w:val="16"/>
                <w:szCs w:val="16"/>
              </w:rPr>
              <w:fldChar w:fldCharType="begin"/>
            </w:r>
            <w:r w:rsidR="007536A9">
              <w:rPr>
                <w:sz w:val="16"/>
                <w:szCs w:val="16"/>
              </w:rPr>
              <w:instrText xml:space="preserve"> REF _Ref403386172 \r \h </w:instrText>
            </w:r>
            <w:r w:rsidR="007536A9">
              <w:rPr>
                <w:sz w:val="16"/>
                <w:szCs w:val="16"/>
              </w:rPr>
            </w:r>
            <w:r w:rsidR="007536A9">
              <w:rPr>
                <w:sz w:val="16"/>
                <w:szCs w:val="16"/>
              </w:rPr>
              <w:fldChar w:fldCharType="separate"/>
            </w:r>
            <w:r w:rsidR="00B177F9">
              <w:rPr>
                <w:sz w:val="16"/>
                <w:szCs w:val="16"/>
              </w:rPr>
              <w:t>9.1.2</w:t>
            </w:r>
            <w:r w:rsidR="007536A9">
              <w:rPr>
                <w:sz w:val="16"/>
                <w:szCs w:val="16"/>
              </w:rPr>
              <w:fldChar w:fldCharType="end"/>
            </w:r>
            <w:r w:rsidRPr="00F02351">
              <w:rPr>
                <w:sz w:val="16"/>
                <w:szCs w:val="16"/>
              </w:rPr>
              <w:t>) AND in GenericImportResponse\Order</w:t>
            </w:r>
            <w:r w:rsidR="00EB3E41" w:rsidRPr="00F02351">
              <w:rPr>
                <w:sz w:val="16"/>
                <w:szCs w:val="16"/>
              </w:rPr>
              <w:t xml:space="preserve">@OrderNo </w:t>
            </w:r>
            <w:r w:rsidRPr="00F02351">
              <w:rPr>
                <w:sz w:val="16"/>
                <w:szCs w:val="16"/>
              </w:rPr>
              <w:t xml:space="preserve">in the response, then this line prints with the text defined in section </w:t>
            </w:r>
            <w:r w:rsidR="007536A9">
              <w:rPr>
                <w:sz w:val="16"/>
                <w:szCs w:val="16"/>
              </w:rPr>
              <w:fldChar w:fldCharType="begin"/>
            </w:r>
            <w:r w:rsidR="007536A9">
              <w:rPr>
                <w:sz w:val="16"/>
                <w:szCs w:val="16"/>
              </w:rPr>
              <w:instrText xml:space="preserve"> REF _Ref403386172 \r \h </w:instrText>
            </w:r>
            <w:r w:rsidR="007536A9">
              <w:rPr>
                <w:sz w:val="16"/>
                <w:szCs w:val="16"/>
              </w:rPr>
            </w:r>
            <w:r w:rsidR="007536A9">
              <w:rPr>
                <w:sz w:val="16"/>
                <w:szCs w:val="16"/>
              </w:rPr>
              <w:fldChar w:fldCharType="separate"/>
            </w:r>
            <w:r w:rsidR="00B177F9">
              <w:rPr>
                <w:sz w:val="16"/>
                <w:szCs w:val="16"/>
              </w:rPr>
              <w:t>9.1.2</w:t>
            </w:r>
            <w:r w:rsidR="007536A9">
              <w:rPr>
                <w:sz w:val="16"/>
                <w:szCs w:val="16"/>
              </w:rPr>
              <w:fldChar w:fldCharType="end"/>
            </w:r>
            <w:r w:rsidRPr="00F02351">
              <w:rPr>
                <w:sz w:val="16"/>
                <w:szCs w:val="16"/>
              </w:rPr>
              <w:t xml:space="preserve"> followed by the value in GenericImportResponse\Order</w:t>
            </w:r>
            <w:r w:rsidR="00EB3E41" w:rsidRPr="00F02351">
              <w:rPr>
                <w:sz w:val="16"/>
                <w:szCs w:val="16"/>
              </w:rPr>
              <w:t xml:space="preserve">@OrderNo </w:t>
            </w:r>
            <w:r w:rsidRPr="00F02351">
              <w:rPr>
                <w:sz w:val="16"/>
                <w:szCs w:val="16"/>
              </w:rPr>
              <w:t>in the response</w:t>
            </w:r>
            <w:r w:rsidR="002F65CD">
              <w:rPr>
                <w:sz w:val="16"/>
                <w:szCs w:val="16"/>
              </w:rPr>
              <w:t>.</w:t>
            </w:r>
            <w:r w:rsidR="00304E76">
              <w:rPr>
                <w:sz w:val="16"/>
                <w:szCs w:val="16"/>
              </w:rPr>
              <w:t xml:space="preserve">  </w:t>
            </w:r>
            <w:r w:rsidR="00304E76" w:rsidRPr="00304E76">
              <w:rPr>
                <w:b/>
                <w:sz w:val="16"/>
                <w:szCs w:val="16"/>
              </w:rPr>
              <w:t>NOTE</w:t>
            </w:r>
            <w:r w:rsidR="00304E76">
              <w:rPr>
                <w:sz w:val="16"/>
                <w:szCs w:val="16"/>
              </w:rPr>
              <w:t>:  No space is added by system between the 2 values.</w:t>
            </w:r>
          </w:p>
          <w:p w14:paraId="3048CA89" w14:textId="77777777" w:rsidR="00A01DB1" w:rsidRPr="00F02351" w:rsidRDefault="00A01DB1" w:rsidP="00753AFE">
            <w:pPr>
              <w:pStyle w:val="BodyText"/>
              <w:rPr>
                <w:sz w:val="16"/>
                <w:szCs w:val="16"/>
              </w:rPr>
            </w:pPr>
          </w:p>
          <w:p w14:paraId="5F01AB27" w14:textId="48EE1CD5" w:rsidR="00715A27" w:rsidRPr="00F02351" w:rsidRDefault="008D52BC" w:rsidP="00715A27">
            <w:pPr>
              <w:pStyle w:val="BodyText"/>
              <w:spacing w:after="0"/>
              <w:rPr>
                <w:sz w:val="16"/>
                <w:szCs w:val="16"/>
              </w:rPr>
            </w:pPr>
            <w:r w:rsidRPr="00F02351">
              <w:rPr>
                <w:sz w:val="16"/>
                <w:szCs w:val="16"/>
              </w:rPr>
              <w:t>If data in GenericImportResponse\Order\OrderLines\OrderLine\ExtensionData</w:t>
            </w:r>
            <w:r w:rsidR="00715A27" w:rsidRPr="00F02351">
              <w:rPr>
                <w:sz w:val="16"/>
                <w:szCs w:val="16"/>
              </w:rPr>
              <w:t xml:space="preserve">, then </w:t>
            </w:r>
            <w:r w:rsidR="00304E76">
              <w:rPr>
                <w:sz w:val="16"/>
                <w:szCs w:val="16"/>
              </w:rPr>
              <w:t>system</w:t>
            </w:r>
            <w:r w:rsidR="00715A27" w:rsidRPr="00F02351">
              <w:rPr>
                <w:sz w:val="16"/>
                <w:szCs w:val="16"/>
              </w:rPr>
              <w:t xml:space="preserve"> evaluates GenericImportResponse\Order\OrderLines\OrderLine\ExtensionData\Data@PrintAction.  If value is</w:t>
            </w:r>
          </w:p>
          <w:p w14:paraId="64C0AB2E" w14:textId="13A0C737" w:rsidR="00715A27" w:rsidRPr="00F02351" w:rsidRDefault="00715A27" w:rsidP="00EA2934">
            <w:pPr>
              <w:pStyle w:val="BodyText"/>
              <w:numPr>
                <w:ilvl w:val="0"/>
                <w:numId w:val="8"/>
              </w:numPr>
              <w:spacing w:after="0"/>
              <w:ind w:left="388"/>
              <w:rPr>
                <w:rFonts w:cs="Arial"/>
                <w:noProof/>
                <w:sz w:val="16"/>
                <w:szCs w:val="16"/>
              </w:rPr>
            </w:pPr>
            <w:r w:rsidRPr="00F02351">
              <w:rPr>
                <w:rFonts w:cs="Arial"/>
                <w:noProof/>
                <w:sz w:val="16"/>
                <w:szCs w:val="16"/>
              </w:rPr>
              <w:t xml:space="preserve">UseDB or not defined, then </w:t>
            </w:r>
            <w:r w:rsidR="00304E76">
              <w:rPr>
                <w:rFonts w:cs="Arial"/>
                <w:noProof/>
                <w:sz w:val="16"/>
                <w:szCs w:val="16"/>
              </w:rPr>
              <w:t>system</w:t>
            </w:r>
            <w:r w:rsidRPr="00F02351">
              <w:rPr>
                <w:rFonts w:cs="Arial"/>
                <w:noProof/>
                <w:sz w:val="16"/>
                <w:szCs w:val="16"/>
              </w:rPr>
              <w:t xml:space="preserve"> evaluates </w:t>
            </w:r>
          </w:p>
          <w:p w14:paraId="00B2199C" w14:textId="220BED29" w:rsidR="00715A27" w:rsidRPr="00F02351" w:rsidRDefault="00715A27" w:rsidP="00EA2934">
            <w:pPr>
              <w:pStyle w:val="BodyText"/>
              <w:numPr>
                <w:ilvl w:val="1"/>
                <w:numId w:val="8"/>
              </w:numPr>
              <w:spacing w:after="0"/>
              <w:ind w:left="748"/>
              <w:rPr>
                <w:rFonts w:cs="Arial"/>
                <w:noProof/>
                <w:sz w:val="16"/>
                <w:szCs w:val="16"/>
              </w:rPr>
            </w:pPr>
            <w:r w:rsidRPr="00F02351">
              <w:rPr>
                <w:sz w:val="16"/>
                <w:szCs w:val="16"/>
              </w:rPr>
              <w:t xml:space="preserve">If data in GenericImportResponse\Order\OrderLines\OrderLine\ExtensionData\Data\Print, then </w:t>
            </w:r>
            <w:r w:rsidR="00304E76">
              <w:rPr>
                <w:sz w:val="16"/>
                <w:szCs w:val="16"/>
              </w:rPr>
              <w:t>system</w:t>
            </w:r>
            <w:r w:rsidRPr="00F02351">
              <w:rPr>
                <w:sz w:val="16"/>
                <w:szCs w:val="16"/>
              </w:rPr>
              <w:t xml:space="preserve"> uses data from basket to print in location defined in GenericImportResponse\Order\OrderLines\OrderLine\ExtensionData\Data\Print@Type.</w:t>
            </w:r>
          </w:p>
          <w:p w14:paraId="3BD1C29F" w14:textId="29DDA707" w:rsidR="00715A27" w:rsidRPr="00F02351" w:rsidRDefault="00715A27" w:rsidP="00EA2934">
            <w:pPr>
              <w:pStyle w:val="BodyText"/>
              <w:numPr>
                <w:ilvl w:val="1"/>
                <w:numId w:val="8"/>
              </w:numPr>
              <w:spacing w:after="0"/>
              <w:ind w:left="748"/>
              <w:rPr>
                <w:rFonts w:cs="Arial"/>
                <w:noProof/>
                <w:sz w:val="16"/>
                <w:szCs w:val="16"/>
              </w:rPr>
            </w:pPr>
            <w:r w:rsidRPr="00F02351">
              <w:rPr>
                <w:rFonts w:cs="Arial"/>
                <w:noProof/>
                <w:sz w:val="16"/>
                <w:szCs w:val="16"/>
              </w:rPr>
              <w:t xml:space="preserve">If database attribute exists, then </w:t>
            </w:r>
            <w:r w:rsidR="00304E76">
              <w:rPr>
                <w:rFonts w:cs="Arial"/>
                <w:noProof/>
                <w:sz w:val="16"/>
                <w:szCs w:val="16"/>
              </w:rPr>
              <w:t>system</w:t>
            </w:r>
            <w:r w:rsidRPr="00F02351">
              <w:rPr>
                <w:rFonts w:cs="Arial"/>
                <w:noProof/>
                <w:sz w:val="16"/>
                <w:szCs w:val="16"/>
              </w:rPr>
              <w:t xml:space="preserve"> uses the item attributes from the database and current rules to determine what to print.  </w:t>
            </w:r>
          </w:p>
          <w:p w14:paraId="3AEA62E5" w14:textId="2F18C0E0" w:rsidR="00715A27" w:rsidRPr="00F02351" w:rsidRDefault="00715A27" w:rsidP="00EA2934">
            <w:pPr>
              <w:pStyle w:val="BodyText"/>
              <w:numPr>
                <w:ilvl w:val="1"/>
                <w:numId w:val="8"/>
              </w:numPr>
              <w:spacing w:after="0"/>
              <w:ind w:left="748"/>
              <w:rPr>
                <w:rFonts w:cs="Arial"/>
                <w:noProof/>
                <w:sz w:val="16"/>
                <w:szCs w:val="16"/>
              </w:rPr>
            </w:pPr>
            <w:r w:rsidRPr="00F02351">
              <w:rPr>
                <w:rFonts w:cs="Arial"/>
                <w:noProof/>
                <w:sz w:val="16"/>
                <w:szCs w:val="16"/>
              </w:rPr>
              <w:t>If database attribute does not exist, then ePOS does not print</w:t>
            </w:r>
          </w:p>
          <w:p w14:paraId="3D3F72B5" w14:textId="63AC17BB" w:rsidR="00715A27" w:rsidRPr="00F02351" w:rsidRDefault="00304E76" w:rsidP="00EA2934">
            <w:pPr>
              <w:pStyle w:val="BodyText"/>
              <w:numPr>
                <w:ilvl w:val="0"/>
                <w:numId w:val="8"/>
              </w:numPr>
              <w:spacing w:after="0"/>
              <w:ind w:left="388"/>
              <w:rPr>
                <w:rFonts w:cs="Arial"/>
                <w:noProof/>
                <w:sz w:val="16"/>
                <w:szCs w:val="16"/>
              </w:rPr>
            </w:pPr>
            <w:r w:rsidRPr="00F02351">
              <w:rPr>
                <w:noProof/>
                <w:color w:val="FF0000"/>
                <w:sz w:val="16"/>
                <w:szCs w:val="16"/>
              </w:rPr>
              <mc:AlternateContent>
                <mc:Choice Requires="wps">
                  <w:drawing>
                    <wp:anchor distT="0" distB="0" distL="114300" distR="114300" simplePos="0" relativeHeight="251659264" behindDoc="0" locked="0" layoutInCell="1" allowOverlap="1" wp14:anchorId="254A9265" wp14:editId="262DF847">
                      <wp:simplePos x="0" y="0"/>
                      <wp:positionH relativeFrom="column">
                        <wp:posOffset>-944245</wp:posOffset>
                      </wp:positionH>
                      <wp:positionV relativeFrom="paragraph">
                        <wp:posOffset>267970</wp:posOffset>
                      </wp:positionV>
                      <wp:extent cx="876300" cy="2876550"/>
                      <wp:effectExtent l="57150" t="38100" r="19050" b="19050"/>
                      <wp:wrapNone/>
                      <wp:docPr id="6"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76300" cy="2876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C9B924" id="AutoShape 85" o:spid="_x0000_s1026" type="#_x0000_t32" style="position:absolute;margin-left:-74.35pt;margin-top:21.1pt;width:69pt;height:22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">
                      <v:stroke endarrow="block"/>
                    </v:shape>
                  </w:pict>
                </mc:Fallback>
              </mc:AlternateContent>
            </w:r>
            <w:r w:rsidR="00715A27" w:rsidRPr="00F02351">
              <w:rPr>
                <w:rFonts w:cs="Arial"/>
                <w:noProof/>
                <w:sz w:val="16"/>
                <w:szCs w:val="16"/>
              </w:rPr>
              <w:t xml:space="preserve">useDBOnly, then </w:t>
            </w:r>
            <w:r>
              <w:rPr>
                <w:rFonts w:cs="Arial"/>
                <w:noProof/>
                <w:sz w:val="16"/>
                <w:szCs w:val="16"/>
              </w:rPr>
              <w:t>system</w:t>
            </w:r>
            <w:r w:rsidR="00715A27" w:rsidRPr="00F02351">
              <w:rPr>
                <w:rFonts w:cs="Arial"/>
                <w:noProof/>
                <w:sz w:val="16"/>
                <w:szCs w:val="16"/>
              </w:rPr>
              <w:t xml:space="preserve"> ignores any data in </w:t>
            </w:r>
            <w:r w:rsidR="00715A27" w:rsidRPr="00F02351">
              <w:rPr>
                <w:sz w:val="16"/>
                <w:szCs w:val="16"/>
              </w:rPr>
              <w:t>GenericImportResponse\Order\OrderLines\OrderLine\ExtensionData\Data\Print and evaluates the data in the database attribute</w:t>
            </w:r>
          </w:p>
          <w:p w14:paraId="3EE72A3E" w14:textId="5A61C428" w:rsidR="00F02351" w:rsidRPr="00F02351" w:rsidRDefault="00F02351" w:rsidP="00EA2934">
            <w:pPr>
              <w:pStyle w:val="BodyText"/>
              <w:numPr>
                <w:ilvl w:val="1"/>
                <w:numId w:val="8"/>
              </w:numPr>
              <w:spacing w:after="0"/>
              <w:ind w:left="748"/>
              <w:rPr>
                <w:rFonts w:cs="Arial"/>
                <w:noProof/>
                <w:sz w:val="16"/>
                <w:szCs w:val="16"/>
              </w:rPr>
            </w:pPr>
            <w:r w:rsidRPr="00F02351">
              <w:rPr>
                <w:rFonts w:cs="Arial"/>
                <w:noProof/>
                <w:sz w:val="16"/>
                <w:szCs w:val="16"/>
              </w:rPr>
              <w:t xml:space="preserve">If database attribute exists, then </w:t>
            </w:r>
            <w:r w:rsidR="00304E76">
              <w:rPr>
                <w:rFonts w:cs="Arial"/>
                <w:noProof/>
                <w:sz w:val="16"/>
                <w:szCs w:val="16"/>
              </w:rPr>
              <w:t>system</w:t>
            </w:r>
            <w:r w:rsidRPr="00F02351">
              <w:rPr>
                <w:rFonts w:cs="Arial"/>
                <w:noProof/>
                <w:sz w:val="16"/>
                <w:szCs w:val="16"/>
              </w:rPr>
              <w:t xml:space="preserve"> uses the item attributes from the database and current rules to determine what to print.  </w:t>
            </w:r>
          </w:p>
          <w:p w14:paraId="17BD4FEC" w14:textId="1CF63023" w:rsidR="00715A27" w:rsidRPr="00F02351" w:rsidRDefault="00F02351" w:rsidP="00EA2934">
            <w:pPr>
              <w:pStyle w:val="BodyText"/>
              <w:numPr>
                <w:ilvl w:val="1"/>
                <w:numId w:val="8"/>
              </w:numPr>
              <w:spacing w:after="0"/>
              <w:ind w:left="748"/>
              <w:rPr>
                <w:rFonts w:cs="Arial"/>
                <w:noProof/>
                <w:sz w:val="16"/>
                <w:szCs w:val="16"/>
              </w:rPr>
            </w:pPr>
            <w:r w:rsidRPr="00F02351">
              <w:rPr>
                <w:rFonts w:cs="Arial"/>
                <w:noProof/>
                <w:sz w:val="16"/>
                <w:szCs w:val="16"/>
              </w:rPr>
              <w:t xml:space="preserve">If database attribute does not exist, then </w:t>
            </w:r>
            <w:r w:rsidR="00304E76">
              <w:rPr>
                <w:rFonts w:cs="Arial"/>
                <w:noProof/>
                <w:sz w:val="16"/>
                <w:szCs w:val="16"/>
              </w:rPr>
              <w:t>system</w:t>
            </w:r>
            <w:r w:rsidRPr="00F02351">
              <w:rPr>
                <w:rFonts w:cs="Arial"/>
                <w:noProof/>
                <w:sz w:val="16"/>
                <w:szCs w:val="16"/>
              </w:rPr>
              <w:t xml:space="preserve"> does not print</w:t>
            </w:r>
          </w:p>
          <w:p w14:paraId="07CD2BAA" w14:textId="68D94820" w:rsidR="00715A27" w:rsidRPr="00F02351" w:rsidRDefault="00715A27" w:rsidP="00EA2934">
            <w:pPr>
              <w:pStyle w:val="BodyText"/>
              <w:numPr>
                <w:ilvl w:val="0"/>
                <w:numId w:val="8"/>
              </w:numPr>
              <w:spacing w:after="0"/>
              <w:ind w:left="388"/>
              <w:rPr>
                <w:rFonts w:cs="Arial"/>
                <w:noProof/>
                <w:sz w:val="16"/>
                <w:szCs w:val="16"/>
              </w:rPr>
            </w:pPr>
            <w:r w:rsidRPr="00F02351">
              <w:rPr>
                <w:rFonts w:cs="Arial"/>
                <w:noProof/>
                <w:sz w:val="16"/>
                <w:szCs w:val="16"/>
              </w:rPr>
              <w:t>PrintData</w:t>
            </w:r>
            <w:r w:rsidR="00F02351" w:rsidRPr="00F02351">
              <w:rPr>
                <w:rFonts w:cs="Arial"/>
                <w:noProof/>
                <w:sz w:val="16"/>
                <w:szCs w:val="16"/>
              </w:rPr>
              <w:t xml:space="preserve">, then </w:t>
            </w:r>
            <w:r w:rsidR="00304E76">
              <w:rPr>
                <w:rFonts w:cs="Arial"/>
                <w:noProof/>
                <w:sz w:val="16"/>
                <w:szCs w:val="16"/>
              </w:rPr>
              <w:t>system</w:t>
            </w:r>
            <w:r w:rsidR="00F02351" w:rsidRPr="00F02351">
              <w:rPr>
                <w:rFonts w:cs="Arial"/>
                <w:noProof/>
                <w:sz w:val="16"/>
                <w:szCs w:val="16"/>
              </w:rPr>
              <w:t xml:space="preserve"> ignores data in database attributes and prints data from </w:t>
            </w:r>
            <w:r w:rsidR="00F02351" w:rsidRPr="00F02351">
              <w:rPr>
                <w:sz w:val="16"/>
                <w:szCs w:val="16"/>
              </w:rPr>
              <w:t>GenericImportResponse\Order\OrderLines\OrderLine\ExtensionData\Data\Print</w:t>
            </w:r>
          </w:p>
          <w:p w14:paraId="12033925" w14:textId="0317DDD5" w:rsidR="00715A27" w:rsidRPr="00F02351" w:rsidRDefault="00715A27" w:rsidP="00EA2934">
            <w:pPr>
              <w:pStyle w:val="BodyText"/>
              <w:numPr>
                <w:ilvl w:val="0"/>
                <w:numId w:val="8"/>
              </w:numPr>
              <w:spacing w:after="0"/>
              <w:ind w:left="388"/>
              <w:rPr>
                <w:rFonts w:cs="Arial"/>
                <w:noProof/>
                <w:sz w:val="16"/>
                <w:szCs w:val="16"/>
              </w:rPr>
            </w:pPr>
            <w:r w:rsidRPr="00F02351">
              <w:rPr>
                <w:rFonts w:cs="Arial"/>
                <w:noProof/>
                <w:sz w:val="16"/>
                <w:szCs w:val="16"/>
              </w:rPr>
              <w:t>DonotPrint</w:t>
            </w:r>
            <w:r w:rsidR="00F02351" w:rsidRPr="00F02351">
              <w:rPr>
                <w:rFonts w:cs="Arial"/>
                <w:noProof/>
                <w:sz w:val="16"/>
                <w:szCs w:val="16"/>
              </w:rPr>
              <w:t>, then</w:t>
            </w:r>
            <w:r w:rsidR="007536A9">
              <w:rPr>
                <w:rFonts w:cs="Arial"/>
                <w:noProof/>
                <w:sz w:val="16"/>
                <w:szCs w:val="16"/>
              </w:rPr>
              <w:t xml:space="preserve"> system</w:t>
            </w:r>
            <w:r w:rsidR="00F02351" w:rsidRPr="00F02351">
              <w:rPr>
                <w:rFonts w:cs="Arial"/>
                <w:noProof/>
                <w:sz w:val="16"/>
                <w:szCs w:val="16"/>
              </w:rPr>
              <w:t xml:space="preserve"> does not print data from either location.</w:t>
            </w:r>
          </w:p>
          <w:p w14:paraId="0D3EA51B" w14:textId="1D410AC3" w:rsidR="008D52BC" w:rsidRPr="00F02351" w:rsidRDefault="008D52BC" w:rsidP="00753AFE">
            <w:pPr>
              <w:pStyle w:val="BodyText"/>
              <w:rPr>
                <w:sz w:val="16"/>
                <w:szCs w:val="16"/>
              </w:rPr>
            </w:pPr>
          </w:p>
          <w:p w14:paraId="738EC3E8" w14:textId="3598E66B" w:rsidR="00D9352B" w:rsidRPr="00F02351" w:rsidRDefault="00D9352B" w:rsidP="00D9352B">
            <w:pPr>
              <w:pStyle w:val="BodyText"/>
              <w:rPr>
                <w:sz w:val="16"/>
                <w:szCs w:val="16"/>
              </w:rPr>
            </w:pPr>
            <w:r w:rsidRPr="00F02351">
              <w:rPr>
                <w:sz w:val="16"/>
                <w:szCs w:val="16"/>
              </w:rPr>
              <w:t>If GenericImportResponse\Order\OrderLines\OrderLine\Instructions\Instruction</w:t>
            </w:r>
            <w:r w:rsidR="00EB3E41" w:rsidRPr="00F02351">
              <w:rPr>
                <w:sz w:val="16"/>
                <w:szCs w:val="16"/>
              </w:rPr>
              <w:t xml:space="preserve">@InstructionType </w:t>
            </w:r>
            <w:r w:rsidRPr="00F02351">
              <w:rPr>
                <w:sz w:val="16"/>
                <w:szCs w:val="16"/>
              </w:rPr>
              <w:t xml:space="preserve">is Receiptitem, then </w:t>
            </w:r>
            <w:r w:rsidR="00304E76">
              <w:rPr>
                <w:sz w:val="16"/>
                <w:szCs w:val="16"/>
              </w:rPr>
              <w:t>system</w:t>
            </w:r>
            <w:r w:rsidRPr="00F02351">
              <w:rPr>
                <w:sz w:val="16"/>
                <w:szCs w:val="16"/>
              </w:rPr>
              <w:t xml:space="preserve"> prints Order\OrderLines\OrderLine\Instructions\Instruction\InstructionText using the language code as with current processes.  The text is printed in the order of the SequenceNo attribute order.</w:t>
            </w:r>
          </w:p>
          <w:p w14:paraId="2DD3F612" w14:textId="422A919E" w:rsidR="00757F9B" w:rsidRPr="00F02351" w:rsidRDefault="00EB3E41" w:rsidP="00304E76">
            <w:pPr>
              <w:pStyle w:val="BodyText"/>
              <w:rPr>
                <w:sz w:val="16"/>
                <w:szCs w:val="16"/>
              </w:rPr>
            </w:pPr>
            <w:r w:rsidRPr="00F02351">
              <w:rPr>
                <w:sz w:val="16"/>
                <w:szCs w:val="16"/>
              </w:rPr>
              <w:t xml:space="preserve">If GenericImportResponse\Order\OrderLines\OrderLine\Instructions\Instruction@InstructionType is </w:t>
            </w:r>
            <w:r w:rsidR="00757F9B" w:rsidRPr="00F02351">
              <w:rPr>
                <w:sz w:val="16"/>
                <w:szCs w:val="16"/>
              </w:rPr>
              <w:t xml:space="preserve">Receiptfooter, then </w:t>
            </w:r>
            <w:r w:rsidR="00304E76">
              <w:rPr>
                <w:sz w:val="16"/>
                <w:szCs w:val="16"/>
              </w:rPr>
              <w:t>system</w:t>
            </w:r>
            <w:r w:rsidR="00757F9B" w:rsidRPr="00F02351">
              <w:rPr>
                <w:sz w:val="16"/>
                <w:szCs w:val="16"/>
              </w:rPr>
              <w:t xml:space="preserve"> prints data in GenericImportResponse\Order\OrderLines\OrderLine\Instructions\Instruction\InstructionText using the language code </w:t>
            </w:r>
            <w:r w:rsidR="00D9352B" w:rsidRPr="00F02351">
              <w:rPr>
                <w:sz w:val="16"/>
                <w:szCs w:val="16"/>
              </w:rPr>
              <w:t>as with</w:t>
            </w:r>
            <w:r w:rsidR="00757F9B" w:rsidRPr="00F02351">
              <w:rPr>
                <w:sz w:val="16"/>
                <w:szCs w:val="16"/>
              </w:rPr>
              <w:t xml:space="preserve"> current processes.  The text is printed in the order of the SequenceNo attribute order.</w:t>
            </w:r>
          </w:p>
        </w:tc>
      </w:tr>
    </w:tbl>
    <w:p w14:paraId="4125F651" w14:textId="7AC32AD1" w:rsidR="00A01DB1" w:rsidRPr="00BD0939" w:rsidRDefault="00A01DB1" w:rsidP="00757F9B">
      <w:pPr>
        <w:pStyle w:val="Caption"/>
        <w:jc w:val="center"/>
      </w:pPr>
      <w:r>
        <w:t xml:space="preserve">Figure </w:t>
      </w:r>
      <w:r w:rsidR="00D33183">
        <w:fldChar w:fldCharType="begin"/>
      </w:r>
      <w:r w:rsidR="00D33183">
        <w:instrText xml:space="preserve"> SEQ Figure \* ARABIC </w:instrText>
      </w:r>
      <w:r w:rsidR="00D33183">
        <w:fldChar w:fldCharType="separate"/>
      </w:r>
      <w:r w:rsidR="00B177F9">
        <w:rPr>
          <w:noProof/>
        </w:rPr>
        <w:t>6</w:t>
      </w:r>
      <w:r w:rsidR="00D33183">
        <w:rPr>
          <w:noProof/>
        </w:rPr>
        <w:fldChar w:fldCharType="end"/>
      </w:r>
      <w:r>
        <w:t xml:space="preserve">:  </w:t>
      </w:r>
      <w:r w:rsidR="00757F9B">
        <w:t>Receipt Changes</w:t>
      </w:r>
    </w:p>
    <w:p w14:paraId="5826DD18" w14:textId="77777777" w:rsidR="00D14923" w:rsidRDefault="00D14923">
      <w:pPr>
        <w:rPr>
          <w:rFonts w:cs="Arial"/>
          <w:b/>
          <w:bCs/>
          <w:szCs w:val="26"/>
        </w:rPr>
      </w:pPr>
      <w:bookmarkStart w:id="225" w:name="_Toc323818540"/>
      <w:bookmarkStart w:id="226" w:name="_Ref402524700"/>
      <w:r>
        <w:br w:type="page"/>
      </w:r>
    </w:p>
    <w:p w14:paraId="68674875" w14:textId="7143FBFC" w:rsidR="00A01DB1" w:rsidRDefault="00A01DB1" w:rsidP="00CB303A">
      <w:pPr>
        <w:pStyle w:val="Heading3"/>
      </w:pPr>
      <w:bookmarkStart w:id="227" w:name="_Ref403386172"/>
      <w:r w:rsidRPr="00A01DB1">
        <w:lastRenderedPageBreak/>
        <w:t>Receipt Definitions</w:t>
      </w:r>
      <w:bookmarkEnd w:id="225"/>
      <w:bookmarkEnd w:id="226"/>
      <w:bookmarkEnd w:id="227"/>
    </w:p>
    <w:tbl>
      <w:tblPr>
        <w:tblW w:w="4896"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15" w:type="dxa"/>
          <w:right w:w="115" w:type="dxa"/>
        </w:tblCellMar>
        <w:tblLook w:val="04A0" w:firstRow="1" w:lastRow="0" w:firstColumn="1" w:lastColumn="0" w:noHBand="0" w:noVBand="1"/>
      </w:tblPr>
      <w:tblGrid>
        <w:gridCol w:w="2186"/>
        <w:gridCol w:w="2610"/>
        <w:gridCol w:w="989"/>
        <w:gridCol w:w="899"/>
        <w:gridCol w:w="900"/>
        <w:gridCol w:w="2972"/>
      </w:tblGrid>
      <w:tr w:rsidR="00304E76" w:rsidRPr="00583AE6" w14:paraId="3DE13E42" w14:textId="77777777" w:rsidTr="00304E76">
        <w:trPr>
          <w:cantSplit/>
        </w:trPr>
        <w:tc>
          <w:tcPr>
            <w:tcW w:w="2186"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4346B1A0" w14:textId="242E2A26" w:rsidR="00304E76" w:rsidRPr="00583AE6" w:rsidRDefault="00304E76" w:rsidP="003774EE">
            <w:pPr>
              <w:pStyle w:val="BodyText"/>
              <w:spacing w:after="0"/>
              <w:rPr>
                <w:b/>
                <w:bCs/>
              </w:rPr>
            </w:pPr>
            <w:r w:rsidRPr="003774EE">
              <w:rPr>
                <w:b/>
                <w:bCs/>
              </w:rPr>
              <w:t>Parameter Mnemonic</w:t>
            </w:r>
          </w:p>
        </w:tc>
        <w:tc>
          <w:tcPr>
            <w:tcW w:w="261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520D4F9A" w14:textId="034C758F" w:rsidR="00304E76" w:rsidRPr="00583AE6" w:rsidRDefault="00304E76" w:rsidP="003774EE">
            <w:pPr>
              <w:pStyle w:val="BodyText"/>
              <w:spacing w:after="0"/>
              <w:rPr>
                <w:b/>
                <w:bCs/>
              </w:rPr>
            </w:pPr>
            <w:r w:rsidRPr="003774EE">
              <w:rPr>
                <w:b/>
                <w:bCs/>
              </w:rPr>
              <w:t>Description</w:t>
            </w:r>
          </w:p>
        </w:tc>
        <w:tc>
          <w:tcPr>
            <w:tcW w:w="98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7FF02276" w14:textId="437A9E07" w:rsidR="00304E76" w:rsidRPr="00583AE6" w:rsidRDefault="00304E76" w:rsidP="003774EE">
            <w:pPr>
              <w:pStyle w:val="BodyText"/>
              <w:spacing w:after="0"/>
              <w:rPr>
                <w:b/>
                <w:bCs/>
              </w:rPr>
            </w:pPr>
            <w:r w:rsidRPr="00583AE6">
              <w:rPr>
                <w:b/>
                <w:bCs/>
              </w:rPr>
              <w:t>Req’d?</w:t>
            </w:r>
          </w:p>
        </w:tc>
        <w:tc>
          <w:tcPr>
            <w:tcW w:w="89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1CE533F3" w14:textId="77777777" w:rsidR="00304E76" w:rsidRPr="00583AE6" w:rsidRDefault="00304E76" w:rsidP="003774EE">
            <w:pPr>
              <w:pStyle w:val="BodyText"/>
              <w:spacing w:after="0"/>
              <w:rPr>
                <w:b/>
                <w:bCs/>
              </w:rPr>
            </w:pPr>
            <w:r w:rsidRPr="00583AE6">
              <w:rPr>
                <w:b/>
                <w:bCs/>
              </w:rPr>
              <w:t>Min</w:t>
            </w:r>
          </w:p>
          <w:p w14:paraId="2006A115" w14:textId="77777777" w:rsidR="00304E76" w:rsidRPr="00583AE6" w:rsidRDefault="00304E76" w:rsidP="003774EE">
            <w:pPr>
              <w:pStyle w:val="BodyText"/>
              <w:spacing w:after="0"/>
              <w:rPr>
                <w:b/>
                <w:bCs/>
              </w:rPr>
            </w:pPr>
            <w:r w:rsidRPr="00583AE6">
              <w:rPr>
                <w:b/>
                <w:bCs/>
              </w:rPr>
              <w:t>Length</w:t>
            </w:r>
          </w:p>
        </w:tc>
        <w:tc>
          <w:tcPr>
            <w:tcW w:w="90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395E781F" w14:textId="77777777" w:rsidR="00304E76" w:rsidRPr="00583AE6" w:rsidRDefault="00304E76" w:rsidP="003774EE">
            <w:pPr>
              <w:pStyle w:val="BodyText"/>
              <w:spacing w:after="0"/>
              <w:rPr>
                <w:b/>
                <w:bCs/>
              </w:rPr>
            </w:pPr>
            <w:r w:rsidRPr="00583AE6">
              <w:rPr>
                <w:b/>
                <w:bCs/>
              </w:rPr>
              <w:t>Max</w:t>
            </w:r>
          </w:p>
          <w:p w14:paraId="783320C3" w14:textId="77777777" w:rsidR="00304E76" w:rsidRPr="00583AE6" w:rsidRDefault="00304E76" w:rsidP="003774EE">
            <w:pPr>
              <w:pStyle w:val="BodyText"/>
              <w:spacing w:after="0"/>
              <w:rPr>
                <w:b/>
                <w:bCs/>
              </w:rPr>
            </w:pPr>
            <w:r w:rsidRPr="00583AE6">
              <w:rPr>
                <w:b/>
                <w:bCs/>
              </w:rPr>
              <w:t>Length</w:t>
            </w:r>
          </w:p>
        </w:tc>
        <w:tc>
          <w:tcPr>
            <w:tcW w:w="2972"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5C7CE16F" w14:textId="77777777" w:rsidR="00304E76" w:rsidRPr="00583AE6" w:rsidRDefault="00304E76" w:rsidP="003774EE">
            <w:pPr>
              <w:pStyle w:val="BodyText"/>
              <w:spacing w:after="0"/>
              <w:rPr>
                <w:b/>
                <w:bCs/>
              </w:rPr>
            </w:pPr>
            <w:r w:rsidRPr="00583AE6">
              <w:rPr>
                <w:b/>
                <w:bCs/>
              </w:rPr>
              <w:t>Notes</w:t>
            </w:r>
          </w:p>
        </w:tc>
      </w:tr>
      <w:tr w:rsidR="00304E76" w:rsidRPr="00E5124C" w14:paraId="527E824B" w14:textId="77777777" w:rsidTr="00304E76">
        <w:trPr>
          <w:cantSplit/>
        </w:trPr>
        <w:tc>
          <w:tcPr>
            <w:tcW w:w="218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51E4924" w14:textId="76E79CE6" w:rsidR="00304E76" w:rsidRPr="00E5124C" w:rsidRDefault="00304E76" w:rsidP="000A7F90">
            <w:pPr>
              <w:pStyle w:val="BodyText"/>
              <w:spacing w:after="0"/>
              <w:rPr>
                <w:bCs/>
              </w:rPr>
            </w:pPr>
            <w:r>
              <w:rPr>
                <w:bCs/>
              </w:rPr>
              <w:t>Receipt Transaction Order Number Label</w:t>
            </w:r>
          </w:p>
        </w:tc>
        <w:tc>
          <w:tcPr>
            <w:tcW w:w="2610" w:type="dxa"/>
            <w:tcBorders>
              <w:top w:val="single" w:sz="8" w:space="0" w:color="4F81BD"/>
              <w:left w:val="single" w:sz="8" w:space="0" w:color="4F81BD"/>
              <w:bottom w:val="single" w:sz="8" w:space="0" w:color="4F81BD"/>
              <w:right w:val="single" w:sz="8" w:space="0" w:color="4F81BD"/>
            </w:tcBorders>
          </w:tcPr>
          <w:p w14:paraId="009BA91F" w14:textId="15297C4C" w:rsidR="00304E76" w:rsidRPr="00E5124C" w:rsidRDefault="00304E76" w:rsidP="003774EE">
            <w:pPr>
              <w:pStyle w:val="BodyText"/>
              <w:spacing w:after="0"/>
            </w:pPr>
            <w:r>
              <w:rPr>
                <w:szCs w:val="20"/>
              </w:rPr>
              <w:t xml:space="preserve">Label to print on receipt before order number at transaction level.  </w:t>
            </w:r>
          </w:p>
        </w:tc>
        <w:tc>
          <w:tcPr>
            <w:tcW w:w="98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61F7735" w14:textId="63B3B7B6" w:rsidR="00304E76" w:rsidRPr="00E5124C" w:rsidRDefault="00304E76" w:rsidP="000A7F90">
            <w:pPr>
              <w:pStyle w:val="BodyText"/>
              <w:spacing w:after="0"/>
            </w:pPr>
            <w:r w:rsidRPr="00E5124C">
              <w:t>Yes</w:t>
            </w:r>
          </w:p>
        </w:tc>
        <w:tc>
          <w:tcPr>
            <w:tcW w:w="89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C8E7E9A" w14:textId="77777777" w:rsidR="00304E76" w:rsidRPr="0065221C" w:rsidRDefault="00304E76" w:rsidP="000A7F90">
            <w:pPr>
              <w:pStyle w:val="BodyText"/>
              <w:spacing w:after="0"/>
            </w:pPr>
            <w:r>
              <w:t>1</w:t>
            </w:r>
          </w:p>
        </w:tc>
        <w:tc>
          <w:tcPr>
            <w:tcW w:w="9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19BA7B9" w14:textId="64598794" w:rsidR="00304E76" w:rsidRPr="0065221C" w:rsidRDefault="00304E76" w:rsidP="000A7F90">
            <w:pPr>
              <w:pStyle w:val="BodyText"/>
              <w:spacing w:after="0"/>
            </w:pPr>
            <w:r>
              <w:t>15</w:t>
            </w:r>
          </w:p>
        </w:tc>
        <w:tc>
          <w:tcPr>
            <w:tcW w:w="297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B7E2C84" w14:textId="39A14D80" w:rsidR="00304E76" w:rsidRPr="00E5124C" w:rsidRDefault="00304E76" w:rsidP="000A7F90">
            <w:pPr>
              <w:pStyle w:val="BodyText"/>
              <w:spacing w:after="0"/>
            </w:pPr>
            <w:r>
              <w:rPr>
                <w:szCs w:val="20"/>
              </w:rPr>
              <w:t>Configurable by Application ID</w:t>
            </w:r>
          </w:p>
        </w:tc>
      </w:tr>
      <w:tr w:rsidR="00304E76" w:rsidRPr="00E5124C" w14:paraId="65B5978A" w14:textId="77777777" w:rsidTr="00304E76">
        <w:trPr>
          <w:cantSplit/>
        </w:trPr>
        <w:tc>
          <w:tcPr>
            <w:tcW w:w="218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9D8EAA2" w14:textId="4813D7C5" w:rsidR="00304E76" w:rsidRDefault="00304E76" w:rsidP="00304E76">
            <w:pPr>
              <w:pStyle w:val="BodyText"/>
              <w:spacing w:after="0"/>
              <w:rPr>
                <w:bCs/>
              </w:rPr>
            </w:pPr>
            <w:r>
              <w:rPr>
                <w:bCs/>
              </w:rPr>
              <w:t>Receipt Item Order Number Label</w:t>
            </w:r>
          </w:p>
        </w:tc>
        <w:tc>
          <w:tcPr>
            <w:tcW w:w="2610" w:type="dxa"/>
            <w:tcBorders>
              <w:top w:val="single" w:sz="8" w:space="0" w:color="4F81BD"/>
              <w:left w:val="single" w:sz="8" w:space="0" w:color="4F81BD"/>
              <w:bottom w:val="single" w:sz="8" w:space="0" w:color="4F81BD"/>
              <w:right w:val="single" w:sz="8" w:space="0" w:color="4F81BD"/>
            </w:tcBorders>
          </w:tcPr>
          <w:p w14:paraId="71AE2815" w14:textId="3C4969EC" w:rsidR="00304E76" w:rsidRDefault="00304E76" w:rsidP="00304E76">
            <w:pPr>
              <w:pStyle w:val="BodyText"/>
              <w:spacing w:after="0"/>
              <w:rPr>
                <w:szCs w:val="20"/>
              </w:rPr>
            </w:pPr>
            <w:r>
              <w:rPr>
                <w:szCs w:val="20"/>
              </w:rPr>
              <w:t xml:space="preserve">Label to print on receipt before order number under the item.  </w:t>
            </w:r>
          </w:p>
        </w:tc>
        <w:tc>
          <w:tcPr>
            <w:tcW w:w="98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144A8A9" w14:textId="6C209BAB" w:rsidR="00304E76" w:rsidRPr="00E5124C" w:rsidRDefault="00304E76" w:rsidP="00304E76">
            <w:pPr>
              <w:pStyle w:val="BodyText"/>
              <w:spacing w:after="0"/>
            </w:pPr>
            <w:r w:rsidRPr="00E5124C">
              <w:t>Yes</w:t>
            </w:r>
          </w:p>
        </w:tc>
        <w:tc>
          <w:tcPr>
            <w:tcW w:w="89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2073F21" w14:textId="3A00E0CA" w:rsidR="00304E76" w:rsidRDefault="00304E76" w:rsidP="00304E76">
            <w:pPr>
              <w:pStyle w:val="BodyText"/>
              <w:spacing w:after="0"/>
            </w:pPr>
            <w:r>
              <w:t>1</w:t>
            </w:r>
          </w:p>
        </w:tc>
        <w:tc>
          <w:tcPr>
            <w:tcW w:w="90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B0D7F65" w14:textId="4EBC6DFD" w:rsidR="00304E76" w:rsidRDefault="00304E76" w:rsidP="00304E76">
            <w:pPr>
              <w:pStyle w:val="BodyText"/>
              <w:spacing w:after="0"/>
            </w:pPr>
            <w:r>
              <w:t>15</w:t>
            </w:r>
          </w:p>
        </w:tc>
        <w:tc>
          <w:tcPr>
            <w:tcW w:w="297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FDD3E8D" w14:textId="2DD45D20" w:rsidR="00304E76" w:rsidRDefault="00304E76" w:rsidP="00304E76">
            <w:pPr>
              <w:pStyle w:val="BodyText"/>
              <w:spacing w:after="0"/>
              <w:rPr>
                <w:szCs w:val="20"/>
              </w:rPr>
            </w:pPr>
            <w:r>
              <w:rPr>
                <w:szCs w:val="20"/>
              </w:rPr>
              <w:t>Configurable by Application ID</w:t>
            </w:r>
          </w:p>
        </w:tc>
      </w:tr>
    </w:tbl>
    <w:p w14:paraId="13B556CD" w14:textId="77777777" w:rsidR="003774EE" w:rsidRDefault="003774EE" w:rsidP="005315F4">
      <w:pPr>
        <w:pStyle w:val="BodyText"/>
      </w:pPr>
    </w:p>
    <w:p w14:paraId="23B48797" w14:textId="77777777" w:rsidR="00017E4F" w:rsidRPr="00AC4EEB" w:rsidRDefault="00017E4F" w:rsidP="00CB303A">
      <w:pPr>
        <w:pStyle w:val="Heading3"/>
      </w:pPr>
      <w:r w:rsidRPr="00AC4EEB">
        <w:t>Special Requirements/Notes</w:t>
      </w:r>
    </w:p>
    <w:p w14:paraId="5FC279C7" w14:textId="77777777" w:rsidR="00017E4F" w:rsidRDefault="00017E4F" w:rsidP="00EA2934">
      <w:pPr>
        <w:pStyle w:val="BodyText"/>
        <w:numPr>
          <w:ilvl w:val="0"/>
          <w:numId w:val="7"/>
        </w:numPr>
      </w:pPr>
      <w:r>
        <w:t>If data defined with response text is too long for width of the receipt, text is truncated.</w:t>
      </w:r>
    </w:p>
    <w:p w14:paraId="3C83CFFA" w14:textId="45A5E71B" w:rsidR="00665B44" w:rsidRPr="00A01DB1" w:rsidRDefault="00EF167E" w:rsidP="00665B44">
      <w:pPr>
        <w:pStyle w:val="Heading1"/>
        <w:numPr>
          <w:ilvl w:val="0"/>
          <w:numId w:val="1"/>
        </w:numPr>
      </w:pPr>
      <w:bookmarkStart w:id="228" w:name="_Ref401230942"/>
      <w:bookmarkStart w:id="229" w:name="_Toc411629302"/>
      <w:bookmarkStart w:id="230" w:name="_Toc323725602"/>
      <w:bookmarkStart w:id="231" w:name="_Toc323818541"/>
      <w:bookmarkStart w:id="232" w:name="_Toc324415460"/>
      <w:r>
        <w:t>Configurable</w:t>
      </w:r>
      <w:r w:rsidR="00665B44" w:rsidRPr="00A01DB1">
        <w:t xml:space="preserve"> Settings</w:t>
      </w:r>
      <w:bookmarkEnd w:id="228"/>
      <w:bookmarkEnd w:id="229"/>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31"/>
        <w:gridCol w:w="4676"/>
        <w:gridCol w:w="3157"/>
      </w:tblGrid>
      <w:tr w:rsidR="00665B44" w:rsidRPr="00166947" w14:paraId="1BCDF171" w14:textId="77777777" w:rsidTr="0057395F">
        <w:trPr>
          <w:cantSplit/>
          <w:tblHeader/>
        </w:trPr>
        <w:tc>
          <w:tcPr>
            <w:tcW w:w="1293" w:type="pct"/>
            <w:tcBorders>
              <w:top w:val="single" w:sz="8" w:space="0" w:color="4F81BD"/>
              <w:left w:val="single" w:sz="8" w:space="0" w:color="4F81BD"/>
              <w:bottom w:val="single" w:sz="18" w:space="0" w:color="4F81BD"/>
              <w:right w:val="single" w:sz="8" w:space="0" w:color="4F81BD"/>
            </w:tcBorders>
          </w:tcPr>
          <w:p w14:paraId="27CE8203" w14:textId="77777777" w:rsidR="00665B44" w:rsidRPr="00590257" w:rsidRDefault="00665B44" w:rsidP="00A90BED">
            <w:pPr>
              <w:rPr>
                <w:b/>
              </w:rPr>
            </w:pPr>
            <w:r w:rsidRPr="00590257">
              <w:rPr>
                <w:b/>
              </w:rPr>
              <w:t>Parameter Mnemonic</w:t>
            </w:r>
          </w:p>
        </w:tc>
        <w:tc>
          <w:tcPr>
            <w:tcW w:w="2213" w:type="pct"/>
            <w:tcBorders>
              <w:top w:val="single" w:sz="8" w:space="0" w:color="4F81BD"/>
              <w:left w:val="single" w:sz="8" w:space="0" w:color="4F81BD"/>
              <w:bottom w:val="single" w:sz="18" w:space="0" w:color="4F81BD"/>
              <w:right w:val="single" w:sz="8" w:space="0" w:color="4F81BD"/>
            </w:tcBorders>
          </w:tcPr>
          <w:p w14:paraId="385E7EEA" w14:textId="77777777" w:rsidR="00665B44" w:rsidRPr="00590257" w:rsidRDefault="00665B44" w:rsidP="00A90BED">
            <w:pPr>
              <w:rPr>
                <w:b/>
                <w:vanish/>
                <w:szCs w:val="20"/>
              </w:rPr>
            </w:pPr>
            <w:r w:rsidRPr="00590257">
              <w:rPr>
                <w:b/>
                <w:szCs w:val="20"/>
              </w:rPr>
              <w:t>Description</w:t>
            </w:r>
          </w:p>
        </w:tc>
        <w:tc>
          <w:tcPr>
            <w:tcW w:w="1494" w:type="pct"/>
            <w:tcBorders>
              <w:top w:val="single" w:sz="8" w:space="0" w:color="4F81BD"/>
              <w:left w:val="single" w:sz="8" w:space="0" w:color="4F81BD"/>
              <w:bottom w:val="single" w:sz="18" w:space="0" w:color="4F81BD"/>
              <w:right w:val="single" w:sz="8" w:space="0" w:color="4F81BD"/>
            </w:tcBorders>
          </w:tcPr>
          <w:p w14:paraId="1C3797F9" w14:textId="77777777" w:rsidR="00665B44" w:rsidRPr="00590257" w:rsidRDefault="00665B44" w:rsidP="00A90BED">
            <w:pPr>
              <w:rPr>
                <w:b/>
                <w:szCs w:val="20"/>
              </w:rPr>
            </w:pPr>
            <w:r w:rsidRPr="00590257">
              <w:rPr>
                <w:b/>
                <w:szCs w:val="20"/>
              </w:rPr>
              <w:t>Valid Values</w:t>
            </w:r>
          </w:p>
        </w:tc>
      </w:tr>
      <w:tr w:rsidR="00665B44" w:rsidRPr="00B51919" w14:paraId="4AA944F6" w14:textId="77777777" w:rsidTr="0057395F">
        <w:trPr>
          <w:cantSplit/>
        </w:trPr>
        <w:tc>
          <w:tcPr>
            <w:tcW w:w="1293" w:type="pct"/>
            <w:tcBorders>
              <w:top w:val="single" w:sz="18" w:space="0" w:color="4F81BD"/>
              <w:left w:val="single" w:sz="8" w:space="0" w:color="4F81BD"/>
              <w:bottom w:val="single" w:sz="8" w:space="0" w:color="4F81BD"/>
              <w:right w:val="single" w:sz="8" w:space="0" w:color="4F81BD"/>
            </w:tcBorders>
            <w:shd w:val="clear" w:color="auto" w:fill="D3DFEE"/>
          </w:tcPr>
          <w:p w14:paraId="46B4488D" w14:textId="6A21D10A" w:rsidR="00665B44" w:rsidRPr="00B51919" w:rsidRDefault="00B35E5A" w:rsidP="00A90BED">
            <w:pPr>
              <w:rPr>
                <w:bCs/>
                <w:szCs w:val="20"/>
              </w:rPr>
            </w:pPr>
            <w:r>
              <w:rPr>
                <w:bCs/>
                <w:szCs w:val="20"/>
              </w:rPr>
              <w:t>Basket Number Format</w:t>
            </w:r>
          </w:p>
        </w:tc>
        <w:tc>
          <w:tcPr>
            <w:tcW w:w="2213" w:type="pct"/>
            <w:tcBorders>
              <w:top w:val="single" w:sz="18" w:space="0" w:color="4F81BD"/>
              <w:left w:val="single" w:sz="8" w:space="0" w:color="4F81BD"/>
              <w:bottom w:val="single" w:sz="8" w:space="0" w:color="4F81BD"/>
              <w:right w:val="single" w:sz="8" w:space="0" w:color="4F81BD"/>
            </w:tcBorders>
            <w:shd w:val="clear" w:color="auto" w:fill="D3DFEE"/>
          </w:tcPr>
          <w:p w14:paraId="0D503486" w14:textId="3526F3DF" w:rsidR="00665B44" w:rsidRPr="00B51919" w:rsidRDefault="00B35E5A" w:rsidP="00A90BED">
            <w:pPr>
              <w:rPr>
                <w:szCs w:val="20"/>
              </w:rPr>
            </w:pPr>
            <w:r>
              <w:rPr>
                <w:szCs w:val="20"/>
              </w:rPr>
              <w:t>Format of the basket number entered by user</w:t>
            </w:r>
            <w:r w:rsidR="00FB4CEE">
              <w:rPr>
                <w:szCs w:val="20"/>
              </w:rPr>
              <w:t xml:space="preserve"> defined by Application ID</w:t>
            </w:r>
          </w:p>
        </w:tc>
        <w:tc>
          <w:tcPr>
            <w:tcW w:w="1494" w:type="pct"/>
            <w:tcBorders>
              <w:top w:val="single" w:sz="18" w:space="0" w:color="4F81BD"/>
              <w:left w:val="single" w:sz="8" w:space="0" w:color="4F81BD"/>
              <w:bottom w:val="single" w:sz="8" w:space="0" w:color="4F81BD"/>
              <w:right w:val="single" w:sz="8" w:space="0" w:color="4F81BD"/>
            </w:tcBorders>
            <w:shd w:val="clear" w:color="auto" w:fill="D3DFEE"/>
          </w:tcPr>
          <w:p w14:paraId="58FBB05A" w14:textId="343C4288" w:rsidR="00665B44" w:rsidRPr="00B51919" w:rsidRDefault="00D14923" w:rsidP="00A90BED">
            <w:pPr>
              <w:rPr>
                <w:szCs w:val="20"/>
              </w:rPr>
            </w:pPr>
            <w:r>
              <w:rPr>
                <w:szCs w:val="20"/>
              </w:rPr>
              <w:t>Dependent on Application</w:t>
            </w:r>
          </w:p>
        </w:tc>
      </w:tr>
      <w:tr w:rsidR="00665B44" w:rsidRPr="00B51919" w14:paraId="125658CD" w14:textId="77777777" w:rsidTr="0057395F">
        <w:trPr>
          <w:cantSplit/>
        </w:trPr>
        <w:tc>
          <w:tcPr>
            <w:tcW w:w="1293" w:type="pct"/>
            <w:tcBorders>
              <w:top w:val="single" w:sz="8" w:space="0" w:color="4F81BD"/>
              <w:left w:val="single" w:sz="8" w:space="0" w:color="4F81BD"/>
              <w:bottom w:val="single" w:sz="8" w:space="0" w:color="4F81BD"/>
              <w:right w:val="single" w:sz="6" w:space="0" w:color="4F81BD"/>
            </w:tcBorders>
            <w:shd w:val="clear" w:color="auto" w:fill="D3DFEE"/>
          </w:tcPr>
          <w:p w14:paraId="5AC76A28" w14:textId="618DF484" w:rsidR="00665B44" w:rsidRDefault="00ED3955" w:rsidP="00A90BED">
            <w:pPr>
              <w:rPr>
                <w:bCs/>
                <w:szCs w:val="20"/>
              </w:rPr>
            </w:pPr>
            <w:r>
              <w:rPr>
                <w:bCs/>
                <w:szCs w:val="20"/>
              </w:rPr>
              <w:t>Basket URL</w:t>
            </w:r>
          </w:p>
        </w:tc>
        <w:tc>
          <w:tcPr>
            <w:tcW w:w="2213" w:type="pct"/>
            <w:tcBorders>
              <w:top w:val="single" w:sz="8" w:space="0" w:color="4F81BD"/>
              <w:left w:val="single" w:sz="6" w:space="0" w:color="4F81BD"/>
              <w:bottom w:val="single" w:sz="8" w:space="0" w:color="4F81BD"/>
              <w:right w:val="single" w:sz="6" w:space="0" w:color="4F81BD"/>
            </w:tcBorders>
            <w:shd w:val="clear" w:color="auto" w:fill="D3DFEE"/>
          </w:tcPr>
          <w:p w14:paraId="2F4063BD" w14:textId="32667CB7" w:rsidR="00665B44" w:rsidRDefault="00ED3955" w:rsidP="00A90BED">
            <w:pPr>
              <w:rPr>
                <w:szCs w:val="20"/>
              </w:rPr>
            </w:pPr>
            <w:r>
              <w:rPr>
                <w:szCs w:val="20"/>
              </w:rPr>
              <w:t>The URL for the specific basket number format</w:t>
            </w:r>
            <w:r w:rsidR="00FB4CEE">
              <w:rPr>
                <w:szCs w:val="20"/>
              </w:rPr>
              <w:t xml:space="preserve"> by Application ID</w:t>
            </w:r>
          </w:p>
        </w:tc>
        <w:tc>
          <w:tcPr>
            <w:tcW w:w="1494" w:type="pct"/>
            <w:tcBorders>
              <w:top w:val="single" w:sz="8" w:space="0" w:color="4F81BD"/>
              <w:left w:val="single" w:sz="6" w:space="0" w:color="4F81BD"/>
              <w:bottom w:val="single" w:sz="8" w:space="0" w:color="4F81BD"/>
              <w:right w:val="single" w:sz="8" w:space="0" w:color="4F81BD"/>
            </w:tcBorders>
            <w:shd w:val="clear" w:color="auto" w:fill="D3DFEE"/>
          </w:tcPr>
          <w:p w14:paraId="543F1004" w14:textId="3E2379D2" w:rsidR="00665B44" w:rsidRDefault="00FB4CEE" w:rsidP="00A90BED">
            <w:pPr>
              <w:rPr>
                <w:szCs w:val="20"/>
              </w:rPr>
            </w:pPr>
            <w:r>
              <w:rPr>
                <w:szCs w:val="20"/>
              </w:rPr>
              <w:t>The URL for the import service</w:t>
            </w:r>
          </w:p>
        </w:tc>
      </w:tr>
      <w:tr w:rsidR="00FB4CEE" w:rsidRPr="00B51919" w14:paraId="098FED3B" w14:textId="77777777" w:rsidTr="0057395F">
        <w:trPr>
          <w:cantSplit/>
        </w:trPr>
        <w:tc>
          <w:tcPr>
            <w:tcW w:w="1293" w:type="pct"/>
            <w:tcBorders>
              <w:top w:val="single" w:sz="8" w:space="0" w:color="4F81BD"/>
              <w:left w:val="single" w:sz="8" w:space="0" w:color="4F81BD"/>
              <w:bottom w:val="single" w:sz="8" w:space="0" w:color="4F81BD"/>
              <w:right w:val="single" w:sz="6" w:space="0" w:color="4F81BD"/>
            </w:tcBorders>
            <w:shd w:val="clear" w:color="auto" w:fill="D3DFEE"/>
          </w:tcPr>
          <w:p w14:paraId="34BE689F" w14:textId="20CB55FE" w:rsidR="00FB4CEE" w:rsidRDefault="00FB4CEE" w:rsidP="00A90BED">
            <w:pPr>
              <w:rPr>
                <w:bCs/>
                <w:szCs w:val="20"/>
              </w:rPr>
            </w:pPr>
            <w:r>
              <w:rPr>
                <w:bCs/>
                <w:szCs w:val="20"/>
              </w:rPr>
              <w:t>Application Security Certificate</w:t>
            </w:r>
          </w:p>
        </w:tc>
        <w:tc>
          <w:tcPr>
            <w:tcW w:w="2213" w:type="pct"/>
            <w:tcBorders>
              <w:top w:val="single" w:sz="8" w:space="0" w:color="4F81BD"/>
              <w:left w:val="single" w:sz="6" w:space="0" w:color="4F81BD"/>
              <w:bottom w:val="single" w:sz="8" w:space="0" w:color="4F81BD"/>
              <w:right w:val="single" w:sz="6" w:space="0" w:color="4F81BD"/>
            </w:tcBorders>
            <w:shd w:val="clear" w:color="auto" w:fill="D3DFEE"/>
          </w:tcPr>
          <w:p w14:paraId="07C0754E" w14:textId="1C7ABABA" w:rsidR="00FB4CEE" w:rsidRDefault="00FB4CEE" w:rsidP="00A90BED">
            <w:pPr>
              <w:rPr>
                <w:szCs w:val="20"/>
              </w:rPr>
            </w:pPr>
            <w:r>
              <w:t>Security Certificate to access application URL</w:t>
            </w:r>
          </w:p>
        </w:tc>
        <w:tc>
          <w:tcPr>
            <w:tcW w:w="1494" w:type="pct"/>
            <w:tcBorders>
              <w:top w:val="single" w:sz="8" w:space="0" w:color="4F81BD"/>
              <w:left w:val="single" w:sz="6" w:space="0" w:color="4F81BD"/>
              <w:bottom w:val="single" w:sz="8" w:space="0" w:color="4F81BD"/>
              <w:right w:val="single" w:sz="8" w:space="0" w:color="4F81BD"/>
            </w:tcBorders>
            <w:shd w:val="clear" w:color="auto" w:fill="D3DFEE"/>
          </w:tcPr>
          <w:p w14:paraId="7D60E722" w14:textId="2B5A3156" w:rsidR="00FB4CEE" w:rsidRDefault="00FB4CEE" w:rsidP="00A90BED">
            <w:pPr>
              <w:rPr>
                <w:szCs w:val="20"/>
              </w:rPr>
            </w:pPr>
            <w:r>
              <w:rPr>
                <w:szCs w:val="20"/>
              </w:rPr>
              <w:t>The certificate for the import service</w:t>
            </w:r>
          </w:p>
        </w:tc>
      </w:tr>
      <w:tr w:rsidR="00E6238D" w:rsidRPr="00B51919" w14:paraId="1CBB01C0" w14:textId="77777777" w:rsidTr="0057395F">
        <w:trPr>
          <w:cantSplit/>
        </w:trPr>
        <w:tc>
          <w:tcPr>
            <w:tcW w:w="1293" w:type="pct"/>
            <w:tcBorders>
              <w:top w:val="single" w:sz="8" w:space="0" w:color="4F81BD"/>
              <w:left w:val="single" w:sz="8" w:space="0" w:color="4F81BD"/>
              <w:bottom w:val="single" w:sz="8" w:space="0" w:color="4F81BD"/>
              <w:right w:val="single" w:sz="6" w:space="0" w:color="4F81BD"/>
            </w:tcBorders>
            <w:shd w:val="clear" w:color="auto" w:fill="D3DFEE"/>
          </w:tcPr>
          <w:p w14:paraId="3EE90AC8" w14:textId="4D3EEC54" w:rsidR="00E6238D" w:rsidRDefault="00E6238D" w:rsidP="00D14923">
            <w:pPr>
              <w:rPr>
                <w:bCs/>
                <w:szCs w:val="20"/>
              </w:rPr>
            </w:pPr>
            <w:r>
              <w:rPr>
                <w:bCs/>
                <w:szCs w:val="20"/>
              </w:rPr>
              <w:t>Application Timeout Value</w:t>
            </w:r>
          </w:p>
        </w:tc>
        <w:tc>
          <w:tcPr>
            <w:tcW w:w="2213" w:type="pct"/>
            <w:tcBorders>
              <w:top w:val="single" w:sz="8" w:space="0" w:color="4F81BD"/>
              <w:left w:val="single" w:sz="6" w:space="0" w:color="4F81BD"/>
              <w:bottom w:val="single" w:sz="8" w:space="0" w:color="4F81BD"/>
              <w:right w:val="single" w:sz="6" w:space="0" w:color="4F81BD"/>
            </w:tcBorders>
            <w:shd w:val="clear" w:color="auto" w:fill="D3DFEE"/>
          </w:tcPr>
          <w:p w14:paraId="0D4F7B3E" w14:textId="01FD3A98" w:rsidR="00E6238D" w:rsidRDefault="00E6238D" w:rsidP="00D14923">
            <w:pPr>
              <w:rPr>
                <w:szCs w:val="20"/>
              </w:rPr>
            </w:pPr>
            <w:r>
              <w:rPr>
                <w:szCs w:val="20"/>
              </w:rPr>
              <w:t>The amount of time in milliseconds to wait before assuming no response and continuing</w:t>
            </w:r>
          </w:p>
        </w:tc>
        <w:tc>
          <w:tcPr>
            <w:tcW w:w="1494" w:type="pct"/>
            <w:tcBorders>
              <w:top w:val="single" w:sz="8" w:space="0" w:color="4F81BD"/>
              <w:left w:val="single" w:sz="6" w:space="0" w:color="4F81BD"/>
              <w:bottom w:val="single" w:sz="8" w:space="0" w:color="4F81BD"/>
              <w:right w:val="single" w:sz="8" w:space="0" w:color="4F81BD"/>
            </w:tcBorders>
            <w:shd w:val="clear" w:color="auto" w:fill="D3DFEE"/>
          </w:tcPr>
          <w:p w14:paraId="3D37B22B" w14:textId="4C907265" w:rsidR="00E6238D" w:rsidRDefault="00E6238D" w:rsidP="00D14923">
            <w:pPr>
              <w:rPr>
                <w:szCs w:val="20"/>
              </w:rPr>
            </w:pPr>
            <w:r>
              <w:rPr>
                <w:szCs w:val="20"/>
              </w:rPr>
              <w:t>Value in milliseconds</w:t>
            </w:r>
          </w:p>
        </w:tc>
      </w:tr>
      <w:tr w:rsidR="00D14923" w:rsidRPr="00B51919" w14:paraId="57488AC4" w14:textId="77777777" w:rsidTr="0057395F">
        <w:trPr>
          <w:cantSplit/>
        </w:trPr>
        <w:tc>
          <w:tcPr>
            <w:tcW w:w="1293" w:type="pct"/>
            <w:tcBorders>
              <w:top w:val="single" w:sz="8" w:space="0" w:color="4F81BD"/>
              <w:left w:val="single" w:sz="8" w:space="0" w:color="4F81BD"/>
              <w:bottom w:val="single" w:sz="8" w:space="0" w:color="4F81BD"/>
              <w:right w:val="single" w:sz="6" w:space="0" w:color="4F81BD"/>
            </w:tcBorders>
            <w:shd w:val="clear" w:color="auto" w:fill="D3DFEE"/>
          </w:tcPr>
          <w:p w14:paraId="56E03975" w14:textId="49ECAB7D" w:rsidR="00D14923" w:rsidRDefault="00D14923" w:rsidP="00D14923">
            <w:pPr>
              <w:rPr>
                <w:bCs/>
                <w:szCs w:val="20"/>
              </w:rPr>
            </w:pPr>
            <w:r>
              <w:rPr>
                <w:bCs/>
                <w:szCs w:val="20"/>
              </w:rPr>
              <w:t>Application ID Basket Transaction Types</w:t>
            </w:r>
          </w:p>
        </w:tc>
        <w:tc>
          <w:tcPr>
            <w:tcW w:w="2213" w:type="pct"/>
            <w:tcBorders>
              <w:top w:val="single" w:sz="8" w:space="0" w:color="4F81BD"/>
              <w:left w:val="single" w:sz="6" w:space="0" w:color="4F81BD"/>
              <w:bottom w:val="single" w:sz="8" w:space="0" w:color="4F81BD"/>
              <w:right w:val="single" w:sz="6" w:space="0" w:color="4F81BD"/>
            </w:tcBorders>
            <w:shd w:val="clear" w:color="auto" w:fill="D3DFEE"/>
          </w:tcPr>
          <w:p w14:paraId="73092072" w14:textId="7CA9656A" w:rsidR="00D14923" w:rsidRDefault="00D14923" w:rsidP="00D14923">
            <w:pPr>
              <w:rPr>
                <w:szCs w:val="20"/>
              </w:rPr>
            </w:pPr>
            <w:r>
              <w:rPr>
                <w:szCs w:val="20"/>
              </w:rPr>
              <w:t>Indicator by Application ID to identify transaction types that allow basket imports from an Application ID</w:t>
            </w:r>
          </w:p>
        </w:tc>
        <w:tc>
          <w:tcPr>
            <w:tcW w:w="1494" w:type="pct"/>
            <w:tcBorders>
              <w:top w:val="single" w:sz="8" w:space="0" w:color="4F81BD"/>
              <w:left w:val="single" w:sz="6" w:space="0" w:color="4F81BD"/>
              <w:bottom w:val="single" w:sz="8" w:space="0" w:color="4F81BD"/>
              <w:right w:val="single" w:sz="8" w:space="0" w:color="4F81BD"/>
            </w:tcBorders>
            <w:shd w:val="clear" w:color="auto" w:fill="D3DFEE"/>
          </w:tcPr>
          <w:p w14:paraId="402E9CF7" w14:textId="2AB24437" w:rsidR="00D14923" w:rsidRDefault="00D14923" w:rsidP="00D14923">
            <w:pPr>
              <w:rPr>
                <w:szCs w:val="20"/>
              </w:rPr>
            </w:pPr>
            <w:r>
              <w:rPr>
                <w:szCs w:val="20"/>
              </w:rPr>
              <w:t>Transaction type codes.</w:t>
            </w:r>
          </w:p>
        </w:tc>
      </w:tr>
      <w:tr w:rsidR="00EF167E" w:rsidRPr="00B51919" w14:paraId="231D6113" w14:textId="77777777" w:rsidTr="0057395F">
        <w:trPr>
          <w:cantSplit/>
        </w:trPr>
        <w:tc>
          <w:tcPr>
            <w:tcW w:w="1293" w:type="pct"/>
            <w:tcBorders>
              <w:top w:val="single" w:sz="8" w:space="0" w:color="4F81BD"/>
              <w:left w:val="single" w:sz="8" w:space="0" w:color="4F81BD"/>
              <w:bottom w:val="single" w:sz="8" w:space="0" w:color="4F81BD"/>
              <w:right w:val="single" w:sz="6" w:space="0" w:color="4F81BD"/>
            </w:tcBorders>
            <w:shd w:val="clear" w:color="auto" w:fill="D3DFEE"/>
          </w:tcPr>
          <w:p w14:paraId="5E7763BA" w14:textId="21528D3F" w:rsidR="00EF167E" w:rsidRDefault="00EF167E" w:rsidP="00D14923">
            <w:pPr>
              <w:rPr>
                <w:bCs/>
                <w:szCs w:val="20"/>
              </w:rPr>
            </w:pPr>
            <w:r>
              <w:rPr>
                <w:bCs/>
                <w:szCs w:val="20"/>
              </w:rPr>
              <w:t>Duplicate Basket Flag</w:t>
            </w:r>
          </w:p>
        </w:tc>
        <w:tc>
          <w:tcPr>
            <w:tcW w:w="2213" w:type="pct"/>
            <w:tcBorders>
              <w:top w:val="single" w:sz="8" w:space="0" w:color="4F81BD"/>
              <w:left w:val="single" w:sz="6" w:space="0" w:color="4F81BD"/>
              <w:bottom w:val="single" w:sz="8" w:space="0" w:color="4F81BD"/>
              <w:right w:val="single" w:sz="6" w:space="0" w:color="4F81BD"/>
            </w:tcBorders>
            <w:shd w:val="clear" w:color="auto" w:fill="D3DFEE"/>
          </w:tcPr>
          <w:p w14:paraId="2539BD99" w14:textId="728E4AE2" w:rsidR="00EF167E" w:rsidRDefault="00EF167E" w:rsidP="00EF167E">
            <w:pPr>
              <w:rPr>
                <w:szCs w:val="20"/>
              </w:rPr>
            </w:pPr>
            <w:r>
              <w:rPr>
                <w:szCs w:val="20"/>
              </w:rPr>
              <w:t>Duplicate Basket Rule.  Determines system action when a basket with same basket number and same basket application ID as one already in the transaction is selected to import.</w:t>
            </w:r>
          </w:p>
        </w:tc>
        <w:tc>
          <w:tcPr>
            <w:tcW w:w="1494" w:type="pct"/>
            <w:tcBorders>
              <w:top w:val="single" w:sz="8" w:space="0" w:color="4F81BD"/>
              <w:left w:val="single" w:sz="6" w:space="0" w:color="4F81BD"/>
              <w:bottom w:val="single" w:sz="8" w:space="0" w:color="4F81BD"/>
              <w:right w:val="single" w:sz="8" w:space="0" w:color="4F81BD"/>
            </w:tcBorders>
            <w:shd w:val="clear" w:color="auto" w:fill="D3DFEE"/>
          </w:tcPr>
          <w:p w14:paraId="2BBF392A" w14:textId="77777777" w:rsidR="00EF167E" w:rsidRDefault="00EF167E" w:rsidP="00B317E1">
            <w:pPr>
              <w:pStyle w:val="ListParagraph"/>
              <w:numPr>
                <w:ilvl w:val="0"/>
                <w:numId w:val="49"/>
              </w:numPr>
              <w:ind w:left="334"/>
              <w:rPr>
                <w:szCs w:val="20"/>
              </w:rPr>
            </w:pPr>
            <w:r w:rsidRPr="00EF167E">
              <w:rPr>
                <w:szCs w:val="20"/>
              </w:rPr>
              <w:t>0 – Duplicate Baskets not allowed</w:t>
            </w:r>
          </w:p>
          <w:p w14:paraId="02904B6A" w14:textId="77777777" w:rsidR="00EF167E" w:rsidRDefault="00EF167E" w:rsidP="00B317E1">
            <w:pPr>
              <w:pStyle w:val="ListParagraph"/>
              <w:numPr>
                <w:ilvl w:val="0"/>
                <w:numId w:val="49"/>
              </w:numPr>
              <w:ind w:left="334"/>
              <w:rPr>
                <w:szCs w:val="20"/>
              </w:rPr>
            </w:pPr>
            <w:r>
              <w:rPr>
                <w:szCs w:val="20"/>
              </w:rPr>
              <w:t>1 – Import Basket in addition to one in the transaction.</w:t>
            </w:r>
          </w:p>
          <w:p w14:paraId="332B670E" w14:textId="36EE6D17" w:rsidR="00EF167E" w:rsidRDefault="00EF167E" w:rsidP="00B317E1">
            <w:pPr>
              <w:pStyle w:val="ListParagraph"/>
              <w:numPr>
                <w:ilvl w:val="0"/>
                <w:numId w:val="49"/>
              </w:numPr>
              <w:ind w:left="334"/>
              <w:rPr>
                <w:szCs w:val="20"/>
              </w:rPr>
            </w:pPr>
            <w:r>
              <w:rPr>
                <w:szCs w:val="20"/>
              </w:rPr>
              <w:t>2 – Void basket in the transaction and Import new Basket</w:t>
            </w:r>
          </w:p>
        </w:tc>
      </w:tr>
      <w:tr w:rsidR="00B63782" w:rsidRPr="00B51919" w14:paraId="326970CD" w14:textId="77777777" w:rsidTr="0057395F">
        <w:trPr>
          <w:cantSplit/>
        </w:trPr>
        <w:tc>
          <w:tcPr>
            <w:tcW w:w="1293" w:type="pct"/>
            <w:tcBorders>
              <w:top w:val="single" w:sz="8" w:space="0" w:color="4F81BD"/>
              <w:left w:val="single" w:sz="8" w:space="0" w:color="4F81BD"/>
              <w:bottom w:val="single" w:sz="8" w:space="0" w:color="4F81BD"/>
              <w:right w:val="single" w:sz="6" w:space="0" w:color="4F81BD"/>
            </w:tcBorders>
            <w:shd w:val="clear" w:color="auto" w:fill="D3DFEE"/>
          </w:tcPr>
          <w:p w14:paraId="33CC0666" w14:textId="1D614922" w:rsidR="00B63782" w:rsidRDefault="00B63782" w:rsidP="00D14923">
            <w:pPr>
              <w:rPr>
                <w:bCs/>
                <w:szCs w:val="20"/>
              </w:rPr>
            </w:pPr>
            <w:r>
              <w:rPr>
                <w:bCs/>
                <w:szCs w:val="20"/>
              </w:rPr>
              <w:t>Multiple Basket from Same Application Flag</w:t>
            </w:r>
          </w:p>
        </w:tc>
        <w:tc>
          <w:tcPr>
            <w:tcW w:w="2213" w:type="pct"/>
            <w:tcBorders>
              <w:top w:val="single" w:sz="8" w:space="0" w:color="4F81BD"/>
              <w:left w:val="single" w:sz="6" w:space="0" w:color="4F81BD"/>
              <w:bottom w:val="single" w:sz="8" w:space="0" w:color="4F81BD"/>
              <w:right w:val="single" w:sz="6" w:space="0" w:color="4F81BD"/>
            </w:tcBorders>
            <w:shd w:val="clear" w:color="auto" w:fill="D3DFEE"/>
          </w:tcPr>
          <w:p w14:paraId="351E517E" w14:textId="444ED12E" w:rsidR="00B63782" w:rsidRDefault="00B63782" w:rsidP="00EF167E">
            <w:pPr>
              <w:rPr>
                <w:szCs w:val="20"/>
              </w:rPr>
            </w:pPr>
            <w:r>
              <w:rPr>
                <w:szCs w:val="20"/>
              </w:rPr>
              <w:t>Multiple Basket from same application rule  Determines action when a basket with same basket</w:t>
            </w:r>
          </w:p>
        </w:tc>
        <w:tc>
          <w:tcPr>
            <w:tcW w:w="1494" w:type="pct"/>
            <w:tcBorders>
              <w:top w:val="single" w:sz="8" w:space="0" w:color="4F81BD"/>
              <w:left w:val="single" w:sz="6" w:space="0" w:color="4F81BD"/>
              <w:bottom w:val="single" w:sz="8" w:space="0" w:color="4F81BD"/>
              <w:right w:val="single" w:sz="8" w:space="0" w:color="4F81BD"/>
            </w:tcBorders>
            <w:shd w:val="clear" w:color="auto" w:fill="D3DFEE"/>
          </w:tcPr>
          <w:p w14:paraId="381ACEFD" w14:textId="77777777" w:rsidR="00B63782" w:rsidRDefault="008E5007" w:rsidP="00B317E1">
            <w:pPr>
              <w:pStyle w:val="ListParagraph"/>
              <w:numPr>
                <w:ilvl w:val="0"/>
                <w:numId w:val="49"/>
              </w:numPr>
              <w:ind w:left="334"/>
              <w:rPr>
                <w:szCs w:val="20"/>
              </w:rPr>
            </w:pPr>
            <w:r>
              <w:rPr>
                <w:szCs w:val="20"/>
              </w:rPr>
              <w:t>0 – Do not allow more than one basket from an application ID</w:t>
            </w:r>
          </w:p>
          <w:p w14:paraId="672931D4" w14:textId="38EFE16D" w:rsidR="008E5007" w:rsidRPr="00EF167E" w:rsidRDefault="008E5007" w:rsidP="00B317E1">
            <w:pPr>
              <w:pStyle w:val="ListParagraph"/>
              <w:numPr>
                <w:ilvl w:val="0"/>
                <w:numId w:val="49"/>
              </w:numPr>
              <w:ind w:left="334"/>
              <w:rPr>
                <w:szCs w:val="20"/>
              </w:rPr>
            </w:pPr>
            <w:r>
              <w:rPr>
                <w:szCs w:val="20"/>
              </w:rPr>
              <w:t>1 – Multiple baskets from same application ID are allowed in a transaction.</w:t>
            </w:r>
          </w:p>
        </w:tc>
      </w:tr>
      <w:tr w:rsidR="008E5007" w:rsidRPr="00B51919" w14:paraId="612B2178" w14:textId="77777777" w:rsidTr="0057395F">
        <w:trPr>
          <w:cantSplit/>
        </w:trPr>
        <w:tc>
          <w:tcPr>
            <w:tcW w:w="1293" w:type="pct"/>
            <w:tcBorders>
              <w:top w:val="single" w:sz="8" w:space="0" w:color="4F81BD"/>
              <w:left w:val="single" w:sz="8" w:space="0" w:color="4F81BD"/>
              <w:bottom w:val="single" w:sz="8" w:space="0" w:color="4F81BD"/>
              <w:right w:val="single" w:sz="6" w:space="0" w:color="4F81BD"/>
            </w:tcBorders>
            <w:shd w:val="clear" w:color="auto" w:fill="D3DFEE"/>
          </w:tcPr>
          <w:p w14:paraId="6289DB3B" w14:textId="134580D3" w:rsidR="008E5007" w:rsidRDefault="008E5007" w:rsidP="00D14923">
            <w:pPr>
              <w:rPr>
                <w:bCs/>
                <w:szCs w:val="20"/>
              </w:rPr>
            </w:pPr>
            <w:r>
              <w:rPr>
                <w:bCs/>
                <w:szCs w:val="20"/>
              </w:rPr>
              <w:t>Multiple Baskets from Different Application Flag</w:t>
            </w:r>
          </w:p>
        </w:tc>
        <w:tc>
          <w:tcPr>
            <w:tcW w:w="2213" w:type="pct"/>
            <w:tcBorders>
              <w:top w:val="single" w:sz="8" w:space="0" w:color="4F81BD"/>
              <w:left w:val="single" w:sz="6" w:space="0" w:color="4F81BD"/>
              <w:bottom w:val="single" w:sz="8" w:space="0" w:color="4F81BD"/>
              <w:right w:val="single" w:sz="6" w:space="0" w:color="4F81BD"/>
            </w:tcBorders>
            <w:shd w:val="clear" w:color="auto" w:fill="D3DFEE"/>
          </w:tcPr>
          <w:p w14:paraId="5DAC5673" w14:textId="4B0F91FE" w:rsidR="008E5007" w:rsidRDefault="008E5007" w:rsidP="00EF167E">
            <w:pPr>
              <w:rPr>
                <w:szCs w:val="20"/>
              </w:rPr>
            </w:pPr>
            <w:r>
              <w:rPr>
                <w:szCs w:val="20"/>
              </w:rPr>
              <w:t xml:space="preserve">Rule to define which applications allow baskets from other applications to be in the same transaction.  </w:t>
            </w:r>
          </w:p>
        </w:tc>
        <w:tc>
          <w:tcPr>
            <w:tcW w:w="1494" w:type="pct"/>
            <w:tcBorders>
              <w:top w:val="single" w:sz="8" w:space="0" w:color="4F81BD"/>
              <w:left w:val="single" w:sz="6" w:space="0" w:color="4F81BD"/>
              <w:bottom w:val="single" w:sz="8" w:space="0" w:color="4F81BD"/>
              <w:right w:val="single" w:sz="8" w:space="0" w:color="4F81BD"/>
            </w:tcBorders>
            <w:shd w:val="clear" w:color="auto" w:fill="D3DFEE"/>
          </w:tcPr>
          <w:p w14:paraId="7BE5B737" w14:textId="5A7BA18B" w:rsidR="008E5007" w:rsidRDefault="008E5007" w:rsidP="00B317E1">
            <w:pPr>
              <w:pStyle w:val="ListParagraph"/>
              <w:numPr>
                <w:ilvl w:val="0"/>
                <w:numId w:val="49"/>
              </w:numPr>
              <w:ind w:left="334"/>
              <w:rPr>
                <w:szCs w:val="20"/>
              </w:rPr>
            </w:pPr>
            <w:r>
              <w:rPr>
                <w:szCs w:val="20"/>
              </w:rPr>
              <w:t>0 – Application basket must be the only basket in the transaction.</w:t>
            </w:r>
          </w:p>
          <w:p w14:paraId="377D68D2" w14:textId="024422E5" w:rsidR="008E5007" w:rsidRDefault="008E5007" w:rsidP="00B317E1">
            <w:pPr>
              <w:pStyle w:val="ListParagraph"/>
              <w:numPr>
                <w:ilvl w:val="0"/>
                <w:numId w:val="49"/>
              </w:numPr>
              <w:ind w:left="334"/>
              <w:rPr>
                <w:szCs w:val="20"/>
              </w:rPr>
            </w:pPr>
            <w:r>
              <w:rPr>
                <w:szCs w:val="20"/>
              </w:rPr>
              <w:t>1 – Application allows other baskets within the same transaction.</w:t>
            </w:r>
          </w:p>
        </w:tc>
      </w:tr>
      <w:tr w:rsidR="003607DB" w:rsidRPr="00B51919" w14:paraId="6F8F50FA" w14:textId="77777777" w:rsidTr="0057395F">
        <w:trPr>
          <w:cantSplit/>
        </w:trPr>
        <w:tc>
          <w:tcPr>
            <w:tcW w:w="1293" w:type="pct"/>
            <w:tcBorders>
              <w:top w:val="single" w:sz="8" w:space="0" w:color="4F81BD"/>
              <w:left w:val="single" w:sz="8" w:space="0" w:color="4F81BD"/>
              <w:bottom w:val="single" w:sz="8" w:space="0" w:color="4F81BD"/>
              <w:right w:val="single" w:sz="6" w:space="0" w:color="4F81BD"/>
            </w:tcBorders>
            <w:shd w:val="clear" w:color="auto" w:fill="D3DFEE"/>
          </w:tcPr>
          <w:p w14:paraId="2B310719" w14:textId="6822794F" w:rsidR="003607DB" w:rsidRDefault="003607DB" w:rsidP="00D14923">
            <w:pPr>
              <w:rPr>
                <w:bCs/>
                <w:szCs w:val="20"/>
              </w:rPr>
            </w:pPr>
            <w:r>
              <w:rPr>
                <w:bCs/>
                <w:szCs w:val="20"/>
              </w:rPr>
              <w:t>Import Manager Approval Code</w:t>
            </w:r>
          </w:p>
        </w:tc>
        <w:tc>
          <w:tcPr>
            <w:tcW w:w="2213" w:type="pct"/>
            <w:tcBorders>
              <w:top w:val="single" w:sz="8" w:space="0" w:color="4F81BD"/>
              <w:left w:val="single" w:sz="6" w:space="0" w:color="4F81BD"/>
              <w:bottom w:val="single" w:sz="8" w:space="0" w:color="4F81BD"/>
              <w:right w:val="single" w:sz="6" w:space="0" w:color="4F81BD"/>
            </w:tcBorders>
            <w:shd w:val="clear" w:color="auto" w:fill="D3DFEE"/>
          </w:tcPr>
          <w:p w14:paraId="12EA1BD5" w14:textId="0EBB399D" w:rsidR="003607DB" w:rsidRDefault="003607DB" w:rsidP="00EF167E">
            <w:pPr>
              <w:rPr>
                <w:szCs w:val="20"/>
              </w:rPr>
            </w:pPr>
            <w:r>
              <w:rPr>
                <w:szCs w:val="20"/>
              </w:rPr>
              <w:t>A code by application ID and error state to identify users eligible to approve the action requiring manager approval.</w:t>
            </w:r>
          </w:p>
        </w:tc>
        <w:tc>
          <w:tcPr>
            <w:tcW w:w="1494" w:type="pct"/>
            <w:tcBorders>
              <w:top w:val="single" w:sz="8" w:space="0" w:color="4F81BD"/>
              <w:left w:val="single" w:sz="6" w:space="0" w:color="4F81BD"/>
              <w:bottom w:val="single" w:sz="8" w:space="0" w:color="4F81BD"/>
              <w:right w:val="single" w:sz="8" w:space="0" w:color="4F81BD"/>
            </w:tcBorders>
            <w:shd w:val="clear" w:color="auto" w:fill="D3DFEE"/>
          </w:tcPr>
          <w:p w14:paraId="3A3A7460" w14:textId="41B56E05" w:rsidR="003607DB" w:rsidRDefault="00785358" w:rsidP="00B317E1">
            <w:pPr>
              <w:pStyle w:val="ListParagraph"/>
              <w:numPr>
                <w:ilvl w:val="0"/>
                <w:numId w:val="49"/>
              </w:numPr>
              <w:ind w:left="334"/>
              <w:rPr>
                <w:szCs w:val="20"/>
              </w:rPr>
            </w:pPr>
            <w:r>
              <w:rPr>
                <w:szCs w:val="20"/>
              </w:rPr>
              <w:t>Numeric code used to assign permissions/security for a function to a user.</w:t>
            </w:r>
          </w:p>
        </w:tc>
      </w:tr>
      <w:tr w:rsidR="005D4ADA" w:rsidRPr="00B51919" w14:paraId="2B1CC9C6" w14:textId="77777777" w:rsidTr="0057395F">
        <w:trPr>
          <w:cantSplit/>
        </w:trPr>
        <w:tc>
          <w:tcPr>
            <w:tcW w:w="1293" w:type="pct"/>
            <w:tcBorders>
              <w:top w:val="single" w:sz="8" w:space="0" w:color="4F81BD"/>
              <w:left w:val="single" w:sz="8" w:space="0" w:color="4F81BD"/>
              <w:bottom w:val="single" w:sz="8" w:space="0" w:color="4F81BD"/>
              <w:right w:val="single" w:sz="6" w:space="0" w:color="4F81BD"/>
            </w:tcBorders>
            <w:shd w:val="clear" w:color="auto" w:fill="D3DFEE"/>
          </w:tcPr>
          <w:p w14:paraId="38E0559E" w14:textId="41B0F993" w:rsidR="005D4ADA" w:rsidRDefault="005D4ADA" w:rsidP="00D14923">
            <w:pPr>
              <w:rPr>
                <w:bCs/>
                <w:szCs w:val="20"/>
              </w:rPr>
            </w:pPr>
            <w:r>
              <w:rPr>
                <w:bCs/>
                <w:szCs w:val="20"/>
              </w:rPr>
              <w:t>Pre-Order Rule Flag</w:t>
            </w:r>
          </w:p>
        </w:tc>
        <w:tc>
          <w:tcPr>
            <w:tcW w:w="2213" w:type="pct"/>
            <w:tcBorders>
              <w:top w:val="single" w:sz="8" w:space="0" w:color="4F81BD"/>
              <w:left w:val="single" w:sz="6" w:space="0" w:color="4F81BD"/>
              <w:bottom w:val="single" w:sz="8" w:space="0" w:color="4F81BD"/>
              <w:right w:val="single" w:sz="6" w:space="0" w:color="4F81BD"/>
            </w:tcBorders>
            <w:shd w:val="clear" w:color="auto" w:fill="D3DFEE"/>
          </w:tcPr>
          <w:p w14:paraId="114150F0" w14:textId="640A8C50" w:rsidR="005D4ADA" w:rsidRDefault="005D4ADA" w:rsidP="00EF167E">
            <w:pPr>
              <w:rPr>
                <w:szCs w:val="20"/>
              </w:rPr>
            </w:pPr>
            <w:r>
              <w:rPr>
                <w:szCs w:val="20"/>
              </w:rPr>
              <w:t>A flag that determines if system rules for adding a Pre-Order item to a specific transaction type or for adding non-Pre-order items to a Pre-Order transaction are overridden.</w:t>
            </w:r>
          </w:p>
        </w:tc>
        <w:tc>
          <w:tcPr>
            <w:tcW w:w="1494" w:type="pct"/>
            <w:tcBorders>
              <w:top w:val="single" w:sz="8" w:space="0" w:color="4F81BD"/>
              <w:left w:val="single" w:sz="6" w:space="0" w:color="4F81BD"/>
              <w:bottom w:val="single" w:sz="8" w:space="0" w:color="4F81BD"/>
              <w:right w:val="single" w:sz="8" w:space="0" w:color="4F81BD"/>
            </w:tcBorders>
            <w:shd w:val="clear" w:color="auto" w:fill="D3DFEE"/>
          </w:tcPr>
          <w:p w14:paraId="461A42FD" w14:textId="1F830762" w:rsidR="005D4ADA" w:rsidRDefault="005D4ADA" w:rsidP="00B317E1">
            <w:pPr>
              <w:pStyle w:val="ListParagraph"/>
              <w:numPr>
                <w:ilvl w:val="0"/>
                <w:numId w:val="49"/>
              </w:numPr>
              <w:ind w:left="334"/>
              <w:rPr>
                <w:szCs w:val="20"/>
              </w:rPr>
            </w:pPr>
            <w:r>
              <w:rPr>
                <w:szCs w:val="20"/>
              </w:rPr>
              <w:t>Y – Override current rules</w:t>
            </w:r>
          </w:p>
          <w:p w14:paraId="5F2E5FF9" w14:textId="3AE242DB" w:rsidR="005D4ADA" w:rsidRDefault="005D4ADA" w:rsidP="00B317E1">
            <w:pPr>
              <w:pStyle w:val="ListParagraph"/>
              <w:numPr>
                <w:ilvl w:val="0"/>
                <w:numId w:val="49"/>
              </w:numPr>
              <w:ind w:left="334"/>
              <w:rPr>
                <w:szCs w:val="20"/>
              </w:rPr>
            </w:pPr>
            <w:r>
              <w:rPr>
                <w:szCs w:val="20"/>
              </w:rPr>
              <w:t>N – Do not allow item to be added to transaction.</w:t>
            </w:r>
          </w:p>
          <w:p w14:paraId="11CAC60E" w14:textId="468EF607" w:rsidR="005D4ADA" w:rsidRDefault="005D4ADA" w:rsidP="00B317E1">
            <w:pPr>
              <w:pStyle w:val="ListParagraph"/>
              <w:numPr>
                <w:ilvl w:val="0"/>
                <w:numId w:val="49"/>
              </w:numPr>
              <w:ind w:left="334"/>
              <w:rPr>
                <w:szCs w:val="20"/>
              </w:rPr>
            </w:pPr>
            <w:r>
              <w:rPr>
                <w:szCs w:val="20"/>
              </w:rPr>
              <w:t>P – Enforce current rules.</w:t>
            </w:r>
          </w:p>
        </w:tc>
      </w:tr>
      <w:tr w:rsidR="00E66B67" w:rsidRPr="00B51919" w14:paraId="76F2C38D" w14:textId="77777777" w:rsidTr="0057395F">
        <w:trPr>
          <w:cantSplit/>
        </w:trPr>
        <w:tc>
          <w:tcPr>
            <w:tcW w:w="1293" w:type="pct"/>
            <w:tcBorders>
              <w:top w:val="single" w:sz="8" w:space="0" w:color="4F81BD"/>
              <w:left w:val="single" w:sz="8" w:space="0" w:color="4F81BD"/>
              <w:bottom w:val="single" w:sz="8" w:space="0" w:color="4F81BD"/>
              <w:right w:val="single" w:sz="6" w:space="0" w:color="4F81BD"/>
            </w:tcBorders>
            <w:shd w:val="clear" w:color="auto" w:fill="D3DFEE"/>
          </w:tcPr>
          <w:p w14:paraId="29AB2362" w14:textId="75813D30" w:rsidR="00E66B67" w:rsidRDefault="00E66B67" w:rsidP="00E66B67">
            <w:pPr>
              <w:rPr>
                <w:bCs/>
                <w:szCs w:val="20"/>
              </w:rPr>
            </w:pPr>
            <w:r>
              <w:rPr>
                <w:bCs/>
                <w:szCs w:val="20"/>
              </w:rPr>
              <w:lastRenderedPageBreak/>
              <w:t>Not on File Rule Flag</w:t>
            </w:r>
          </w:p>
        </w:tc>
        <w:tc>
          <w:tcPr>
            <w:tcW w:w="2213" w:type="pct"/>
            <w:tcBorders>
              <w:top w:val="single" w:sz="8" w:space="0" w:color="4F81BD"/>
              <w:left w:val="single" w:sz="6" w:space="0" w:color="4F81BD"/>
              <w:bottom w:val="single" w:sz="8" w:space="0" w:color="4F81BD"/>
              <w:right w:val="single" w:sz="6" w:space="0" w:color="4F81BD"/>
            </w:tcBorders>
            <w:shd w:val="clear" w:color="auto" w:fill="D3DFEE"/>
          </w:tcPr>
          <w:p w14:paraId="2579271E" w14:textId="346389BE" w:rsidR="00E66B67" w:rsidRDefault="00E66B67" w:rsidP="00E66B67">
            <w:pPr>
              <w:rPr>
                <w:szCs w:val="20"/>
              </w:rPr>
            </w:pPr>
            <w:r>
              <w:rPr>
                <w:szCs w:val="20"/>
              </w:rPr>
              <w:t>A flag that determines if system rules for adding a Not on File item to a specific transaction type are overridden.</w:t>
            </w:r>
          </w:p>
        </w:tc>
        <w:tc>
          <w:tcPr>
            <w:tcW w:w="1494" w:type="pct"/>
            <w:tcBorders>
              <w:top w:val="single" w:sz="8" w:space="0" w:color="4F81BD"/>
              <w:left w:val="single" w:sz="6" w:space="0" w:color="4F81BD"/>
              <w:bottom w:val="single" w:sz="8" w:space="0" w:color="4F81BD"/>
              <w:right w:val="single" w:sz="8" w:space="0" w:color="4F81BD"/>
            </w:tcBorders>
            <w:shd w:val="clear" w:color="auto" w:fill="D3DFEE"/>
          </w:tcPr>
          <w:p w14:paraId="1D1998E4" w14:textId="77777777" w:rsidR="00E66B67" w:rsidRDefault="00E66B67" w:rsidP="00E66B67">
            <w:pPr>
              <w:pStyle w:val="ListParagraph"/>
              <w:numPr>
                <w:ilvl w:val="0"/>
                <w:numId w:val="49"/>
              </w:numPr>
              <w:ind w:left="334"/>
              <w:rPr>
                <w:szCs w:val="20"/>
              </w:rPr>
            </w:pPr>
            <w:r>
              <w:rPr>
                <w:szCs w:val="20"/>
              </w:rPr>
              <w:t>Y – Override current rules</w:t>
            </w:r>
          </w:p>
          <w:p w14:paraId="7A0B1973" w14:textId="77777777" w:rsidR="00E66B67" w:rsidRDefault="00E66B67" w:rsidP="00E66B67">
            <w:pPr>
              <w:pStyle w:val="ListParagraph"/>
              <w:numPr>
                <w:ilvl w:val="0"/>
                <w:numId w:val="49"/>
              </w:numPr>
              <w:ind w:left="334"/>
              <w:rPr>
                <w:szCs w:val="20"/>
              </w:rPr>
            </w:pPr>
            <w:r>
              <w:rPr>
                <w:szCs w:val="20"/>
              </w:rPr>
              <w:t>N – Do not allow item to be added to transaction.</w:t>
            </w:r>
          </w:p>
          <w:p w14:paraId="33DE6C70" w14:textId="16DC5195" w:rsidR="00E66B67" w:rsidRDefault="00E66B67" w:rsidP="00E66B67">
            <w:pPr>
              <w:pStyle w:val="ListParagraph"/>
              <w:numPr>
                <w:ilvl w:val="0"/>
                <w:numId w:val="49"/>
              </w:numPr>
              <w:ind w:left="334"/>
              <w:rPr>
                <w:szCs w:val="20"/>
              </w:rPr>
            </w:pPr>
            <w:r>
              <w:rPr>
                <w:szCs w:val="20"/>
              </w:rPr>
              <w:t>P – Enforce current rules.</w:t>
            </w:r>
          </w:p>
        </w:tc>
      </w:tr>
      <w:tr w:rsidR="00E66B67" w:rsidRPr="00B51919" w14:paraId="36318C03" w14:textId="77777777" w:rsidTr="0057395F">
        <w:trPr>
          <w:cantSplit/>
        </w:trPr>
        <w:tc>
          <w:tcPr>
            <w:tcW w:w="1293" w:type="pct"/>
            <w:tcBorders>
              <w:top w:val="single" w:sz="8" w:space="0" w:color="4F81BD"/>
              <w:left w:val="single" w:sz="8" w:space="0" w:color="4F81BD"/>
              <w:bottom w:val="single" w:sz="8" w:space="0" w:color="4F81BD"/>
              <w:right w:val="single" w:sz="6" w:space="0" w:color="4F81BD"/>
            </w:tcBorders>
            <w:shd w:val="clear" w:color="auto" w:fill="D3DFEE"/>
          </w:tcPr>
          <w:p w14:paraId="5EDF80EF" w14:textId="25D50CAF" w:rsidR="00E66B67" w:rsidRDefault="00E66B67" w:rsidP="00E66B67">
            <w:pPr>
              <w:rPr>
                <w:bCs/>
                <w:szCs w:val="20"/>
              </w:rPr>
            </w:pPr>
            <w:r>
              <w:rPr>
                <w:bCs/>
                <w:szCs w:val="20"/>
              </w:rPr>
              <w:t>Warranty Rule Flag</w:t>
            </w:r>
          </w:p>
        </w:tc>
        <w:tc>
          <w:tcPr>
            <w:tcW w:w="2213" w:type="pct"/>
            <w:tcBorders>
              <w:top w:val="single" w:sz="8" w:space="0" w:color="4F81BD"/>
              <w:left w:val="single" w:sz="6" w:space="0" w:color="4F81BD"/>
              <w:bottom w:val="single" w:sz="8" w:space="0" w:color="4F81BD"/>
              <w:right w:val="single" w:sz="6" w:space="0" w:color="4F81BD"/>
            </w:tcBorders>
            <w:shd w:val="clear" w:color="auto" w:fill="D3DFEE"/>
          </w:tcPr>
          <w:p w14:paraId="3F622F02" w14:textId="49187EDB" w:rsidR="00E66B67" w:rsidRDefault="00E66B67" w:rsidP="00E66B67">
            <w:pPr>
              <w:rPr>
                <w:szCs w:val="20"/>
              </w:rPr>
            </w:pPr>
            <w:r>
              <w:rPr>
                <w:szCs w:val="20"/>
              </w:rPr>
              <w:t>A flag that determines if system rules for adding a Warranty item to a specific transaction type are overridden.</w:t>
            </w:r>
          </w:p>
        </w:tc>
        <w:tc>
          <w:tcPr>
            <w:tcW w:w="1494" w:type="pct"/>
            <w:tcBorders>
              <w:top w:val="single" w:sz="8" w:space="0" w:color="4F81BD"/>
              <w:left w:val="single" w:sz="6" w:space="0" w:color="4F81BD"/>
              <w:bottom w:val="single" w:sz="8" w:space="0" w:color="4F81BD"/>
              <w:right w:val="single" w:sz="8" w:space="0" w:color="4F81BD"/>
            </w:tcBorders>
            <w:shd w:val="clear" w:color="auto" w:fill="D3DFEE"/>
          </w:tcPr>
          <w:p w14:paraId="62382FFF" w14:textId="77777777" w:rsidR="00E66B67" w:rsidRDefault="00E66B67" w:rsidP="00E66B67">
            <w:pPr>
              <w:pStyle w:val="ListParagraph"/>
              <w:numPr>
                <w:ilvl w:val="0"/>
                <w:numId w:val="49"/>
              </w:numPr>
              <w:ind w:left="334"/>
              <w:rPr>
                <w:szCs w:val="20"/>
              </w:rPr>
            </w:pPr>
            <w:r>
              <w:rPr>
                <w:szCs w:val="20"/>
              </w:rPr>
              <w:t>Y – Override current rules</w:t>
            </w:r>
          </w:p>
          <w:p w14:paraId="209624E7" w14:textId="77777777" w:rsidR="00E66B67" w:rsidRDefault="00E66B67" w:rsidP="00E66B67">
            <w:pPr>
              <w:pStyle w:val="ListParagraph"/>
              <w:numPr>
                <w:ilvl w:val="0"/>
                <w:numId w:val="49"/>
              </w:numPr>
              <w:ind w:left="334"/>
              <w:rPr>
                <w:szCs w:val="20"/>
              </w:rPr>
            </w:pPr>
            <w:r>
              <w:rPr>
                <w:szCs w:val="20"/>
              </w:rPr>
              <w:t>N – Do not allow item to be added to transaction.</w:t>
            </w:r>
          </w:p>
          <w:p w14:paraId="34B245EE" w14:textId="3B126E89" w:rsidR="00E66B67" w:rsidRDefault="00E66B67" w:rsidP="00E66B67">
            <w:pPr>
              <w:pStyle w:val="ListParagraph"/>
              <w:numPr>
                <w:ilvl w:val="0"/>
                <w:numId w:val="49"/>
              </w:numPr>
              <w:ind w:left="334"/>
              <w:rPr>
                <w:szCs w:val="20"/>
              </w:rPr>
            </w:pPr>
            <w:r>
              <w:rPr>
                <w:szCs w:val="20"/>
              </w:rPr>
              <w:t>P – Enforce current rules.</w:t>
            </w:r>
          </w:p>
        </w:tc>
      </w:tr>
      <w:tr w:rsidR="00E66B67" w:rsidRPr="00B51919" w14:paraId="46F852EB" w14:textId="77777777" w:rsidTr="0057395F">
        <w:trPr>
          <w:cantSplit/>
        </w:trPr>
        <w:tc>
          <w:tcPr>
            <w:tcW w:w="1293" w:type="pct"/>
            <w:tcBorders>
              <w:top w:val="single" w:sz="8" w:space="0" w:color="4F81BD"/>
              <w:left w:val="single" w:sz="8" w:space="0" w:color="4F81BD"/>
              <w:bottom w:val="single" w:sz="8" w:space="0" w:color="4F81BD"/>
              <w:right w:val="single" w:sz="6" w:space="0" w:color="4F81BD"/>
            </w:tcBorders>
            <w:shd w:val="clear" w:color="auto" w:fill="D3DFEE"/>
          </w:tcPr>
          <w:p w14:paraId="68B550E4" w14:textId="3F91E853" w:rsidR="00E66B67" w:rsidRDefault="00E66B67" w:rsidP="00E66B67">
            <w:pPr>
              <w:rPr>
                <w:bCs/>
                <w:szCs w:val="20"/>
              </w:rPr>
            </w:pPr>
            <w:r>
              <w:rPr>
                <w:bCs/>
                <w:szCs w:val="20"/>
              </w:rPr>
              <w:t>Gift Card Rule Flag</w:t>
            </w:r>
          </w:p>
        </w:tc>
        <w:tc>
          <w:tcPr>
            <w:tcW w:w="2213" w:type="pct"/>
            <w:tcBorders>
              <w:top w:val="single" w:sz="8" w:space="0" w:color="4F81BD"/>
              <w:left w:val="single" w:sz="6" w:space="0" w:color="4F81BD"/>
              <w:bottom w:val="single" w:sz="8" w:space="0" w:color="4F81BD"/>
              <w:right w:val="single" w:sz="6" w:space="0" w:color="4F81BD"/>
            </w:tcBorders>
            <w:shd w:val="clear" w:color="auto" w:fill="D3DFEE"/>
          </w:tcPr>
          <w:p w14:paraId="0EED199E" w14:textId="6D33BE09" w:rsidR="00E66B67" w:rsidRDefault="00E66B67" w:rsidP="00E66B67">
            <w:pPr>
              <w:rPr>
                <w:szCs w:val="20"/>
              </w:rPr>
            </w:pPr>
            <w:r>
              <w:rPr>
                <w:szCs w:val="20"/>
              </w:rPr>
              <w:t>A flag that determines if system rules for adding a Gift Card item to a specific transaction type are overridden.</w:t>
            </w:r>
          </w:p>
        </w:tc>
        <w:tc>
          <w:tcPr>
            <w:tcW w:w="1494" w:type="pct"/>
            <w:tcBorders>
              <w:top w:val="single" w:sz="8" w:space="0" w:color="4F81BD"/>
              <w:left w:val="single" w:sz="6" w:space="0" w:color="4F81BD"/>
              <w:bottom w:val="single" w:sz="8" w:space="0" w:color="4F81BD"/>
              <w:right w:val="single" w:sz="8" w:space="0" w:color="4F81BD"/>
            </w:tcBorders>
            <w:shd w:val="clear" w:color="auto" w:fill="D3DFEE"/>
          </w:tcPr>
          <w:p w14:paraId="2041A1D7" w14:textId="77777777" w:rsidR="00E66B67" w:rsidRDefault="00E66B67" w:rsidP="00E66B67">
            <w:pPr>
              <w:pStyle w:val="ListParagraph"/>
              <w:numPr>
                <w:ilvl w:val="0"/>
                <w:numId w:val="49"/>
              </w:numPr>
              <w:ind w:left="334"/>
              <w:rPr>
                <w:szCs w:val="20"/>
              </w:rPr>
            </w:pPr>
            <w:r>
              <w:rPr>
                <w:szCs w:val="20"/>
              </w:rPr>
              <w:t>Y – Override current rules</w:t>
            </w:r>
          </w:p>
          <w:p w14:paraId="10EA65BD" w14:textId="77777777" w:rsidR="00E66B67" w:rsidRDefault="00E66B67" w:rsidP="00E66B67">
            <w:pPr>
              <w:pStyle w:val="ListParagraph"/>
              <w:numPr>
                <w:ilvl w:val="0"/>
                <w:numId w:val="49"/>
              </w:numPr>
              <w:ind w:left="334"/>
              <w:rPr>
                <w:szCs w:val="20"/>
              </w:rPr>
            </w:pPr>
            <w:r>
              <w:rPr>
                <w:szCs w:val="20"/>
              </w:rPr>
              <w:t>N – Do not allow item to be added to transaction.</w:t>
            </w:r>
          </w:p>
          <w:p w14:paraId="38FC6D42" w14:textId="0B4DB2B8" w:rsidR="00E66B67" w:rsidRDefault="00E66B67" w:rsidP="00E66B67">
            <w:pPr>
              <w:pStyle w:val="ListParagraph"/>
              <w:numPr>
                <w:ilvl w:val="0"/>
                <w:numId w:val="49"/>
              </w:numPr>
              <w:ind w:left="334"/>
              <w:rPr>
                <w:szCs w:val="20"/>
              </w:rPr>
            </w:pPr>
            <w:r>
              <w:rPr>
                <w:szCs w:val="20"/>
              </w:rPr>
              <w:t>P – Enforce current rules.</w:t>
            </w:r>
          </w:p>
        </w:tc>
      </w:tr>
      <w:tr w:rsidR="00E66B67" w:rsidRPr="00B51919" w14:paraId="15D6C27A" w14:textId="77777777" w:rsidTr="0057395F">
        <w:trPr>
          <w:cantSplit/>
        </w:trPr>
        <w:tc>
          <w:tcPr>
            <w:tcW w:w="1293" w:type="pct"/>
            <w:tcBorders>
              <w:top w:val="single" w:sz="8" w:space="0" w:color="4F81BD"/>
              <w:left w:val="single" w:sz="8" w:space="0" w:color="4F81BD"/>
              <w:bottom w:val="single" w:sz="8" w:space="0" w:color="4F81BD"/>
              <w:right w:val="single" w:sz="6" w:space="0" w:color="4F81BD"/>
            </w:tcBorders>
            <w:shd w:val="clear" w:color="auto" w:fill="D3DFEE"/>
          </w:tcPr>
          <w:p w14:paraId="4F4E396F" w14:textId="6AEF6F93" w:rsidR="00E66B67" w:rsidRDefault="00E66B67" w:rsidP="00E66B67">
            <w:pPr>
              <w:rPr>
                <w:bCs/>
                <w:szCs w:val="20"/>
              </w:rPr>
            </w:pPr>
            <w:r>
              <w:rPr>
                <w:bCs/>
                <w:szCs w:val="20"/>
              </w:rPr>
              <w:t>Activation Item Rule Flag</w:t>
            </w:r>
          </w:p>
        </w:tc>
        <w:tc>
          <w:tcPr>
            <w:tcW w:w="2213" w:type="pct"/>
            <w:tcBorders>
              <w:top w:val="single" w:sz="8" w:space="0" w:color="4F81BD"/>
              <w:left w:val="single" w:sz="6" w:space="0" w:color="4F81BD"/>
              <w:bottom w:val="single" w:sz="8" w:space="0" w:color="4F81BD"/>
              <w:right w:val="single" w:sz="6" w:space="0" w:color="4F81BD"/>
            </w:tcBorders>
            <w:shd w:val="clear" w:color="auto" w:fill="D3DFEE"/>
          </w:tcPr>
          <w:p w14:paraId="06FE2A93" w14:textId="262EAE18" w:rsidR="00E66B67" w:rsidRDefault="00E66B67" w:rsidP="00E66B67">
            <w:pPr>
              <w:rPr>
                <w:szCs w:val="20"/>
              </w:rPr>
            </w:pPr>
            <w:r>
              <w:rPr>
                <w:szCs w:val="20"/>
              </w:rPr>
              <w:t>A flag that determines if system rules for adding an Activation item to a specific transaction type are overridden.</w:t>
            </w:r>
          </w:p>
        </w:tc>
        <w:tc>
          <w:tcPr>
            <w:tcW w:w="1494" w:type="pct"/>
            <w:tcBorders>
              <w:top w:val="single" w:sz="8" w:space="0" w:color="4F81BD"/>
              <w:left w:val="single" w:sz="6" w:space="0" w:color="4F81BD"/>
              <w:bottom w:val="single" w:sz="8" w:space="0" w:color="4F81BD"/>
              <w:right w:val="single" w:sz="8" w:space="0" w:color="4F81BD"/>
            </w:tcBorders>
            <w:shd w:val="clear" w:color="auto" w:fill="D3DFEE"/>
          </w:tcPr>
          <w:p w14:paraId="1407A8CD" w14:textId="77777777" w:rsidR="00E66B67" w:rsidRDefault="00E66B67" w:rsidP="00E66B67">
            <w:pPr>
              <w:pStyle w:val="ListParagraph"/>
              <w:numPr>
                <w:ilvl w:val="0"/>
                <w:numId w:val="49"/>
              </w:numPr>
              <w:ind w:left="334"/>
              <w:rPr>
                <w:szCs w:val="20"/>
              </w:rPr>
            </w:pPr>
            <w:r>
              <w:rPr>
                <w:szCs w:val="20"/>
              </w:rPr>
              <w:t>Y – Override current rules</w:t>
            </w:r>
          </w:p>
          <w:p w14:paraId="04E37B72" w14:textId="77777777" w:rsidR="00E66B67" w:rsidRDefault="00E66B67" w:rsidP="00E66B67">
            <w:pPr>
              <w:pStyle w:val="ListParagraph"/>
              <w:numPr>
                <w:ilvl w:val="0"/>
                <w:numId w:val="49"/>
              </w:numPr>
              <w:ind w:left="334"/>
              <w:rPr>
                <w:szCs w:val="20"/>
              </w:rPr>
            </w:pPr>
            <w:r>
              <w:rPr>
                <w:szCs w:val="20"/>
              </w:rPr>
              <w:t>N – Do not allow item to be added to transaction.</w:t>
            </w:r>
          </w:p>
          <w:p w14:paraId="5FB3F54F" w14:textId="26037605" w:rsidR="00E66B67" w:rsidRDefault="00E66B67" w:rsidP="00E66B67">
            <w:pPr>
              <w:pStyle w:val="ListParagraph"/>
              <w:numPr>
                <w:ilvl w:val="0"/>
                <w:numId w:val="49"/>
              </w:numPr>
              <w:ind w:left="334"/>
              <w:rPr>
                <w:szCs w:val="20"/>
              </w:rPr>
            </w:pPr>
            <w:r>
              <w:rPr>
                <w:szCs w:val="20"/>
              </w:rPr>
              <w:t>P – Enforce current rules.</w:t>
            </w:r>
          </w:p>
        </w:tc>
      </w:tr>
      <w:tr w:rsidR="00E66B67" w:rsidRPr="00B51919" w14:paraId="0FE0D4CD" w14:textId="77777777" w:rsidTr="0057395F">
        <w:trPr>
          <w:cantSplit/>
        </w:trPr>
        <w:tc>
          <w:tcPr>
            <w:tcW w:w="1293" w:type="pct"/>
            <w:tcBorders>
              <w:top w:val="single" w:sz="8" w:space="0" w:color="4F81BD"/>
              <w:left w:val="single" w:sz="8" w:space="0" w:color="4F81BD"/>
              <w:bottom w:val="single" w:sz="8" w:space="0" w:color="4F81BD"/>
              <w:right w:val="single" w:sz="6" w:space="0" w:color="4F81BD"/>
            </w:tcBorders>
            <w:shd w:val="clear" w:color="auto" w:fill="D3DFEE"/>
          </w:tcPr>
          <w:p w14:paraId="4DDC0461" w14:textId="3F507B90" w:rsidR="00E66B67" w:rsidRDefault="00E66B67" w:rsidP="00E66B67">
            <w:pPr>
              <w:rPr>
                <w:bCs/>
                <w:szCs w:val="20"/>
              </w:rPr>
            </w:pPr>
            <w:r>
              <w:rPr>
                <w:bCs/>
                <w:szCs w:val="20"/>
              </w:rPr>
              <w:t>Loyalty Item Rule Flag</w:t>
            </w:r>
          </w:p>
        </w:tc>
        <w:tc>
          <w:tcPr>
            <w:tcW w:w="2213" w:type="pct"/>
            <w:tcBorders>
              <w:top w:val="single" w:sz="8" w:space="0" w:color="4F81BD"/>
              <w:left w:val="single" w:sz="6" w:space="0" w:color="4F81BD"/>
              <w:bottom w:val="single" w:sz="8" w:space="0" w:color="4F81BD"/>
              <w:right w:val="single" w:sz="6" w:space="0" w:color="4F81BD"/>
            </w:tcBorders>
            <w:shd w:val="clear" w:color="auto" w:fill="D3DFEE"/>
          </w:tcPr>
          <w:p w14:paraId="0CA0DBBA" w14:textId="036D694B" w:rsidR="00E66B67" w:rsidRDefault="00E66B67" w:rsidP="00E66B67">
            <w:pPr>
              <w:rPr>
                <w:szCs w:val="20"/>
              </w:rPr>
            </w:pPr>
            <w:r>
              <w:rPr>
                <w:szCs w:val="20"/>
              </w:rPr>
              <w:t>A flag that determines if system rules for adding a Loyalty item to a specific transaction type are overridden.</w:t>
            </w:r>
          </w:p>
        </w:tc>
        <w:tc>
          <w:tcPr>
            <w:tcW w:w="1494" w:type="pct"/>
            <w:tcBorders>
              <w:top w:val="single" w:sz="8" w:space="0" w:color="4F81BD"/>
              <w:left w:val="single" w:sz="6" w:space="0" w:color="4F81BD"/>
              <w:bottom w:val="single" w:sz="8" w:space="0" w:color="4F81BD"/>
              <w:right w:val="single" w:sz="8" w:space="0" w:color="4F81BD"/>
            </w:tcBorders>
            <w:shd w:val="clear" w:color="auto" w:fill="D3DFEE"/>
          </w:tcPr>
          <w:p w14:paraId="6998DA92" w14:textId="77777777" w:rsidR="00E66B67" w:rsidRDefault="00E66B67" w:rsidP="00E66B67">
            <w:pPr>
              <w:pStyle w:val="ListParagraph"/>
              <w:numPr>
                <w:ilvl w:val="0"/>
                <w:numId w:val="49"/>
              </w:numPr>
              <w:ind w:left="334"/>
              <w:rPr>
                <w:szCs w:val="20"/>
              </w:rPr>
            </w:pPr>
            <w:r>
              <w:rPr>
                <w:szCs w:val="20"/>
              </w:rPr>
              <w:t>Y – Override current rules</w:t>
            </w:r>
          </w:p>
          <w:p w14:paraId="2805F965" w14:textId="77777777" w:rsidR="00E66B67" w:rsidRDefault="00E66B67" w:rsidP="00E66B67">
            <w:pPr>
              <w:pStyle w:val="ListParagraph"/>
              <w:numPr>
                <w:ilvl w:val="0"/>
                <w:numId w:val="49"/>
              </w:numPr>
              <w:ind w:left="334"/>
              <w:rPr>
                <w:szCs w:val="20"/>
              </w:rPr>
            </w:pPr>
            <w:r>
              <w:rPr>
                <w:szCs w:val="20"/>
              </w:rPr>
              <w:t>N – Do not allow item to be added to transaction.</w:t>
            </w:r>
          </w:p>
          <w:p w14:paraId="121A23EC" w14:textId="083D4FD1" w:rsidR="00E66B67" w:rsidRDefault="00E66B67" w:rsidP="00E66B67">
            <w:pPr>
              <w:pStyle w:val="ListParagraph"/>
              <w:numPr>
                <w:ilvl w:val="0"/>
                <w:numId w:val="49"/>
              </w:numPr>
              <w:ind w:left="334"/>
              <w:rPr>
                <w:szCs w:val="20"/>
              </w:rPr>
            </w:pPr>
            <w:r>
              <w:rPr>
                <w:szCs w:val="20"/>
              </w:rPr>
              <w:t>P – Enforce current rules.</w:t>
            </w:r>
          </w:p>
        </w:tc>
      </w:tr>
    </w:tbl>
    <w:p w14:paraId="167B4CB1" w14:textId="1124B8EA" w:rsidR="00665B44" w:rsidRPr="00B51919" w:rsidRDefault="00665B44" w:rsidP="00665B44">
      <w:pPr>
        <w:pStyle w:val="BodyText"/>
      </w:pPr>
    </w:p>
    <w:p w14:paraId="6A70AB80" w14:textId="41F5E311" w:rsidR="00A01DB1" w:rsidRPr="00A01DB1" w:rsidRDefault="00A01DB1" w:rsidP="007742E6">
      <w:pPr>
        <w:pStyle w:val="Heading1"/>
      </w:pPr>
      <w:bookmarkStart w:id="233" w:name="_Toc277855584"/>
      <w:bookmarkStart w:id="234" w:name="_Toc284319685"/>
      <w:bookmarkStart w:id="235" w:name="_Toc284503677"/>
      <w:bookmarkStart w:id="236" w:name="_Toc288656780"/>
      <w:bookmarkStart w:id="237" w:name="_Toc323725609"/>
      <w:bookmarkStart w:id="238" w:name="_Toc323818547"/>
      <w:bookmarkStart w:id="239" w:name="_Toc324415466"/>
      <w:bookmarkStart w:id="240" w:name="_Ref402788937"/>
      <w:bookmarkStart w:id="241" w:name="_Toc411629303"/>
      <w:bookmarkEnd w:id="230"/>
      <w:bookmarkEnd w:id="231"/>
      <w:bookmarkEnd w:id="232"/>
      <w:bookmarkEnd w:id="233"/>
      <w:bookmarkEnd w:id="234"/>
      <w:bookmarkEnd w:id="235"/>
      <w:bookmarkEnd w:id="236"/>
      <w:r w:rsidRPr="00A01DB1">
        <w:t>Logging Changes</w:t>
      </w:r>
      <w:bookmarkEnd w:id="237"/>
      <w:bookmarkEnd w:id="238"/>
      <w:bookmarkEnd w:id="239"/>
      <w:bookmarkEnd w:id="240"/>
      <w:bookmarkEnd w:id="241"/>
    </w:p>
    <w:p w14:paraId="7F704887" w14:textId="77777777" w:rsidR="00A01DB1" w:rsidRPr="00A01DB1" w:rsidRDefault="00A01DB1" w:rsidP="00AE01C3">
      <w:pPr>
        <w:pStyle w:val="Heading2"/>
      </w:pPr>
      <w:bookmarkStart w:id="242" w:name="_Toc323725610"/>
      <w:bookmarkStart w:id="243" w:name="_Toc323818548"/>
      <w:bookmarkStart w:id="244" w:name="_Toc324415467"/>
      <w:bookmarkStart w:id="245" w:name="_Ref401575645"/>
      <w:bookmarkStart w:id="246" w:name="_Toc411629304"/>
      <w:r w:rsidRPr="00A01DB1">
        <w:t>Data Output</w:t>
      </w:r>
      <w:bookmarkEnd w:id="242"/>
      <w:bookmarkEnd w:id="243"/>
      <w:bookmarkEnd w:id="244"/>
      <w:bookmarkEnd w:id="245"/>
      <w:bookmarkEnd w:id="246"/>
    </w:p>
    <w:tbl>
      <w:tblPr>
        <w:tblW w:w="4933"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15" w:type="dxa"/>
          <w:right w:w="115" w:type="dxa"/>
        </w:tblCellMar>
        <w:tblLook w:val="04A0" w:firstRow="1" w:lastRow="0" w:firstColumn="1" w:lastColumn="0" w:noHBand="0" w:noVBand="1"/>
      </w:tblPr>
      <w:tblGrid>
        <w:gridCol w:w="1735"/>
        <w:gridCol w:w="2970"/>
        <w:gridCol w:w="2342"/>
        <w:gridCol w:w="3589"/>
      </w:tblGrid>
      <w:tr w:rsidR="00A01DB1" w:rsidRPr="00166947" w14:paraId="55785C4D" w14:textId="77777777" w:rsidTr="00D14923">
        <w:trPr>
          <w:cantSplit/>
        </w:trPr>
        <w:tc>
          <w:tcPr>
            <w:tcW w:w="816" w:type="pct"/>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119B6CFD" w14:textId="77777777" w:rsidR="00A01DB1" w:rsidRPr="00166947" w:rsidRDefault="00A01DB1" w:rsidP="00C63996">
            <w:pPr>
              <w:rPr>
                <w:b/>
              </w:rPr>
            </w:pPr>
            <w:r>
              <w:rPr>
                <w:b/>
              </w:rPr>
              <w:t>Data Element</w:t>
            </w:r>
          </w:p>
        </w:tc>
        <w:tc>
          <w:tcPr>
            <w:tcW w:w="1396" w:type="pct"/>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12B0E8D3" w14:textId="77777777" w:rsidR="00A01DB1" w:rsidRDefault="00A01DB1" w:rsidP="00C63996">
            <w:pPr>
              <w:rPr>
                <w:b/>
                <w:szCs w:val="20"/>
              </w:rPr>
            </w:pPr>
            <w:r>
              <w:rPr>
                <w:b/>
                <w:szCs w:val="20"/>
              </w:rPr>
              <w:t>Description</w:t>
            </w:r>
          </w:p>
        </w:tc>
        <w:tc>
          <w:tcPr>
            <w:tcW w:w="1101" w:type="pct"/>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27E0A1FF" w14:textId="77777777" w:rsidR="00A01DB1" w:rsidRPr="00166947" w:rsidRDefault="00A01DB1" w:rsidP="00C63996">
            <w:pPr>
              <w:rPr>
                <w:b/>
                <w:szCs w:val="20"/>
              </w:rPr>
            </w:pPr>
            <w:r>
              <w:rPr>
                <w:b/>
                <w:szCs w:val="20"/>
              </w:rPr>
              <w:t>Destination</w:t>
            </w:r>
          </w:p>
        </w:tc>
        <w:tc>
          <w:tcPr>
            <w:tcW w:w="1687" w:type="pct"/>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6FB38814" w14:textId="77777777" w:rsidR="00A01DB1" w:rsidRDefault="00A01DB1" w:rsidP="00C63996">
            <w:pPr>
              <w:rPr>
                <w:b/>
                <w:szCs w:val="20"/>
              </w:rPr>
            </w:pPr>
            <w:r>
              <w:rPr>
                <w:b/>
                <w:szCs w:val="20"/>
              </w:rPr>
              <w:t>Definition</w:t>
            </w:r>
          </w:p>
        </w:tc>
      </w:tr>
      <w:tr w:rsidR="00E51F74" w:rsidRPr="007431CF" w14:paraId="3ECB6CE3" w14:textId="77777777" w:rsidTr="00D14923">
        <w:trPr>
          <w:cantSplit/>
        </w:trPr>
        <w:tc>
          <w:tcPr>
            <w:tcW w:w="816" w:type="pct"/>
            <w:tcBorders>
              <w:top w:val="single" w:sz="8" w:space="0" w:color="4F81BD"/>
              <w:left w:val="single" w:sz="8" w:space="0" w:color="4F81BD"/>
              <w:bottom w:val="single" w:sz="8" w:space="0" w:color="4F81BD"/>
              <w:right w:val="single" w:sz="8" w:space="0" w:color="4F81BD"/>
            </w:tcBorders>
            <w:shd w:val="clear" w:color="auto" w:fill="auto"/>
            <w:vAlign w:val="center"/>
          </w:tcPr>
          <w:p w14:paraId="0579EBB0" w14:textId="77777777" w:rsidR="00E51F74" w:rsidRDefault="00E51F74" w:rsidP="00A5677F">
            <w:pPr>
              <w:rPr>
                <w:bCs/>
                <w:szCs w:val="20"/>
              </w:rPr>
            </w:pPr>
            <w:r>
              <w:rPr>
                <w:bCs/>
                <w:szCs w:val="20"/>
              </w:rPr>
              <w:t>Source System</w:t>
            </w:r>
          </w:p>
        </w:tc>
        <w:tc>
          <w:tcPr>
            <w:tcW w:w="1396" w:type="pct"/>
            <w:tcBorders>
              <w:top w:val="single" w:sz="8" w:space="0" w:color="4F81BD"/>
              <w:left w:val="single" w:sz="8" w:space="0" w:color="4F81BD"/>
              <w:bottom w:val="single" w:sz="8" w:space="0" w:color="4F81BD"/>
              <w:right w:val="single" w:sz="8" w:space="0" w:color="4F81BD"/>
            </w:tcBorders>
            <w:shd w:val="clear" w:color="auto" w:fill="auto"/>
            <w:vAlign w:val="center"/>
          </w:tcPr>
          <w:p w14:paraId="31538020" w14:textId="77777777" w:rsidR="00E51F74" w:rsidRDefault="00E51F74" w:rsidP="00A5677F">
            <w:pPr>
              <w:rPr>
                <w:szCs w:val="20"/>
              </w:rPr>
            </w:pPr>
            <w:r>
              <w:rPr>
                <w:szCs w:val="20"/>
              </w:rPr>
              <w:t>Order source system</w:t>
            </w:r>
          </w:p>
        </w:tc>
        <w:tc>
          <w:tcPr>
            <w:tcW w:w="1101" w:type="pct"/>
            <w:tcBorders>
              <w:top w:val="single" w:sz="8" w:space="0" w:color="4F81BD"/>
              <w:left w:val="single" w:sz="8" w:space="0" w:color="4F81BD"/>
              <w:bottom w:val="single" w:sz="8" w:space="0" w:color="4F81BD"/>
              <w:right w:val="single" w:sz="8" w:space="0" w:color="4F81BD"/>
            </w:tcBorders>
            <w:shd w:val="clear" w:color="auto" w:fill="auto"/>
            <w:vAlign w:val="center"/>
          </w:tcPr>
          <w:p w14:paraId="6B672683" w14:textId="77777777" w:rsidR="00E51F74" w:rsidRPr="007431CF" w:rsidRDefault="00E51F74" w:rsidP="00EA2934">
            <w:pPr>
              <w:numPr>
                <w:ilvl w:val="0"/>
                <w:numId w:val="4"/>
              </w:numPr>
              <w:rPr>
                <w:szCs w:val="20"/>
              </w:rPr>
            </w:pPr>
            <w:r w:rsidRPr="007431CF">
              <w:rPr>
                <w:szCs w:val="20"/>
              </w:rPr>
              <w:t>Dirty Electronic Journal</w:t>
            </w:r>
          </w:p>
          <w:p w14:paraId="6F3D5617" w14:textId="77777777" w:rsidR="00E51F74" w:rsidRPr="007431CF" w:rsidRDefault="00E51F74" w:rsidP="00EA2934">
            <w:pPr>
              <w:numPr>
                <w:ilvl w:val="0"/>
                <w:numId w:val="4"/>
              </w:numPr>
              <w:rPr>
                <w:szCs w:val="20"/>
              </w:rPr>
            </w:pPr>
            <w:r w:rsidRPr="007431CF">
              <w:rPr>
                <w:szCs w:val="20"/>
              </w:rPr>
              <w:t>POSLog</w:t>
            </w:r>
          </w:p>
        </w:tc>
        <w:tc>
          <w:tcPr>
            <w:tcW w:w="1687" w:type="pct"/>
            <w:tcBorders>
              <w:top w:val="single" w:sz="8" w:space="0" w:color="4F81BD"/>
              <w:left w:val="single" w:sz="8" w:space="0" w:color="4F81BD"/>
              <w:bottom w:val="single" w:sz="8" w:space="0" w:color="4F81BD"/>
              <w:right w:val="single" w:sz="8" w:space="0" w:color="4F81BD"/>
            </w:tcBorders>
            <w:shd w:val="clear" w:color="auto" w:fill="auto"/>
            <w:vAlign w:val="center"/>
          </w:tcPr>
          <w:p w14:paraId="1F1C9CC7" w14:textId="4CC4E80F" w:rsidR="00E51F74" w:rsidRDefault="00E51F74" w:rsidP="00EA2934">
            <w:pPr>
              <w:numPr>
                <w:ilvl w:val="0"/>
                <w:numId w:val="4"/>
              </w:numPr>
              <w:rPr>
                <w:szCs w:val="20"/>
              </w:rPr>
            </w:pPr>
            <w:r>
              <w:rPr>
                <w:szCs w:val="20"/>
              </w:rPr>
              <w:t xml:space="preserve">Section </w:t>
            </w:r>
            <w:r w:rsidR="00EB7270">
              <w:rPr>
                <w:szCs w:val="20"/>
              </w:rPr>
              <w:fldChar w:fldCharType="begin"/>
            </w:r>
            <w:r w:rsidR="00EB7270">
              <w:rPr>
                <w:szCs w:val="20"/>
              </w:rPr>
              <w:instrText xml:space="preserve"> REF _Ref402798389 \r \h </w:instrText>
            </w:r>
            <w:r w:rsidR="00EB7270">
              <w:rPr>
                <w:szCs w:val="20"/>
              </w:rPr>
            </w:r>
            <w:r w:rsidR="00EB7270">
              <w:rPr>
                <w:szCs w:val="20"/>
              </w:rPr>
              <w:fldChar w:fldCharType="separate"/>
            </w:r>
            <w:r w:rsidR="00B177F9">
              <w:rPr>
                <w:szCs w:val="20"/>
              </w:rPr>
              <w:t>11.2</w:t>
            </w:r>
            <w:r w:rsidR="00EB7270">
              <w:rPr>
                <w:szCs w:val="20"/>
              </w:rPr>
              <w:fldChar w:fldCharType="end"/>
            </w:r>
            <w:r>
              <w:rPr>
                <w:szCs w:val="20"/>
              </w:rPr>
              <w:t xml:space="preserve"> </w:t>
            </w:r>
          </w:p>
          <w:p w14:paraId="27B751D7" w14:textId="390768EF" w:rsidR="00E51F74" w:rsidRPr="007431CF" w:rsidRDefault="00E51F74" w:rsidP="00EA2934">
            <w:pPr>
              <w:numPr>
                <w:ilvl w:val="0"/>
                <w:numId w:val="4"/>
              </w:numPr>
              <w:rPr>
                <w:szCs w:val="20"/>
              </w:rPr>
            </w:pPr>
            <w:r>
              <w:rPr>
                <w:szCs w:val="20"/>
              </w:rPr>
              <w:t xml:space="preserve">Section </w:t>
            </w:r>
            <w:r>
              <w:rPr>
                <w:szCs w:val="20"/>
              </w:rPr>
              <w:fldChar w:fldCharType="begin"/>
            </w:r>
            <w:r>
              <w:rPr>
                <w:szCs w:val="20"/>
              </w:rPr>
              <w:instrText xml:space="preserve"> REF _Ref398899181 \r \h </w:instrText>
            </w:r>
            <w:r>
              <w:rPr>
                <w:szCs w:val="20"/>
              </w:rPr>
            </w:r>
            <w:r>
              <w:rPr>
                <w:szCs w:val="20"/>
              </w:rPr>
              <w:fldChar w:fldCharType="separate"/>
            </w:r>
            <w:r w:rsidR="00B177F9">
              <w:rPr>
                <w:szCs w:val="20"/>
              </w:rPr>
              <w:t>11.3.1</w:t>
            </w:r>
            <w:r>
              <w:rPr>
                <w:szCs w:val="20"/>
              </w:rPr>
              <w:fldChar w:fldCharType="end"/>
            </w:r>
          </w:p>
        </w:tc>
      </w:tr>
      <w:tr w:rsidR="00E51F74" w:rsidRPr="007431CF" w14:paraId="4621C410" w14:textId="77777777" w:rsidTr="00D14923">
        <w:trPr>
          <w:cantSplit/>
        </w:trPr>
        <w:tc>
          <w:tcPr>
            <w:tcW w:w="816" w:type="pct"/>
            <w:tcBorders>
              <w:top w:val="single" w:sz="8" w:space="0" w:color="4F81BD"/>
              <w:left w:val="single" w:sz="8" w:space="0" w:color="4F81BD"/>
              <w:bottom w:val="single" w:sz="8" w:space="0" w:color="4F81BD"/>
              <w:right w:val="single" w:sz="8" w:space="0" w:color="4F81BD"/>
            </w:tcBorders>
            <w:shd w:val="clear" w:color="auto" w:fill="auto"/>
            <w:vAlign w:val="center"/>
          </w:tcPr>
          <w:p w14:paraId="1D1D1AC2" w14:textId="77777777" w:rsidR="00E51F74" w:rsidRDefault="00E51F74" w:rsidP="00A5677F">
            <w:pPr>
              <w:rPr>
                <w:bCs/>
                <w:szCs w:val="20"/>
              </w:rPr>
            </w:pPr>
            <w:r>
              <w:rPr>
                <w:bCs/>
                <w:szCs w:val="20"/>
              </w:rPr>
              <w:t>Order Number</w:t>
            </w:r>
          </w:p>
        </w:tc>
        <w:tc>
          <w:tcPr>
            <w:tcW w:w="1396" w:type="pct"/>
            <w:tcBorders>
              <w:top w:val="single" w:sz="8" w:space="0" w:color="4F81BD"/>
              <w:left w:val="single" w:sz="8" w:space="0" w:color="4F81BD"/>
              <w:bottom w:val="single" w:sz="8" w:space="0" w:color="4F81BD"/>
              <w:right w:val="single" w:sz="8" w:space="0" w:color="4F81BD"/>
            </w:tcBorders>
            <w:shd w:val="clear" w:color="auto" w:fill="auto"/>
            <w:vAlign w:val="center"/>
          </w:tcPr>
          <w:p w14:paraId="0098333C" w14:textId="0407B56F" w:rsidR="00E51F74" w:rsidRPr="002F65CD" w:rsidRDefault="00E51F74" w:rsidP="00EB7270">
            <w:pPr>
              <w:rPr>
                <w:szCs w:val="20"/>
              </w:rPr>
            </w:pPr>
            <w:r w:rsidRPr="002F65CD">
              <w:rPr>
                <w:szCs w:val="20"/>
              </w:rPr>
              <w:t>Imported order number</w:t>
            </w:r>
            <w:r w:rsidR="002F65CD" w:rsidRPr="002F65CD">
              <w:rPr>
                <w:szCs w:val="20"/>
              </w:rPr>
              <w:t xml:space="preserve"> </w:t>
            </w:r>
          </w:p>
        </w:tc>
        <w:tc>
          <w:tcPr>
            <w:tcW w:w="1101" w:type="pct"/>
            <w:tcBorders>
              <w:top w:val="single" w:sz="8" w:space="0" w:color="4F81BD"/>
              <w:left w:val="single" w:sz="8" w:space="0" w:color="4F81BD"/>
              <w:bottom w:val="single" w:sz="8" w:space="0" w:color="4F81BD"/>
              <w:right w:val="single" w:sz="8" w:space="0" w:color="4F81BD"/>
            </w:tcBorders>
            <w:shd w:val="clear" w:color="auto" w:fill="auto"/>
            <w:vAlign w:val="center"/>
          </w:tcPr>
          <w:p w14:paraId="69F24575" w14:textId="77777777" w:rsidR="00E51F74" w:rsidRPr="007431CF" w:rsidRDefault="00E51F74" w:rsidP="00EA2934">
            <w:pPr>
              <w:numPr>
                <w:ilvl w:val="0"/>
                <w:numId w:val="4"/>
              </w:numPr>
              <w:rPr>
                <w:szCs w:val="20"/>
              </w:rPr>
            </w:pPr>
            <w:r w:rsidRPr="007431CF">
              <w:rPr>
                <w:szCs w:val="20"/>
              </w:rPr>
              <w:t>Dirty Electronic Journal</w:t>
            </w:r>
          </w:p>
          <w:p w14:paraId="0E5F9058" w14:textId="77777777" w:rsidR="00E51F74" w:rsidRPr="007431CF" w:rsidRDefault="00E51F74" w:rsidP="00EA2934">
            <w:pPr>
              <w:numPr>
                <w:ilvl w:val="0"/>
                <w:numId w:val="4"/>
              </w:numPr>
              <w:rPr>
                <w:szCs w:val="20"/>
              </w:rPr>
            </w:pPr>
            <w:r w:rsidRPr="007431CF">
              <w:rPr>
                <w:szCs w:val="20"/>
              </w:rPr>
              <w:t>POSLog</w:t>
            </w:r>
          </w:p>
        </w:tc>
        <w:tc>
          <w:tcPr>
            <w:tcW w:w="1687" w:type="pct"/>
            <w:tcBorders>
              <w:top w:val="single" w:sz="8" w:space="0" w:color="4F81BD"/>
              <w:left w:val="single" w:sz="8" w:space="0" w:color="4F81BD"/>
              <w:bottom w:val="single" w:sz="8" w:space="0" w:color="4F81BD"/>
              <w:right w:val="single" w:sz="8" w:space="0" w:color="4F81BD"/>
            </w:tcBorders>
            <w:shd w:val="clear" w:color="auto" w:fill="auto"/>
            <w:vAlign w:val="center"/>
          </w:tcPr>
          <w:p w14:paraId="0331420F" w14:textId="6C51585C" w:rsidR="00E51F74" w:rsidRDefault="00E51F74" w:rsidP="00EA2934">
            <w:pPr>
              <w:numPr>
                <w:ilvl w:val="0"/>
                <w:numId w:val="4"/>
              </w:numPr>
              <w:rPr>
                <w:szCs w:val="20"/>
              </w:rPr>
            </w:pPr>
            <w:r>
              <w:rPr>
                <w:szCs w:val="20"/>
              </w:rPr>
              <w:t xml:space="preserve">Section </w:t>
            </w:r>
            <w:r w:rsidR="00EB7270">
              <w:rPr>
                <w:szCs w:val="20"/>
              </w:rPr>
              <w:fldChar w:fldCharType="begin"/>
            </w:r>
            <w:r w:rsidR="00EB7270">
              <w:rPr>
                <w:szCs w:val="20"/>
              </w:rPr>
              <w:instrText xml:space="preserve"> REF _Ref402798389 \r \h </w:instrText>
            </w:r>
            <w:r w:rsidR="00EB7270">
              <w:rPr>
                <w:szCs w:val="20"/>
              </w:rPr>
            </w:r>
            <w:r w:rsidR="00EB7270">
              <w:rPr>
                <w:szCs w:val="20"/>
              </w:rPr>
              <w:fldChar w:fldCharType="separate"/>
            </w:r>
            <w:r w:rsidR="00B177F9">
              <w:rPr>
                <w:szCs w:val="20"/>
              </w:rPr>
              <w:t>11.2</w:t>
            </w:r>
            <w:r w:rsidR="00EB7270">
              <w:rPr>
                <w:szCs w:val="20"/>
              </w:rPr>
              <w:fldChar w:fldCharType="end"/>
            </w:r>
          </w:p>
          <w:p w14:paraId="13BFF4DF" w14:textId="07B7C2D4" w:rsidR="00E51F74" w:rsidRPr="007431CF" w:rsidRDefault="00E51F74" w:rsidP="00EA2934">
            <w:pPr>
              <w:numPr>
                <w:ilvl w:val="0"/>
                <w:numId w:val="4"/>
              </w:numPr>
              <w:rPr>
                <w:szCs w:val="20"/>
              </w:rPr>
            </w:pPr>
            <w:r>
              <w:rPr>
                <w:szCs w:val="20"/>
              </w:rPr>
              <w:t xml:space="preserve">Section </w:t>
            </w:r>
            <w:r>
              <w:rPr>
                <w:szCs w:val="20"/>
              </w:rPr>
              <w:fldChar w:fldCharType="begin"/>
            </w:r>
            <w:r>
              <w:rPr>
                <w:szCs w:val="20"/>
              </w:rPr>
              <w:instrText xml:space="preserve"> REF _Ref398899554 \r \h </w:instrText>
            </w:r>
            <w:r w:rsidR="002F65CD">
              <w:rPr>
                <w:szCs w:val="20"/>
              </w:rPr>
              <w:instrText xml:space="preserve"> \* MERGEFORMAT </w:instrText>
            </w:r>
            <w:r>
              <w:rPr>
                <w:szCs w:val="20"/>
              </w:rPr>
            </w:r>
            <w:r>
              <w:rPr>
                <w:szCs w:val="20"/>
              </w:rPr>
              <w:fldChar w:fldCharType="separate"/>
            </w:r>
            <w:r w:rsidR="00B177F9">
              <w:rPr>
                <w:szCs w:val="20"/>
              </w:rPr>
              <w:t>11.3.2</w:t>
            </w:r>
            <w:r>
              <w:rPr>
                <w:szCs w:val="20"/>
              </w:rPr>
              <w:fldChar w:fldCharType="end"/>
            </w:r>
          </w:p>
        </w:tc>
      </w:tr>
      <w:tr w:rsidR="0065792E" w:rsidRPr="007431CF" w14:paraId="0B655377" w14:textId="77777777" w:rsidTr="00D14923">
        <w:trPr>
          <w:cantSplit/>
        </w:trPr>
        <w:tc>
          <w:tcPr>
            <w:tcW w:w="816" w:type="pct"/>
            <w:tcBorders>
              <w:top w:val="single" w:sz="8" w:space="0" w:color="4F81BD"/>
              <w:left w:val="single" w:sz="8" w:space="0" w:color="4F81BD"/>
              <w:bottom w:val="single" w:sz="8" w:space="0" w:color="4F81BD"/>
              <w:right w:val="single" w:sz="8" w:space="0" w:color="4F81BD"/>
            </w:tcBorders>
            <w:shd w:val="clear" w:color="auto" w:fill="auto"/>
            <w:vAlign w:val="center"/>
          </w:tcPr>
          <w:p w14:paraId="186B7B5F" w14:textId="1E0D0BBB" w:rsidR="00A01DB1" w:rsidRPr="007431CF" w:rsidRDefault="00EB7270" w:rsidP="00753AFE">
            <w:pPr>
              <w:rPr>
                <w:bCs/>
                <w:szCs w:val="20"/>
              </w:rPr>
            </w:pPr>
            <w:r>
              <w:rPr>
                <w:bCs/>
                <w:szCs w:val="20"/>
              </w:rPr>
              <w:t xml:space="preserve">Dynamic Prompt </w:t>
            </w:r>
            <w:r w:rsidR="007431CF">
              <w:rPr>
                <w:bCs/>
                <w:szCs w:val="20"/>
              </w:rPr>
              <w:t>Data</w:t>
            </w:r>
          </w:p>
        </w:tc>
        <w:tc>
          <w:tcPr>
            <w:tcW w:w="1396" w:type="pct"/>
            <w:tcBorders>
              <w:top w:val="single" w:sz="8" w:space="0" w:color="4F81BD"/>
              <w:left w:val="single" w:sz="8" w:space="0" w:color="4F81BD"/>
              <w:bottom w:val="single" w:sz="8" w:space="0" w:color="4F81BD"/>
              <w:right w:val="single" w:sz="8" w:space="0" w:color="4F81BD"/>
            </w:tcBorders>
            <w:shd w:val="clear" w:color="auto" w:fill="auto"/>
            <w:vAlign w:val="center"/>
          </w:tcPr>
          <w:p w14:paraId="6E68B204" w14:textId="7587C3B8" w:rsidR="00A01DB1" w:rsidRPr="007431CF" w:rsidRDefault="007431CF" w:rsidP="00EB7270">
            <w:pPr>
              <w:rPr>
                <w:szCs w:val="20"/>
              </w:rPr>
            </w:pPr>
            <w:r>
              <w:rPr>
                <w:szCs w:val="20"/>
              </w:rPr>
              <w:t xml:space="preserve">Additional </w:t>
            </w:r>
            <w:r w:rsidR="00EB7270">
              <w:rPr>
                <w:szCs w:val="20"/>
              </w:rPr>
              <w:t xml:space="preserve">Dynamic Prompt </w:t>
            </w:r>
            <w:r>
              <w:rPr>
                <w:szCs w:val="20"/>
              </w:rPr>
              <w:t>information in Name/Value pairs</w:t>
            </w:r>
          </w:p>
        </w:tc>
        <w:tc>
          <w:tcPr>
            <w:tcW w:w="1101" w:type="pct"/>
            <w:tcBorders>
              <w:top w:val="single" w:sz="8" w:space="0" w:color="4F81BD"/>
              <w:left w:val="single" w:sz="8" w:space="0" w:color="4F81BD"/>
              <w:bottom w:val="single" w:sz="8" w:space="0" w:color="4F81BD"/>
              <w:right w:val="single" w:sz="8" w:space="0" w:color="4F81BD"/>
            </w:tcBorders>
            <w:shd w:val="clear" w:color="auto" w:fill="auto"/>
            <w:vAlign w:val="center"/>
          </w:tcPr>
          <w:p w14:paraId="418240BC" w14:textId="77777777" w:rsidR="00A01DB1" w:rsidRPr="007431CF" w:rsidRDefault="00A01DB1" w:rsidP="00EA2934">
            <w:pPr>
              <w:numPr>
                <w:ilvl w:val="0"/>
                <w:numId w:val="4"/>
              </w:numPr>
              <w:rPr>
                <w:szCs w:val="20"/>
              </w:rPr>
            </w:pPr>
            <w:r w:rsidRPr="007431CF">
              <w:rPr>
                <w:szCs w:val="20"/>
              </w:rPr>
              <w:t>Dirty Electronic Journal</w:t>
            </w:r>
          </w:p>
          <w:p w14:paraId="3CFA3ABF" w14:textId="77777777" w:rsidR="00A01DB1" w:rsidRPr="007431CF" w:rsidRDefault="00A01DB1" w:rsidP="00EA2934">
            <w:pPr>
              <w:numPr>
                <w:ilvl w:val="0"/>
                <w:numId w:val="4"/>
              </w:numPr>
              <w:rPr>
                <w:szCs w:val="20"/>
              </w:rPr>
            </w:pPr>
            <w:r w:rsidRPr="007431CF">
              <w:rPr>
                <w:szCs w:val="20"/>
              </w:rPr>
              <w:t>POSLog</w:t>
            </w:r>
          </w:p>
        </w:tc>
        <w:tc>
          <w:tcPr>
            <w:tcW w:w="1687" w:type="pct"/>
            <w:tcBorders>
              <w:top w:val="single" w:sz="8" w:space="0" w:color="4F81BD"/>
              <w:left w:val="single" w:sz="8" w:space="0" w:color="4F81BD"/>
              <w:bottom w:val="single" w:sz="8" w:space="0" w:color="4F81BD"/>
              <w:right w:val="single" w:sz="8" w:space="0" w:color="4F81BD"/>
            </w:tcBorders>
            <w:shd w:val="clear" w:color="auto" w:fill="auto"/>
            <w:vAlign w:val="center"/>
          </w:tcPr>
          <w:p w14:paraId="66AC920B" w14:textId="2FB9E6CE" w:rsidR="00A01DB1" w:rsidRDefault="007431CF" w:rsidP="00EA2934">
            <w:pPr>
              <w:numPr>
                <w:ilvl w:val="0"/>
                <w:numId w:val="4"/>
              </w:numPr>
              <w:rPr>
                <w:szCs w:val="20"/>
              </w:rPr>
            </w:pPr>
            <w:r>
              <w:rPr>
                <w:szCs w:val="20"/>
              </w:rPr>
              <w:t xml:space="preserve">Section </w:t>
            </w:r>
            <w:r w:rsidR="00EB7270">
              <w:rPr>
                <w:szCs w:val="20"/>
              </w:rPr>
              <w:fldChar w:fldCharType="begin"/>
            </w:r>
            <w:r w:rsidR="00EB7270">
              <w:rPr>
                <w:szCs w:val="20"/>
              </w:rPr>
              <w:instrText xml:space="preserve"> REF _Ref402798389 \r \h </w:instrText>
            </w:r>
            <w:r w:rsidR="00EB7270">
              <w:rPr>
                <w:szCs w:val="20"/>
              </w:rPr>
            </w:r>
            <w:r w:rsidR="00EB7270">
              <w:rPr>
                <w:szCs w:val="20"/>
              </w:rPr>
              <w:fldChar w:fldCharType="separate"/>
            </w:r>
            <w:r w:rsidR="00B177F9">
              <w:rPr>
                <w:szCs w:val="20"/>
              </w:rPr>
              <w:t>11.2</w:t>
            </w:r>
            <w:r w:rsidR="00EB7270">
              <w:rPr>
                <w:szCs w:val="20"/>
              </w:rPr>
              <w:fldChar w:fldCharType="end"/>
            </w:r>
          </w:p>
          <w:p w14:paraId="056B95FA" w14:textId="09D831A0" w:rsidR="007431CF" w:rsidRPr="007431CF" w:rsidRDefault="00E51F74" w:rsidP="00EA2934">
            <w:pPr>
              <w:numPr>
                <w:ilvl w:val="0"/>
                <w:numId w:val="4"/>
              </w:numPr>
              <w:rPr>
                <w:szCs w:val="20"/>
              </w:rPr>
            </w:pPr>
            <w:r>
              <w:rPr>
                <w:szCs w:val="20"/>
              </w:rPr>
              <w:t xml:space="preserve">Section </w:t>
            </w:r>
            <w:r>
              <w:rPr>
                <w:szCs w:val="20"/>
              </w:rPr>
              <w:fldChar w:fldCharType="begin"/>
            </w:r>
            <w:r>
              <w:rPr>
                <w:szCs w:val="20"/>
              </w:rPr>
              <w:instrText xml:space="preserve"> REF _Ref398899991 \r \h </w:instrText>
            </w:r>
            <w:r>
              <w:rPr>
                <w:szCs w:val="20"/>
              </w:rPr>
            </w:r>
            <w:r>
              <w:rPr>
                <w:szCs w:val="20"/>
              </w:rPr>
              <w:fldChar w:fldCharType="separate"/>
            </w:r>
            <w:r w:rsidR="00B177F9">
              <w:rPr>
                <w:szCs w:val="20"/>
              </w:rPr>
              <w:t>11.3.3</w:t>
            </w:r>
            <w:r>
              <w:rPr>
                <w:szCs w:val="20"/>
              </w:rPr>
              <w:fldChar w:fldCharType="end"/>
            </w:r>
          </w:p>
        </w:tc>
      </w:tr>
      <w:tr w:rsidR="00A93323" w:rsidRPr="007431CF" w14:paraId="50EA6CE4" w14:textId="77777777" w:rsidTr="00D14923">
        <w:trPr>
          <w:cantSplit/>
        </w:trPr>
        <w:tc>
          <w:tcPr>
            <w:tcW w:w="816" w:type="pct"/>
            <w:tcBorders>
              <w:top w:val="single" w:sz="8" w:space="0" w:color="4F81BD"/>
              <w:left w:val="single" w:sz="8" w:space="0" w:color="4F81BD"/>
              <w:bottom w:val="single" w:sz="8" w:space="0" w:color="4F81BD"/>
              <w:right w:val="single" w:sz="8" w:space="0" w:color="4F81BD"/>
            </w:tcBorders>
            <w:shd w:val="clear" w:color="auto" w:fill="auto"/>
            <w:vAlign w:val="center"/>
          </w:tcPr>
          <w:p w14:paraId="3E5C81A8" w14:textId="4C604191" w:rsidR="00A93323" w:rsidRDefault="00A93323" w:rsidP="00A93323">
            <w:pPr>
              <w:rPr>
                <w:bCs/>
                <w:szCs w:val="20"/>
              </w:rPr>
            </w:pPr>
            <w:r>
              <w:rPr>
                <w:bCs/>
                <w:szCs w:val="20"/>
              </w:rPr>
              <w:t>Customer Information</w:t>
            </w:r>
          </w:p>
        </w:tc>
        <w:tc>
          <w:tcPr>
            <w:tcW w:w="1396" w:type="pct"/>
            <w:tcBorders>
              <w:top w:val="single" w:sz="8" w:space="0" w:color="4F81BD"/>
              <w:left w:val="single" w:sz="8" w:space="0" w:color="4F81BD"/>
              <w:bottom w:val="single" w:sz="8" w:space="0" w:color="4F81BD"/>
              <w:right w:val="single" w:sz="8" w:space="0" w:color="4F81BD"/>
            </w:tcBorders>
            <w:shd w:val="clear" w:color="auto" w:fill="auto"/>
            <w:vAlign w:val="center"/>
          </w:tcPr>
          <w:p w14:paraId="7DE6E032" w14:textId="0AE0B6F3" w:rsidR="00A93323" w:rsidRDefault="00A93323" w:rsidP="00A93323">
            <w:pPr>
              <w:rPr>
                <w:szCs w:val="20"/>
              </w:rPr>
            </w:pPr>
            <w:r>
              <w:rPr>
                <w:szCs w:val="20"/>
              </w:rPr>
              <w:t>Customer Information (</w:t>
            </w:r>
            <w:r w:rsidRPr="00CB7EA7">
              <w:t>GenericImportResponse\Order\Addresses\Address\NameandAddress</w:t>
            </w:r>
            <w:r>
              <w:t xml:space="preserve"> and </w:t>
            </w:r>
            <w:r w:rsidRPr="00C7517B">
              <w:t>GenericImportResponse\Order\OrderLines\OrderLine\Address\NameandAddress</w:t>
            </w:r>
            <w:r>
              <w:t>)</w:t>
            </w:r>
          </w:p>
        </w:tc>
        <w:tc>
          <w:tcPr>
            <w:tcW w:w="1101" w:type="pct"/>
            <w:tcBorders>
              <w:top w:val="single" w:sz="8" w:space="0" w:color="4F81BD"/>
              <w:left w:val="single" w:sz="8" w:space="0" w:color="4F81BD"/>
              <w:bottom w:val="single" w:sz="8" w:space="0" w:color="4F81BD"/>
              <w:right w:val="single" w:sz="8" w:space="0" w:color="4F81BD"/>
            </w:tcBorders>
            <w:shd w:val="clear" w:color="auto" w:fill="auto"/>
            <w:vAlign w:val="center"/>
          </w:tcPr>
          <w:p w14:paraId="53EBDA40" w14:textId="77777777" w:rsidR="00A93323" w:rsidRPr="007431CF" w:rsidRDefault="00A93323" w:rsidP="00EA2934">
            <w:pPr>
              <w:numPr>
                <w:ilvl w:val="0"/>
                <w:numId w:val="4"/>
              </w:numPr>
              <w:rPr>
                <w:szCs w:val="20"/>
              </w:rPr>
            </w:pPr>
            <w:r w:rsidRPr="007431CF">
              <w:rPr>
                <w:szCs w:val="20"/>
              </w:rPr>
              <w:t>Dirty Electronic Journal</w:t>
            </w:r>
          </w:p>
          <w:p w14:paraId="1D33DA06" w14:textId="1A20A27E" w:rsidR="00A93323" w:rsidRDefault="00A93323" w:rsidP="00EA2934">
            <w:pPr>
              <w:numPr>
                <w:ilvl w:val="0"/>
                <w:numId w:val="4"/>
              </w:numPr>
              <w:rPr>
                <w:szCs w:val="20"/>
              </w:rPr>
            </w:pPr>
            <w:r w:rsidRPr="007431CF">
              <w:rPr>
                <w:szCs w:val="20"/>
              </w:rPr>
              <w:t>POSLog</w:t>
            </w:r>
          </w:p>
        </w:tc>
        <w:tc>
          <w:tcPr>
            <w:tcW w:w="1687" w:type="pct"/>
            <w:tcBorders>
              <w:top w:val="single" w:sz="8" w:space="0" w:color="4F81BD"/>
              <w:left w:val="single" w:sz="8" w:space="0" w:color="4F81BD"/>
              <w:bottom w:val="single" w:sz="8" w:space="0" w:color="4F81BD"/>
              <w:right w:val="single" w:sz="8" w:space="0" w:color="4F81BD"/>
            </w:tcBorders>
            <w:shd w:val="clear" w:color="auto" w:fill="auto"/>
            <w:vAlign w:val="center"/>
          </w:tcPr>
          <w:p w14:paraId="693FD565" w14:textId="77777777" w:rsidR="00A93323" w:rsidRDefault="00A93323" w:rsidP="00EA2934">
            <w:pPr>
              <w:numPr>
                <w:ilvl w:val="0"/>
                <w:numId w:val="4"/>
              </w:numPr>
            </w:pPr>
          </w:p>
        </w:tc>
      </w:tr>
    </w:tbl>
    <w:p w14:paraId="6B5063CB" w14:textId="77777777" w:rsidR="00D14923" w:rsidRPr="00B51919" w:rsidRDefault="00D14923" w:rsidP="00D14923">
      <w:pPr>
        <w:pStyle w:val="BodyText"/>
      </w:pPr>
      <w:bookmarkStart w:id="247" w:name="_Toc277855591"/>
      <w:bookmarkStart w:id="248" w:name="_Toc277855592"/>
      <w:bookmarkStart w:id="249" w:name="_Toc323725611"/>
      <w:bookmarkStart w:id="250" w:name="_Toc323818549"/>
      <w:bookmarkStart w:id="251" w:name="_Toc324415468"/>
      <w:bookmarkStart w:id="252" w:name="_Ref398886312"/>
      <w:bookmarkStart w:id="253" w:name="_Ref398886315"/>
      <w:bookmarkStart w:id="254" w:name="_Ref398918898"/>
      <w:bookmarkStart w:id="255" w:name="_Ref398918901"/>
      <w:bookmarkStart w:id="256" w:name="_Ref401575692"/>
      <w:bookmarkEnd w:id="247"/>
      <w:bookmarkEnd w:id="248"/>
    </w:p>
    <w:p w14:paraId="493FC62F" w14:textId="366B3965" w:rsidR="00A01DB1" w:rsidRPr="00A01DB1" w:rsidRDefault="00A01DB1" w:rsidP="00AE01C3">
      <w:pPr>
        <w:pStyle w:val="Heading2"/>
      </w:pPr>
      <w:bookmarkStart w:id="257" w:name="_Ref402798389"/>
      <w:bookmarkStart w:id="258" w:name="_Toc411629305"/>
      <w:r w:rsidRPr="00A01DB1">
        <w:t>Electronic Journal Logging Changes</w:t>
      </w:r>
      <w:bookmarkEnd w:id="249"/>
      <w:bookmarkEnd w:id="250"/>
      <w:bookmarkEnd w:id="251"/>
      <w:bookmarkEnd w:id="252"/>
      <w:bookmarkEnd w:id="253"/>
      <w:bookmarkEnd w:id="254"/>
      <w:bookmarkEnd w:id="255"/>
      <w:bookmarkEnd w:id="256"/>
      <w:bookmarkEnd w:id="257"/>
      <w:bookmarkEnd w:id="258"/>
    </w:p>
    <w:p w14:paraId="2EA2DDA1" w14:textId="77777777" w:rsidR="00A01DB1" w:rsidRDefault="00AE28BF" w:rsidP="00A01DB1">
      <w:pPr>
        <w:spacing w:after="120"/>
        <w:rPr>
          <w:szCs w:val="20"/>
        </w:rPr>
      </w:pPr>
      <w:r>
        <w:rPr>
          <w:szCs w:val="20"/>
        </w:rPr>
        <w:t>A new order number and source system line is added for each item added to the transaction from an order import on a sale transaction or return of an ordered item on a return transaction.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7285"/>
        <w:gridCol w:w="3505"/>
      </w:tblGrid>
      <w:tr w:rsidR="009E1A4E" w14:paraId="5E3A1FAC" w14:textId="77777777" w:rsidTr="0019238D">
        <w:trPr>
          <w:cantSplit/>
        </w:trPr>
        <w:tc>
          <w:tcPr>
            <w:tcW w:w="7285" w:type="dxa"/>
            <w:tcBorders>
              <w:top w:val="single" w:sz="4" w:space="0" w:color="auto"/>
              <w:left w:val="single" w:sz="4" w:space="0" w:color="auto"/>
              <w:bottom w:val="single" w:sz="4" w:space="0" w:color="auto"/>
              <w:right w:val="single" w:sz="4" w:space="0" w:color="auto"/>
            </w:tcBorders>
          </w:tcPr>
          <w:p w14:paraId="391D3A30" w14:textId="77777777" w:rsidR="009E1A4E" w:rsidRDefault="009E1A4E" w:rsidP="009E1A4E">
            <w:pPr>
              <w:rPr>
                <w:sz w:val="16"/>
                <w:szCs w:val="16"/>
              </w:rPr>
            </w:pPr>
            <w:r>
              <w:rPr>
                <w:sz w:val="16"/>
                <w:szCs w:val="16"/>
              </w:rPr>
              <w:lastRenderedPageBreak/>
              <w:t>…</w:t>
            </w:r>
          </w:p>
          <w:p w14:paraId="314E0EF7" w14:textId="77777777" w:rsidR="009E1A4E" w:rsidRPr="00EB3E41" w:rsidRDefault="009E1A4E" w:rsidP="009E1A4E">
            <w:pPr>
              <w:rPr>
                <w:sz w:val="16"/>
                <w:szCs w:val="16"/>
              </w:rPr>
            </w:pPr>
          </w:p>
          <w:p w14:paraId="1AA0F72B" w14:textId="77777777" w:rsidR="009E1A4E" w:rsidRPr="00EB3E41" w:rsidRDefault="009E1A4E" w:rsidP="009E1A4E">
            <w:pPr>
              <w:rPr>
                <w:sz w:val="16"/>
                <w:szCs w:val="16"/>
              </w:rPr>
            </w:pPr>
            <w:r w:rsidRPr="00EB3E41">
              <w:rPr>
                <w:sz w:val="16"/>
                <w:szCs w:val="16"/>
              </w:rPr>
              <w:t>001    10100725                TELUS BLACKBERRY CURVE 8330           $429.97</w:t>
            </w:r>
          </w:p>
          <w:p w14:paraId="2C36F381" w14:textId="77777777" w:rsidR="009E1A4E" w:rsidRPr="00EB3E41" w:rsidRDefault="009E1A4E" w:rsidP="009E1A4E">
            <w:pPr>
              <w:rPr>
                <w:sz w:val="16"/>
                <w:szCs w:val="16"/>
              </w:rPr>
            </w:pPr>
            <w:r w:rsidRPr="00EB3E41">
              <w:rPr>
                <w:sz w:val="16"/>
                <w:szCs w:val="16"/>
              </w:rPr>
              <w:t xml:space="preserve">                               TAX GST         RATE: 0.0500 AMT: $21.50</w:t>
            </w:r>
          </w:p>
          <w:p w14:paraId="53286F42" w14:textId="77777777" w:rsidR="009E1A4E" w:rsidRPr="00EB3E41" w:rsidRDefault="009E1A4E" w:rsidP="009E1A4E">
            <w:pPr>
              <w:rPr>
                <w:sz w:val="16"/>
                <w:szCs w:val="16"/>
              </w:rPr>
            </w:pPr>
            <w:r w:rsidRPr="00EB3E41">
              <w:rPr>
                <w:sz w:val="16"/>
                <w:szCs w:val="16"/>
              </w:rPr>
              <w:t xml:space="preserve">                               TAX AUTHORITY: 1</w:t>
            </w:r>
          </w:p>
          <w:p w14:paraId="5141172F" w14:textId="77777777" w:rsidR="009E1A4E" w:rsidRPr="00EB3E41" w:rsidRDefault="009E1A4E" w:rsidP="009E1A4E">
            <w:pPr>
              <w:rPr>
                <w:sz w:val="16"/>
                <w:szCs w:val="16"/>
              </w:rPr>
            </w:pPr>
            <w:r w:rsidRPr="00EB3E41">
              <w:rPr>
                <w:sz w:val="16"/>
                <w:szCs w:val="16"/>
              </w:rPr>
              <w:t xml:space="preserve">                               TAX JURISDICTION: 8</w:t>
            </w:r>
          </w:p>
          <w:p w14:paraId="4923489B" w14:textId="77777777" w:rsidR="009E1A4E" w:rsidRPr="00EB3E41" w:rsidRDefault="009E1A4E" w:rsidP="009E1A4E">
            <w:pPr>
              <w:rPr>
                <w:sz w:val="16"/>
                <w:szCs w:val="16"/>
              </w:rPr>
            </w:pPr>
            <w:r w:rsidRPr="00EB3E41">
              <w:rPr>
                <w:sz w:val="16"/>
                <w:szCs w:val="16"/>
              </w:rPr>
              <w:t xml:space="preserve">                               TAX PST         RATE: 0.0700 AMT: $30.10</w:t>
            </w:r>
          </w:p>
          <w:p w14:paraId="69A536AD" w14:textId="77777777" w:rsidR="009E1A4E" w:rsidRPr="00EB3E41" w:rsidRDefault="009E1A4E" w:rsidP="009E1A4E">
            <w:pPr>
              <w:rPr>
                <w:sz w:val="16"/>
                <w:szCs w:val="16"/>
              </w:rPr>
            </w:pPr>
            <w:r w:rsidRPr="00EB3E41">
              <w:rPr>
                <w:sz w:val="16"/>
                <w:szCs w:val="16"/>
              </w:rPr>
              <w:t xml:space="preserve">                               TAX AUTHORITY: 2</w:t>
            </w:r>
          </w:p>
          <w:p w14:paraId="022F78EC" w14:textId="77777777" w:rsidR="009E1A4E" w:rsidRPr="00EB3E41" w:rsidRDefault="009E1A4E" w:rsidP="009E1A4E">
            <w:pPr>
              <w:rPr>
                <w:sz w:val="16"/>
                <w:szCs w:val="16"/>
              </w:rPr>
            </w:pPr>
            <w:r w:rsidRPr="00EB3E41">
              <w:rPr>
                <w:sz w:val="16"/>
                <w:szCs w:val="16"/>
              </w:rPr>
              <w:t xml:space="preserve">                               TAX JURISDICTION: 43604</w:t>
            </w:r>
          </w:p>
          <w:p w14:paraId="723EA2B0" w14:textId="77777777" w:rsidR="009E1A4E" w:rsidRPr="00EB3E41" w:rsidRDefault="009E1A4E" w:rsidP="009E1A4E">
            <w:pPr>
              <w:rPr>
                <w:sz w:val="16"/>
                <w:szCs w:val="16"/>
              </w:rPr>
            </w:pPr>
            <w:r w:rsidRPr="00EB3E41">
              <w:rPr>
                <w:sz w:val="16"/>
                <w:szCs w:val="16"/>
              </w:rPr>
              <w:t xml:space="preserve">                               PIM CODE: 850000000</w:t>
            </w:r>
          </w:p>
          <w:p w14:paraId="67F4398A" w14:textId="77777777" w:rsidR="009E1A4E" w:rsidRPr="00EB3E41" w:rsidRDefault="009E1A4E" w:rsidP="009E1A4E">
            <w:pPr>
              <w:rPr>
                <w:sz w:val="16"/>
                <w:szCs w:val="16"/>
              </w:rPr>
            </w:pPr>
            <w:r>
              <w:rPr>
                <w:noProof/>
                <w:color w:val="FF0000"/>
              </w:rPr>
              <mc:AlternateContent>
                <mc:Choice Requires="wps">
                  <w:drawing>
                    <wp:anchor distT="0" distB="0" distL="114300" distR="114300" simplePos="0" relativeHeight="251666432" behindDoc="0" locked="0" layoutInCell="1" allowOverlap="1" wp14:anchorId="5BE5854A" wp14:editId="0F374446">
                      <wp:simplePos x="0" y="0"/>
                      <wp:positionH relativeFrom="column">
                        <wp:posOffset>1146175</wp:posOffset>
                      </wp:positionH>
                      <wp:positionV relativeFrom="paragraph">
                        <wp:posOffset>45720</wp:posOffset>
                      </wp:positionV>
                      <wp:extent cx="3419475" cy="133350"/>
                      <wp:effectExtent l="38100" t="0" r="28575" b="95250"/>
                      <wp:wrapNone/>
                      <wp:docPr id="5"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19475"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9FDE2F" id="AutoShape 95" o:spid="_x0000_s1026" type="#_x0000_t32" style="position:absolute;margin-left:90.25pt;margin-top:3.6pt;width:269.25pt;height:10.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">
                      <v:stroke endarrow="block"/>
                    </v:shape>
                  </w:pict>
                </mc:Fallback>
              </mc:AlternateContent>
            </w:r>
            <w:r w:rsidRPr="00EB3E41">
              <w:rPr>
                <w:sz w:val="16"/>
                <w:szCs w:val="16"/>
              </w:rPr>
              <w:t xml:space="preserve">                               CUSTOM DB DATA: Price Reason Code: C</w:t>
            </w:r>
          </w:p>
          <w:p w14:paraId="1F5060CA" w14:textId="77777777" w:rsidR="009E1A4E" w:rsidRPr="008A0A43" w:rsidRDefault="009E1A4E" w:rsidP="009E1A4E">
            <w:pPr>
              <w:rPr>
                <w:rFonts w:cs="Arial"/>
                <w:color w:val="00B0F0"/>
                <w:sz w:val="16"/>
                <w:szCs w:val="16"/>
                <w:highlight w:val="yellow"/>
              </w:rPr>
            </w:pPr>
            <w:r w:rsidRPr="008A0A43">
              <w:rPr>
                <w:rFonts w:cs="Arial"/>
                <w:color w:val="00B0F0"/>
                <w:sz w:val="16"/>
                <w:szCs w:val="16"/>
              </w:rPr>
              <w:t>S ORDER # 14305002</w:t>
            </w:r>
          </w:p>
          <w:p w14:paraId="699DF04F" w14:textId="06770C38" w:rsidR="009E1A4E" w:rsidRPr="008A0A43" w:rsidRDefault="0019238D" w:rsidP="009E1A4E">
            <w:pPr>
              <w:rPr>
                <w:rFonts w:cs="Arial"/>
                <w:color w:val="00B0F0"/>
                <w:sz w:val="16"/>
                <w:szCs w:val="16"/>
              </w:rPr>
            </w:pPr>
            <w:r>
              <w:rPr>
                <w:rFonts w:cs="Arial"/>
                <w:noProof/>
                <w:color w:val="00B0F0"/>
                <w:sz w:val="16"/>
                <w:szCs w:val="16"/>
              </w:rPr>
              <mc:AlternateContent>
                <mc:Choice Requires="wps">
                  <w:drawing>
                    <wp:anchor distT="0" distB="0" distL="114300" distR="114300" simplePos="0" relativeHeight="251668480" behindDoc="0" locked="0" layoutInCell="1" allowOverlap="1" wp14:anchorId="5642E37B" wp14:editId="5F1DCC69">
                      <wp:simplePos x="0" y="0"/>
                      <wp:positionH relativeFrom="column">
                        <wp:posOffset>1957070</wp:posOffset>
                      </wp:positionH>
                      <wp:positionV relativeFrom="paragraph">
                        <wp:posOffset>68580</wp:posOffset>
                      </wp:positionV>
                      <wp:extent cx="2628900" cy="104775"/>
                      <wp:effectExtent l="19050" t="76200" r="19050" b="28575"/>
                      <wp:wrapNone/>
                      <wp:docPr id="99" name="Straight Arrow Connector 99"/>
                      <wp:cNvGraphicFramePr/>
                      <a:graphic xmlns:a="http://schemas.openxmlformats.org/drawingml/2006/main">
                        <a:graphicData uri="http://schemas.microsoft.com/office/word/2010/wordprocessingShape">
                          <wps:wsp>
                            <wps:cNvCnPr/>
                            <wps:spPr>
                              <a:xfrm flipH="1" flipV="1">
                                <a:off x="0" y="0"/>
                                <a:ext cx="2628900" cy="104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24610" id="Straight Arrow Connector 99" o:spid="_x0000_s1026" type="#_x0000_t32" style="position:absolute;margin-left:154.1pt;margin-top:5.4pt;width:207pt;height:8.2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" strokecolor="black [3213]">
                      <v:stroke endarrow="block"/>
                    </v:shape>
                  </w:pict>
                </mc:Fallback>
              </mc:AlternateContent>
            </w:r>
            <w:r w:rsidR="009E1A4E" w:rsidRPr="008A0A43">
              <w:rPr>
                <w:rFonts w:cs="Arial"/>
                <w:color w:val="00B0F0"/>
                <w:sz w:val="16"/>
                <w:szCs w:val="16"/>
              </w:rPr>
              <w:t xml:space="preserve">ORDER SOURCE SYSTEM: </w:t>
            </w:r>
            <w:r w:rsidR="009E1A4E">
              <w:rPr>
                <w:rFonts w:cs="Arial"/>
                <w:color w:val="00B0F0"/>
                <w:sz w:val="16"/>
                <w:szCs w:val="16"/>
              </w:rPr>
              <w:t>BEAST</w:t>
            </w:r>
          </w:p>
          <w:p w14:paraId="6B18F91D" w14:textId="77777777" w:rsidR="009E1A4E" w:rsidRPr="00EB3E41" w:rsidRDefault="009E1A4E" w:rsidP="009E1A4E">
            <w:pPr>
              <w:rPr>
                <w:sz w:val="16"/>
                <w:szCs w:val="16"/>
              </w:rPr>
            </w:pPr>
            <w:r w:rsidRPr="00EB3E41">
              <w:rPr>
                <w:sz w:val="16"/>
                <w:szCs w:val="16"/>
              </w:rPr>
              <w:t>Collect Item Attributes.</w:t>
            </w:r>
          </w:p>
          <w:p w14:paraId="3819B563" w14:textId="77777777" w:rsidR="009E1A4E" w:rsidRPr="00EB3E41" w:rsidRDefault="009E1A4E" w:rsidP="009E1A4E">
            <w:pPr>
              <w:rPr>
                <w:sz w:val="16"/>
                <w:szCs w:val="16"/>
              </w:rPr>
            </w:pPr>
            <w:r w:rsidRPr="00EB3E41">
              <w:rPr>
                <w:sz w:val="16"/>
                <w:szCs w:val="16"/>
              </w:rPr>
              <w:t xml:space="preserve">001    10100725                TELUS BLACKBERRY CURVE 8330   </w:t>
            </w:r>
          </w:p>
          <w:p w14:paraId="4D506783" w14:textId="77777777" w:rsidR="009E1A4E" w:rsidRPr="00EB3E41" w:rsidRDefault="009E1A4E" w:rsidP="009E1A4E">
            <w:pPr>
              <w:rPr>
                <w:sz w:val="16"/>
                <w:szCs w:val="16"/>
              </w:rPr>
            </w:pPr>
            <w:r w:rsidRPr="00EB3E41">
              <w:rPr>
                <w:sz w:val="16"/>
                <w:szCs w:val="16"/>
              </w:rPr>
              <w:t>CUSTOM DATA: Name: PROV_10100725,Prompt: Select  PLAN:,Value: 10063275_PLAN UNDER $35/MONTH</w:t>
            </w:r>
          </w:p>
          <w:p w14:paraId="209FF08C" w14:textId="77777777" w:rsidR="009E1A4E" w:rsidRPr="00EB3E41" w:rsidRDefault="00AE28BF" w:rsidP="009E1A4E">
            <w:pPr>
              <w:rPr>
                <w:sz w:val="16"/>
                <w:szCs w:val="16"/>
              </w:rPr>
            </w:pPr>
            <w:r>
              <w:rPr>
                <w:noProof/>
                <w:sz w:val="16"/>
                <w:szCs w:val="16"/>
              </w:rPr>
              <mc:AlternateContent>
                <mc:Choice Requires="wps">
                  <w:drawing>
                    <wp:anchor distT="0" distB="0" distL="114300" distR="114300" simplePos="0" relativeHeight="251669504" behindDoc="0" locked="0" layoutInCell="1" allowOverlap="1" wp14:anchorId="1537B31C" wp14:editId="14DF0048">
                      <wp:simplePos x="0" y="0"/>
                      <wp:positionH relativeFrom="column">
                        <wp:posOffset>4267200</wp:posOffset>
                      </wp:positionH>
                      <wp:positionV relativeFrom="paragraph">
                        <wp:posOffset>132080</wp:posOffset>
                      </wp:positionV>
                      <wp:extent cx="342900" cy="666750"/>
                      <wp:effectExtent l="38100" t="38100" r="19050" b="19050"/>
                      <wp:wrapNone/>
                      <wp:docPr id="100" name="Straight Arrow Connector 100"/>
                      <wp:cNvGraphicFramePr/>
                      <a:graphic xmlns:a="http://schemas.openxmlformats.org/drawingml/2006/main">
                        <a:graphicData uri="http://schemas.microsoft.com/office/word/2010/wordprocessingShape">
                          <wps:wsp>
                            <wps:cNvCnPr/>
                            <wps:spPr>
                              <a:xfrm flipH="1" flipV="1">
                                <a:off x="0" y="0"/>
                                <a:ext cx="342900" cy="666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C7C3F2" id="Straight Arrow Connector 100" o:spid="_x0000_s1026" type="#_x0000_t32" style="position:absolute;margin-left:336pt;margin-top:10.4pt;width:27pt;height:52.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" strokecolor="black [3213]">
                      <v:stroke endarrow="block"/>
                    </v:shape>
                  </w:pict>
                </mc:Fallback>
              </mc:AlternateContent>
            </w:r>
            <w:r w:rsidR="009E1A4E" w:rsidRPr="00EB3E41">
              <w:rPr>
                <w:sz w:val="16"/>
                <w:szCs w:val="16"/>
              </w:rPr>
              <w:t>CUSTOM DATA: Name: PLAN_10100725,Prompt: Select  PROMO:,Value: 10029903_PLAN $35-$74/MONTH_10063275</w:t>
            </w:r>
          </w:p>
          <w:p w14:paraId="32DBEA2D" w14:textId="77777777" w:rsidR="009E1A4E" w:rsidRPr="00EB3E41" w:rsidRDefault="009E1A4E" w:rsidP="009E1A4E">
            <w:pPr>
              <w:rPr>
                <w:sz w:val="16"/>
                <w:szCs w:val="16"/>
              </w:rPr>
            </w:pPr>
            <w:r w:rsidRPr="00EB3E41">
              <w:rPr>
                <w:sz w:val="16"/>
                <w:szCs w:val="16"/>
              </w:rPr>
              <w:t xml:space="preserve">CUSTOM DATA: Name: PROM_10100725,Prompt: Select  SECONDARY PROMO:,Value:  </w:t>
            </w:r>
          </w:p>
          <w:p w14:paraId="39B3867B" w14:textId="77777777" w:rsidR="009E1A4E" w:rsidRPr="00EB3E41" w:rsidRDefault="009E1A4E" w:rsidP="009E1A4E">
            <w:pPr>
              <w:rPr>
                <w:sz w:val="16"/>
                <w:szCs w:val="16"/>
              </w:rPr>
            </w:pPr>
            <w:r w:rsidRPr="00EB3E41">
              <w:rPr>
                <w:sz w:val="16"/>
                <w:szCs w:val="16"/>
              </w:rPr>
              <w:t>002    10063275                FIDO $20 WIRELESS PIN CARD             $20.00</w:t>
            </w:r>
          </w:p>
          <w:p w14:paraId="373AF71F" w14:textId="77777777" w:rsidR="009E1A4E" w:rsidRPr="00EB3E41" w:rsidRDefault="009E1A4E" w:rsidP="009E1A4E">
            <w:pPr>
              <w:rPr>
                <w:sz w:val="16"/>
                <w:szCs w:val="16"/>
              </w:rPr>
            </w:pPr>
            <w:r w:rsidRPr="00EB3E41">
              <w:rPr>
                <w:sz w:val="16"/>
                <w:szCs w:val="16"/>
              </w:rPr>
              <w:t xml:space="preserve">      REFERENCE NUMBER:000000001761</w:t>
            </w:r>
          </w:p>
          <w:p w14:paraId="6C274351" w14:textId="77777777" w:rsidR="009E1A4E" w:rsidRPr="00EB3E41" w:rsidRDefault="009E1A4E" w:rsidP="009E1A4E">
            <w:pPr>
              <w:rPr>
                <w:sz w:val="16"/>
                <w:szCs w:val="16"/>
              </w:rPr>
            </w:pPr>
            <w:r w:rsidRPr="00EB3E41">
              <w:rPr>
                <w:sz w:val="16"/>
                <w:szCs w:val="16"/>
              </w:rPr>
              <w:t xml:space="preserve">      CARD PIN:T79837816229</w:t>
            </w:r>
          </w:p>
          <w:p w14:paraId="394E5936" w14:textId="77777777" w:rsidR="009E1A4E" w:rsidRPr="00EB3E41" w:rsidRDefault="009E1A4E" w:rsidP="009E1A4E">
            <w:pPr>
              <w:rPr>
                <w:sz w:val="16"/>
                <w:szCs w:val="16"/>
              </w:rPr>
            </w:pPr>
            <w:r w:rsidRPr="00EB3E41">
              <w:rPr>
                <w:sz w:val="16"/>
                <w:szCs w:val="16"/>
              </w:rPr>
              <w:t xml:space="preserve">                     PH CARD NUMBER:   T79837816229</w:t>
            </w:r>
          </w:p>
          <w:p w14:paraId="0DC13DEB" w14:textId="77777777" w:rsidR="009E1A4E" w:rsidRPr="00EB3E41" w:rsidRDefault="009E1A4E" w:rsidP="009E1A4E">
            <w:pPr>
              <w:rPr>
                <w:sz w:val="16"/>
                <w:szCs w:val="16"/>
              </w:rPr>
            </w:pPr>
            <w:r w:rsidRPr="00EB3E41">
              <w:rPr>
                <w:sz w:val="16"/>
                <w:szCs w:val="16"/>
              </w:rPr>
              <w:t xml:space="preserve">                     PH CARD HOST:   E</w:t>
            </w:r>
          </w:p>
          <w:p w14:paraId="497116EB" w14:textId="77777777" w:rsidR="009E1A4E" w:rsidRPr="00EB3E41" w:rsidRDefault="009E1A4E" w:rsidP="009E1A4E">
            <w:pPr>
              <w:rPr>
                <w:sz w:val="16"/>
                <w:szCs w:val="16"/>
              </w:rPr>
            </w:pPr>
            <w:r w:rsidRPr="00EB3E41">
              <w:rPr>
                <w:sz w:val="16"/>
                <w:szCs w:val="16"/>
              </w:rPr>
              <w:t xml:space="preserve">                     PH CARD ENTRY METHOD:   MSR</w:t>
            </w:r>
          </w:p>
          <w:p w14:paraId="12891834" w14:textId="77777777" w:rsidR="009E1A4E" w:rsidRPr="00EB3E41" w:rsidRDefault="009E1A4E" w:rsidP="009E1A4E">
            <w:pPr>
              <w:rPr>
                <w:sz w:val="16"/>
                <w:szCs w:val="16"/>
              </w:rPr>
            </w:pPr>
            <w:r w:rsidRPr="00EB3E41">
              <w:rPr>
                <w:sz w:val="16"/>
                <w:szCs w:val="16"/>
              </w:rPr>
              <w:t xml:space="preserve">                     PH CARD AUTH CODE:   1715947888</w:t>
            </w:r>
          </w:p>
          <w:p w14:paraId="30724CC5" w14:textId="77777777" w:rsidR="009E1A4E" w:rsidRPr="00EB3E41" w:rsidRDefault="009E1A4E" w:rsidP="009E1A4E">
            <w:pPr>
              <w:rPr>
                <w:sz w:val="16"/>
                <w:szCs w:val="16"/>
              </w:rPr>
            </w:pPr>
            <w:r w:rsidRPr="00EB3E41">
              <w:rPr>
                <w:sz w:val="16"/>
                <w:szCs w:val="16"/>
              </w:rPr>
              <w:t xml:space="preserve">                               TAX GST         RATE: 0.0500 AMT: $1.00</w:t>
            </w:r>
          </w:p>
          <w:p w14:paraId="2BF7FF27" w14:textId="77777777" w:rsidR="009E1A4E" w:rsidRPr="00EB3E41" w:rsidRDefault="009E1A4E" w:rsidP="009E1A4E">
            <w:pPr>
              <w:rPr>
                <w:sz w:val="16"/>
                <w:szCs w:val="16"/>
              </w:rPr>
            </w:pPr>
            <w:r w:rsidRPr="00EB3E41">
              <w:rPr>
                <w:sz w:val="16"/>
                <w:szCs w:val="16"/>
              </w:rPr>
              <w:t xml:space="preserve">                               TAX AUTHORITY: 1</w:t>
            </w:r>
          </w:p>
          <w:p w14:paraId="64044FFC" w14:textId="77777777" w:rsidR="009E1A4E" w:rsidRPr="00EB3E41" w:rsidRDefault="009E1A4E" w:rsidP="009E1A4E">
            <w:pPr>
              <w:rPr>
                <w:sz w:val="16"/>
                <w:szCs w:val="16"/>
              </w:rPr>
            </w:pPr>
            <w:r w:rsidRPr="00EB3E41">
              <w:rPr>
                <w:sz w:val="16"/>
                <w:szCs w:val="16"/>
              </w:rPr>
              <w:t xml:space="preserve">                               TAX JURISDICTION: 8</w:t>
            </w:r>
          </w:p>
          <w:p w14:paraId="147D6811" w14:textId="77777777" w:rsidR="009E1A4E" w:rsidRPr="00EB3E41" w:rsidRDefault="009E1A4E" w:rsidP="009E1A4E">
            <w:pPr>
              <w:rPr>
                <w:sz w:val="16"/>
                <w:szCs w:val="16"/>
              </w:rPr>
            </w:pPr>
            <w:r w:rsidRPr="00EB3E41">
              <w:rPr>
                <w:sz w:val="16"/>
                <w:szCs w:val="16"/>
              </w:rPr>
              <w:t xml:space="preserve">                               TAX PST         RATE: 0.0700 AMT: $1.40</w:t>
            </w:r>
          </w:p>
          <w:p w14:paraId="2A0E0EC5" w14:textId="77777777" w:rsidR="009E1A4E" w:rsidRPr="00EB3E41" w:rsidRDefault="009E1A4E" w:rsidP="009E1A4E">
            <w:pPr>
              <w:rPr>
                <w:sz w:val="16"/>
                <w:szCs w:val="16"/>
              </w:rPr>
            </w:pPr>
            <w:r w:rsidRPr="00EB3E41">
              <w:rPr>
                <w:sz w:val="16"/>
                <w:szCs w:val="16"/>
              </w:rPr>
              <w:t xml:space="preserve">                               TAX AUTHORITY: 2</w:t>
            </w:r>
          </w:p>
          <w:p w14:paraId="7859770D" w14:textId="77777777" w:rsidR="009E1A4E" w:rsidRPr="00EB3E41" w:rsidRDefault="009E1A4E" w:rsidP="009E1A4E">
            <w:pPr>
              <w:rPr>
                <w:sz w:val="16"/>
                <w:szCs w:val="16"/>
              </w:rPr>
            </w:pPr>
            <w:r w:rsidRPr="00EB3E41">
              <w:rPr>
                <w:sz w:val="16"/>
                <w:szCs w:val="16"/>
              </w:rPr>
              <w:t xml:space="preserve">                               TAX JURISDICTION: 43604</w:t>
            </w:r>
          </w:p>
          <w:p w14:paraId="1B39259C" w14:textId="77777777" w:rsidR="009E1A4E" w:rsidRPr="00EB3E41" w:rsidRDefault="009E1A4E" w:rsidP="009E1A4E">
            <w:pPr>
              <w:rPr>
                <w:sz w:val="16"/>
                <w:szCs w:val="16"/>
              </w:rPr>
            </w:pPr>
            <w:r w:rsidRPr="00EB3E41">
              <w:rPr>
                <w:sz w:val="16"/>
                <w:szCs w:val="16"/>
              </w:rPr>
              <w:t xml:space="preserve">                               PIM CODE: 850000000</w:t>
            </w:r>
          </w:p>
          <w:p w14:paraId="7A649D1F" w14:textId="77777777" w:rsidR="009E1A4E" w:rsidRPr="00EB3E41" w:rsidRDefault="009E1A4E" w:rsidP="009E1A4E">
            <w:pPr>
              <w:rPr>
                <w:sz w:val="16"/>
                <w:szCs w:val="16"/>
              </w:rPr>
            </w:pPr>
            <w:r w:rsidRPr="00EB3E41">
              <w:rPr>
                <w:sz w:val="16"/>
                <w:szCs w:val="16"/>
              </w:rPr>
              <w:t xml:space="preserve">                               CUSTOM DB DATA: Price Reason Code: N</w:t>
            </w:r>
          </w:p>
          <w:p w14:paraId="00ECAB19" w14:textId="77777777" w:rsidR="009E1A4E" w:rsidRPr="008A0A43" w:rsidRDefault="009E1A4E" w:rsidP="009E1A4E">
            <w:pPr>
              <w:rPr>
                <w:rFonts w:cs="Arial"/>
                <w:color w:val="00B0F0"/>
                <w:sz w:val="16"/>
                <w:szCs w:val="16"/>
                <w:highlight w:val="yellow"/>
              </w:rPr>
            </w:pPr>
            <w:r w:rsidRPr="008A0A43">
              <w:rPr>
                <w:rFonts w:cs="Arial"/>
                <w:color w:val="00B0F0"/>
                <w:sz w:val="16"/>
                <w:szCs w:val="16"/>
              </w:rPr>
              <w:t>S ORDER # 14305002</w:t>
            </w:r>
          </w:p>
          <w:p w14:paraId="126C82E0" w14:textId="201C6DFA" w:rsidR="009E1A4E" w:rsidRPr="008A0A43" w:rsidRDefault="009E1A4E" w:rsidP="009E1A4E">
            <w:pPr>
              <w:rPr>
                <w:rFonts w:cs="Arial"/>
                <w:color w:val="00B0F0"/>
                <w:sz w:val="16"/>
                <w:szCs w:val="16"/>
              </w:rPr>
            </w:pPr>
            <w:r w:rsidRPr="008A0A43">
              <w:rPr>
                <w:rFonts w:cs="Arial"/>
                <w:color w:val="00B0F0"/>
                <w:sz w:val="16"/>
                <w:szCs w:val="16"/>
              </w:rPr>
              <w:t xml:space="preserve">ORDER SOURCE SYSTEM: </w:t>
            </w:r>
            <w:r>
              <w:rPr>
                <w:rFonts w:cs="Arial"/>
                <w:color w:val="00B0F0"/>
                <w:sz w:val="16"/>
                <w:szCs w:val="16"/>
              </w:rPr>
              <w:t>BEAST</w:t>
            </w:r>
          </w:p>
          <w:p w14:paraId="67E585F8" w14:textId="77777777" w:rsidR="009E1A4E" w:rsidRPr="00EB3E41" w:rsidRDefault="009E1A4E" w:rsidP="009E1A4E">
            <w:pPr>
              <w:rPr>
                <w:sz w:val="16"/>
                <w:szCs w:val="16"/>
              </w:rPr>
            </w:pPr>
            <w:r w:rsidRPr="00EB3E41">
              <w:rPr>
                <w:sz w:val="16"/>
                <w:szCs w:val="16"/>
              </w:rPr>
              <w:t xml:space="preserve">                                ************START LINE ITEM LINK ****************************</w:t>
            </w:r>
          </w:p>
          <w:p w14:paraId="6B516215" w14:textId="77777777" w:rsidR="009E1A4E" w:rsidRPr="00EB3E41" w:rsidRDefault="009E1A4E" w:rsidP="009E1A4E">
            <w:pPr>
              <w:rPr>
                <w:sz w:val="16"/>
                <w:szCs w:val="16"/>
              </w:rPr>
            </w:pPr>
            <w:r w:rsidRPr="00EB3E41">
              <w:rPr>
                <w:sz w:val="16"/>
                <w:szCs w:val="16"/>
              </w:rPr>
              <w:t xml:space="preserve">001    10100725                TELUS BLACKBERRY CURVE 8330   </w:t>
            </w:r>
          </w:p>
          <w:p w14:paraId="2C2C9FD7" w14:textId="77777777" w:rsidR="009E1A4E" w:rsidRPr="00EB3E41" w:rsidRDefault="009E1A4E" w:rsidP="009E1A4E">
            <w:pPr>
              <w:rPr>
                <w:sz w:val="16"/>
                <w:szCs w:val="16"/>
              </w:rPr>
            </w:pPr>
            <w:r w:rsidRPr="00EB3E41">
              <w:rPr>
                <w:sz w:val="16"/>
                <w:szCs w:val="16"/>
              </w:rPr>
              <w:t xml:space="preserve">                               LIL ITEM LINK REASON : Subscriptions</w:t>
            </w:r>
          </w:p>
          <w:p w14:paraId="46FCB746" w14:textId="77777777" w:rsidR="009E1A4E" w:rsidRPr="00EB3E41" w:rsidRDefault="009E1A4E" w:rsidP="009E1A4E">
            <w:pPr>
              <w:rPr>
                <w:sz w:val="16"/>
                <w:szCs w:val="16"/>
              </w:rPr>
            </w:pPr>
            <w:r w:rsidRPr="00EB3E41">
              <w:rPr>
                <w:sz w:val="16"/>
                <w:szCs w:val="16"/>
              </w:rPr>
              <w:t xml:space="preserve">                               LIL ITEM ID : 10063275</w:t>
            </w:r>
          </w:p>
          <w:p w14:paraId="680FCCCC" w14:textId="77777777" w:rsidR="009E1A4E" w:rsidRPr="00EB3E41" w:rsidRDefault="009E1A4E" w:rsidP="009E1A4E">
            <w:pPr>
              <w:rPr>
                <w:sz w:val="16"/>
                <w:szCs w:val="16"/>
              </w:rPr>
            </w:pPr>
            <w:r w:rsidRPr="00EB3E41">
              <w:rPr>
                <w:sz w:val="16"/>
                <w:szCs w:val="16"/>
              </w:rPr>
              <w:t xml:space="preserve">                               LIL ITEM LINK : 2</w:t>
            </w:r>
          </w:p>
          <w:p w14:paraId="41309C2E" w14:textId="77777777" w:rsidR="009E1A4E" w:rsidRPr="00EB3E41" w:rsidRDefault="009E1A4E" w:rsidP="009E1A4E">
            <w:pPr>
              <w:rPr>
                <w:sz w:val="16"/>
                <w:szCs w:val="16"/>
              </w:rPr>
            </w:pPr>
            <w:r w:rsidRPr="00EB3E41">
              <w:rPr>
                <w:sz w:val="16"/>
                <w:szCs w:val="16"/>
              </w:rPr>
              <w:t xml:space="preserve">                               LIL ITEM AMOUNT :  </w:t>
            </w:r>
          </w:p>
          <w:p w14:paraId="00E46409" w14:textId="77777777" w:rsidR="009E1A4E" w:rsidRPr="00EB3E41" w:rsidRDefault="009E1A4E" w:rsidP="009E1A4E">
            <w:pPr>
              <w:rPr>
                <w:sz w:val="16"/>
                <w:szCs w:val="16"/>
              </w:rPr>
            </w:pPr>
            <w:r w:rsidRPr="00EB3E41">
              <w:rPr>
                <w:sz w:val="16"/>
                <w:szCs w:val="16"/>
              </w:rPr>
              <w:t xml:space="preserve">                                ************END LINE ITEM LINK ****************************</w:t>
            </w:r>
          </w:p>
          <w:p w14:paraId="54DE6025" w14:textId="77777777" w:rsidR="009E1A4E" w:rsidRPr="00EB3E41" w:rsidRDefault="009E1A4E" w:rsidP="009E1A4E">
            <w:pPr>
              <w:rPr>
                <w:sz w:val="16"/>
                <w:szCs w:val="16"/>
              </w:rPr>
            </w:pPr>
            <w:r w:rsidRPr="00EB3E41">
              <w:rPr>
                <w:sz w:val="16"/>
                <w:szCs w:val="16"/>
              </w:rPr>
              <w:t>Collect Item Attributes.</w:t>
            </w:r>
          </w:p>
          <w:p w14:paraId="721B5217" w14:textId="77777777" w:rsidR="009E1A4E" w:rsidRPr="00EB3E41" w:rsidRDefault="009E1A4E" w:rsidP="009E1A4E">
            <w:pPr>
              <w:rPr>
                <w:sz w:val="16"/>
                <w:szCs w:val="16"/>
              </w:rPr>
            </w:pPr>
            <w:r w:rsidRPr="00EB3E41">
              <w:rPr>
                <w:sz w:val="16"/>
                <w:szCs w:val="16"/>
              </w:rPr>
              <w:t xml:space="preserve">002    10063275                FIDO $20 WIRELESS PIN CARD    </w:t>
            </w:r>
          </w:p>
          <w:p w14:paraId="1D29422E" w14:textId="77777777" w:rsidR="009E1A4E" w:rsidRPr="00EB3E41" w:rsidRDefault="009E1A4E" w:rsidP="009E1A4E">
            <w:pPr>
              <w:rPr>
                <w:sz w:val="16"/>
                <w:szCs w:val="16"/>
              </w:rPr>
            </w:pPr>
            <w:r w:rsidRPr="00EB3E41">
              <w:rPr>
                <w:sz w:val="16"/>
                <w:szCs w:val="16"/>
              </w:rPr>
              <w:t>CUSTOM DATA: Name: PROV_10063275,Prompt: Select  PLAN:,Value: 123456</w:t>
            </w:r>
          </w:p>
          <w:p w14:paraId="52DCA212" w14:textId="77777777" w:rsidR="009E1A4E" w:rsidRPr="00EB3E41" w:rsidRDefault="009E1A4E" w:rsidP="009E1A4E">
            <w:pPr>
              <w:rPr>
                <w:sz w:val="16"/>
                <w:szCs w:val="16"/>
              </w:rPr>
            </w:pPr>
            <w:r w:rsidRPr="00EB3E41">
              <w:rPr>
                <w:sz w:val="16"/>
                <w:szCs w:val="16"/>
              </w:rPr>
              <w:t>003    10029903                PLAN $35-$74/MONTH                      $0.00</w:t>
            </w:r>
          </w:p>
          <w:p w14:paraId="754271B0" w14:textId="77777777" w:rsidR="009E1A4E" w:rsidRPr="00EB3E41" w:rsidRDefault="009E1A4E" w:rsidP="009E1A4E">
            <w:pPr>
              <w:rPr>
                <w:sz w:val="16"/>
                <w:szCs w:val="16"/>
              </w:rPr>
            </w:pPr>
            <w:r w:rsidRPr="00EB3E41">
              <w:rPr>
                <w:sz w:val="16"/>
                <w:szCs w:val="16"/>
              </w:rPr>
              <w:t xml:space="preserve">                               TAX GST         RATE: 0.0000 AMT: $0.00</w:t>
            </w:r>
          </w:p>
          <w:p w14:paraId="11107563" w14:textId="77777777" w:rsidR="009E1A4E" w:rsidRPr="00EB3E41" w:rsidRDefault="009E1A4E" w:rsidP="009E1A4E">
            <w:pPr>
              <w:rPr>
                <w:sz w:val="16"/>
                <w:szCs w:val="16"/>
              </w:rPr>
            </w:pPr>
            <w:r w:rsidRPr="00EB3E41">
              <w:rPr>
                <w:sz w:val="16"/>
                <w:szCs w:val="16"/>
              </w:rPr>
              <w:t xml:space="preserve">                               TAX AUTHORITY: 9</w:t>
            </w:r>
          </w:p>
          <w:p w14:paraId="3F740199" w14:textId="77777777" w:rsidR="009E1A4E" w:rsidRPr="00EB3E41" w:rsidRDefault="009E1A4E" w:rsidP="009E1A4E">
            <w:pPr>
              <w:rPr>
                <w:sz w:val="16"/>
                <w:szCs w:val="16"/>
              </w:rPr>
            </w:pPr>
            <w:r w:rsidRPr="00EB3E41">
              <w:rPr>
                <w:sz w:val="16"/>
                <w:szCs w:val="16"/>
              </w:rPr>
              <w:t xml:space="preserve">                               TAX JURISDICTION: 8</w:t>
            </w:r>
          </w:p>
          <w:p w14:paraId="606E31FB" w14:textId="77777777" w:rsidR="009E1A4E" w:rsidRPr="00EB3E41" w:rsidRDefault="009E1A4E" w:rsidP="009E1A4E">
            <w:pPr>
              <w:rPr>
                <w:sz w:val="16"/>
                <w:szCs w:val="16"/>
              </w:rPr>
            </w:pPr>
            <w:r w:rsidRPr="00EB3E41">
              <w:rPr>
                <w:sz w:val="16"/>
                <w:szCs w:val="16"/>
              </w:rPr>
              <w:t xml:space="preserve">                               TAX PST         RATE: 0.0000 AMT: $0.00</w:t>
            </w:r>
          </w:p>
          <w:p w14:paraId="7E805D7F" w14:textId="77777777" w:rsidR="009E1A4E" w:rsidRPr="00EB3E41" w:rsidRDefault="009E1A4E" w:rsidP="009E1A4E">
            <w:pPr>
              <w:rPr>
                <w:sz w:val="16"/>
                <w:szCs w:val="16"/>
              </w:rPr>
            </w:pPr>
            <w:r w:rsidRPr="00EB3E41">
              <w:rPr>
                <w:sz w:val="16"/>
                <w:szCs w:val="16"/>
              </w:rPr>
              <w:t xml:space="preserve">                               TAX AUTHORITY: 10</w:t>
            </w:r>
          </w:p>
          <w:p w14:paraId="1D8FBFE2" w14:textId="77777777" w:rsidR="009E1A4E" w:rsidRPr="00EB3E41" w:rsidRDefault="009E1A4E" w:rsidP="009E1A4E">
            <w:pPr>
              <w:rPr>
                <w:sz w:val="16"/>
                <w:szCs w:val="16"/>
              </w:rPr>
            </w:pPr>
            <w:r w:rsidRPr="00EB3E41">
              <w:rPr>
                <w:sz w:val="16"/>
                <w:szCs w:val="16"/>
              </w:rPr>
              <w:t xml:space="preserve">                               TAX JURISDICTION: 43604</w:t>
            </w:r>
          </w:p>
          <w:p w14:paraId="2EC10690" w14:textId="77777777" w:rsidR="009E1A4E" w:rsidRPr="00EB3E41" w:rsidRDefault="009E1A4E" w:rsidP="009E1A4E">
            <w:pPr>
              <w:rPr>
                <w:sz w:val="16"/>
                <w:szCs w:val="16"/>
              </w:rPr>
            </w:pPr>
            <w:r w:rsidRPr="00EB3E41">
              <w:rPr>
                <w:sz w:val="16"/>
                <w:szCs w:val="16"/>
              </w:rPr>
              <w:t xml:space="preserve">                               PIM CODE: 850000004</w:t>
            </w:r>
          </w:p>
          <w:p w14:paraId="3E258466" w14:textId="77777777" w:rsidR="009E1A4E" w:rsidRPr="00EB3E41" w:rsidRDefault="009E1A4E" w:rsidP="009E1A4E">
            <w:pPr>
              <w:rPr>
                <w:sz w:val="16"/>
                <w:szCs w:val="16"/>
              </w:rPr>
            </w:pPr>
            <w:r w:rsidRPr="00EB3E41">
              <w:rPr>
                <w:sz w:val="16"/>
                <w:szCs w:val="16"/>
              </w:rPr>
              <w:t xml:space="preserve">                               CUSTOM DB DATA: Price Reason Code: N</w:t>
            </w:r>
          </w:p>
          <w:p w14:paraId="40551ED6" w14:textId="77777777" w:rsidR="009E1A4E" w:rsidRPr="008A0A43" w:rsidRDefault="009E1A4E" w:rsidP="009E1A4E">
            <w:pPr>
              <w:rPr>
                <w:rFonts w:cs="Arial"/>
                <w:color w:val="00B0F0"/>
                <w:sz w:val="16"/>
                <w:szCs w:val="16"/>
                <w:highlight w:val="yellow"/>
              </w:rPr>
            </w:pPr>
            <w:r w:rsidRPr="008A0A43">
              <w:rPr>
                <w:rFonts w:cs="Arial"/>
                <w:color w:val="00B0F0"/>
                <w:sz w:val="16"/>
                <w:szCs w:val="16"/>
              </w:rPr>
              <w:t>S ORDER # 14305002</w:t>
            </w:r>
          </w:p>
          <w:p w14:paraId="1C8CD328" w14:textId="7DB3DB0B" w:rsidR="009E1A4E" w:rsidRPr="008A0A43" w:rsidRDefault="009E1A4E" w:rsidP="009E1A4E">
            <w:pPr>
              <w:rPr>
                <w:rFonts w:cs="Arial"/>
                <w:color w:val="00B0F0"/>
                <w:sz w:val="16"/>
                <w:szCs w:val="16"/>
              </w:rPr>
            </w:pPr>
            <w:r w:rsidRPr="008A0A43">
              <w:rPr>
                <w:rFonts w:cs="Arial"/>
                <w:color w:val="00B0F0"/>
                <w:sz w:val="16"/>
                <w:szCs w:val="16"/>
              </w:rPr>
              <w:t xml:space="preserve">ORDER SOURCE SYSTEM: </w:t>
            </w:r>
            <w:r>
              <w:rPr>
                <w:rFonts w:cs="Arial"/>
                <w:color w:val="00B0F0"/>
                <w:sz w:val="16"/>
                <w:szCs w:val="16"/>
              </w:rPr>
              <w:t>BEAST</w:t>
            </w:r>
          </w:p>
          <w:p w14:paraId="618D7015" w14:textId="77777777" w:rsidR="009E1A4E" w:rsidRPr="00EB3E41" w:rsidRDefault="009E1A4E" w:rsidP="009E1A4E">
            <w:pPr>
              <w:rPr>
                <w:sz w:val="16"/>
                <w:szCs w:val="16"/>
              </w:rPr>
            </w:pPr>
            <w:r w:rsidRPr="00EB3E41">
              <w:rPr>
                <w:sz w:val="16"/>
                <w:szCs w:val="16"/>
              </w:rPr>
              <w:t xml:space="preserve">                                ************START LINE ITEM LINK ****************************</w:t>
            </w:r>
          </w:p>
          <w:p w14:paraId="0A11CB92" w14:textId="77777777" w:rsidR="009E1A4E" w:rsidRPr="00EB3E41" w:rsidRDefault="009E1A4E" w:rsidP="009E1A4E">
            <w:pPr>
              <w:rPr>
                <w:sz w:val="16"/>
                <w:szCs w:val="16"/>
              </w:rPr>
            </w:pPr>
            <w:r w:rsidRPr="00EB3E41">
              <w:rPr>
                <w:sz w:val="16"/>
                <w:szCs w:val="16"/>
              </w:rPr>
              <w:t xml:space="preserve">001    10100725                TELUS BLACKBERRY CURVE 8330   </w:t>
            </w:r>
          </w:p>
          <w:p w14:paraId="67BB4FC4" w14:textId="77777777" w:rsidR="009E1A4E" w:rsidRPr="00EB3E41" w:rsidRDefault="009E1A4E" w:rsidP="009E1A4E">
            <w:pPr>
              <w:rPr>
                <w:sz w:val="16"/>
                <w:szCs w:val="16"/>
              </w:rPr>
            </w:pPr>
            <w:r w:rsidRPr="00EB3E41">
              <w:rPr>
                <w:sz w:val="16"/>
                <w:szCs w:val="16"/>
              </w:rPr>
              <w:t xml:space="preserve">                               LIL ITEM LINK REASON : Subscriptions</w:t>
            </w:r>
          </w:p>
          <w:p w14:paraId="17F00718" w14:textId="77777777" w:rsidR="009E1A4E" w:rsidRPr="00EB3E41" w:rsidRDefault="009E1A4E" w:rsidP="009E1A4E">
            <w:pPr>
              <w:rPr>
                <w:sz w:val="16"/>
                <w:szCs w:val="16"/>
              </w:rPr>
            </w:pPr>
            <w:r w:rsidRPr="00EB3E41">
              <w:rPr>
                <w:sz w:val="16"/>
                <w:szCs w:val="16"/>
              </w:rPr>
              <w:t xml:space="preserve">                               LIL ITEM ID : 10029903</w:t>
            </w:r>
          </w:p>
          <w:p w14:paraId="6E4CE4FB" w14:textId="77777777" w:rsidR="009E1A4E" w:rsidRPr="00EB3E41" w:rsidRDefault="009E1A4E" w:rsidP="009E1A4E">
            <w:pPr>
              <w:rPr>
                <w:sz w:val="16"/>
                <w:szCs w:val="16"/>
              </w:rPr>
            </w:pPr>
            <w:r w:rsidRPr="00EB3E41">
              <w:rPr>
                <w:sz w:val="16"/>
                <w:szCs w:val="16"/>
              </w:rPr>
              <w:t xml:space="preserve">                               LIL ITEM LINK : 3</w:t>
            </w:r>
          </w:p>
          <w:p w14:paraId="16F9530B" w14:textId="77777777" w:rsidR="009E1A4E" w:rsidRPr="00EB3E41" w:rsidRDefault="009E1A4E" w:rsidP="009E1A4E">
            <w:pPr>
              <w:rPr>
                <w:sz w:val="16"/>
                <w:szCs w:val="16"/>
              </w:rPr>
            </w:pPr>
            <w:r w:rsidRPr="00EB3E41">
              <w:rPr>
                <w:sz w:val="16"/>
                <w:szCs w:val="16"/>
              </w:rPr>
              <w:t xml:space="preserve">                               LIL ITEM AMOUNT :  </w:t>
            </w:r>
          </w:p>
          <w:p w14:paraId="75F38929" w14:textId="77777777" w:rsidR="009E1A4E" w:rsidRPr="00EB3E41" w:rsidRDefault="009E1A4E" w:rsidP="009E1A4E">
            <w:pPr>
              <w:rPr>
                <w:sz w:val="16"/>
                <w:szCs w:val="16"/>
              </w:rPr>
            </w:pPr>
            <w:r w:rsidRPr="00EB3E41">
              <w:rPr>
                <w:sz w:val="16"/>
                <w:szCs w:val="16"/>
              </w:rPr>
              <w:t xml:space="preserve">                                ************END LINE ITEM LINK ****************************</w:t>
            </w:r>
          </w:p>
          <w:p w14:paraId="1AE1E4A1" w14:textId="77777777" w:rsidR="009E1A4E" w:rsidRPr="00EB3E41" w:rsidRDefault="009E1A4E" w:rsidP="009E1A4E">
            <w:pPr>
              <w:rPr>
                <w:sz w:val="16"/>
                <w:szCs w:val="16"/>
              </w:rPr>
            </w:pPr>
            <w:r w:rsidRPr="00EB3E41">
              <w:rPr>
                <w:sz w:val="16"/>
                <w:szCs w:val="16"/>
              </w:rPr>
              <w:t>Collect Item Attributes.</w:t>
            </w:r>
          </w:p>
          <w:p w14:paraId="670CBC58" w14:textId="77777777" w:rsidR="009E1A4E" w:rsidRPr="00EB3E41" w:rsidRDefault="009E1A4E" w:rsidP="009E1A4E">
            <w:pPr>
              <w:rPr>
                <w:sz w:val="16"/>
                <w:szCs w:val="16"/>
              </w:rPr>
            </w:pPr>
            <w:r w:rsidRPr="00EB3E41">
              <w:rPr>
                <w:sz w:val="16"/>
                <w:szCs w:val="16"/>
              </w:rPr>
              <w:t xml:space="preserve">003    10029903                PLAN $35-$74/MONTH            </w:t>
            </w:r>
          </w:p>
          <w:p w14:paraId="6EA25D39" w14:textId="77777777" w:rsidR="009E1A4E" w:rsidRPr="00EB3E41" w:rsidRDefault="009E1A4E" w:rsidP="009E1A4E">
            <w:pPr>
              <w:rPr>
                <w:sz w:val="16"/>
                <w:szCs w:val="16"/>
              </w:rPr>
            </w:pPr>
            <w:r w:rsidRPr="00EB3E41">
              <w:rPr>
                <w:sz w:val="16"/>
                <w:szCs w:val="16"/>
              </w:rPr>
              <w:t>CUSTOM DATA: Name: ESN,Prompt: ESN #,Value: 124578</w:t>
            </w:r>
          </w:p>
          <w:p w14:paraId="65DF4B11" w14:textId="77777777" w:rsidR="009E1A4E" w:rsidRPr="00EB3E41" w:rsidRDefault="009E1A4E" w:rsidP="009E1A4E">
            <w:pPr>
              <w:rPr>
                <w:sz w:val="16"/>
                <w:szCs w:val="16"/>
              </w:rPr>
            </w:pPr>
            <w:r w:rsidRPr="00EB3E41">
              <w:rPr>
                <w:sz w:val="16"/>
                <w:szCs w:val="16"/>
              </w:rPr>
              <w:t>ESN # 124578</w:t>
            </w:r>
          </w:p>
          <w:p w14:paraId="424FB2A7" w14:textId="77777777" w:rsidR="009E1A4E" w:rsidRPr="00EB3E41" w:rsidRDefault="009E1A4E" w:rsidP="009E1A4E">
            <w:pPr>
              <w:rPr>
                <w:sz w:val="16"/>
                <w:szCs w:val="16"/>
              </w:rPr>
            </w:pPr>
            <w:r w:rsidRPr="00EB3E41">
              <w:rPr>
                <w:sz w:val="16"/>
                <w:szCs w:val="16"/>
              </w:rPr>
              <w:t>&gt;&gt;&gt;Checking package pricing&lt;&lt;&lt;</w:t>
            </w:r>
          </w:p>
          <w:p w14:paraId="06858497" w14:textId="77777777" w:rsidR="009E1A4E" w:rsidRPr="00EB3E41" w:rsidRDefault="009E1A4E" w:rsidP="009E1A4E">
            <w:pPr>
              <w:rPr>
                <w:sz w:val="16"/>
                <w:szCs w:val="16"/>
              </w:rPr>
            </w:pPr>
            <w:r w:rsidRPr="00EB3E41">
              <w:rPr>
                <w:sz w:val="16"/>
                <w:szCs w:val="16"/>
              </w:rPr>
              <w:t>&gt;&gt;&gt;Back from checking package pricing&lt;&lt;&lt;</w:t>
            </w:r>
          </w:p>
          <w:p w14:paraId="4B3C591D" w14:textId="77777777" w:rsidR="009E1A4E" w:rsidRDefault="009E1A4E" w:rsidP="009E1A4E">
            <w:pPr>
              <w:rPr>
                <w:szCs w:val="20"/>
              </w:rPr>
            </w:pPr>
            <w:r>
              <w:rPr>
                <w:sz w:val="16"/>
                <w:szCs w:val="16"/>
              </w:rPr>
              <w:t>…</w:t>
            </w:r>
          </w:p>
        </w:tc>
        <w:tc>
          <w:tcPr>
            <w:tcW w:w="3505" w:type="dxa"/>
            <w:tcBorders>
              <w:left w:val="single" w:sz="4" w:space="0" w:color="auto"/>
            </w:tcBorders>
          </w:tcPr>
          <w:p w14:paraId="65339994" w14:textId="77777777" w:rsidR="009E1A4E" w:rsidRPr="009E1A4E" w:rsidRDefault="009E1A4E" w:rsidP="00A01DB1">
            <w:pPr>
              <w:spacing w:after="120"/>
              <w:rPr>
                <w:sz w:val="18"/>
                <w:szCs w:val="18"/>
              </w:rPr>
            </w:pPr>
          </w:p>
          <w:p w14:paraId="0797C020" w14:textId="77777777" w:rsidR="009E1A4E" w:rsidRPr="009E1A4E" w:rsidRDefault="009E1A4E" w:rsidP="00A01DB1">
            <w:pPr>
              <w:spacing w:after="120"/>
              <w:rPr>
                <w:sz w:val="18"/>
                <w:szCs w:val="18"/>
              </w:rPr>
            </w:pPr>
          </w:p>
          <w:p w14:paraId="63B23AAE" w14:textId="77777777" w:rsidR="009E1A4E" w:rsidRPr="009E1A4E" w:rsidRDefault="009E1A4E" w:rsidP="00A01DB1">
            <w:pPr>
              <w:spacing w:after="120"/>
              <w:rPr>
                <w:sz w:val="18"/>
                <w:szCs w:val="18"/>
              </w:rPr>
            </w:pPr>
          </w:p>
          <w:p w14:paraId="478201BF" w14:textId="77777777" w:rsidR="009E1A4E" w:rsidRPr="009E1A4E" w:rsidRDefault="009E1A4E" w:rsidP="00A01DB1">
            <w:pPr>
              <w:spacing w:after="120"/>
              <w:rPr>
                <w:sz w:val="18"/>
                <w:szCs w:val="18"/>
              </w:rPr>
            </w:pPr>
          </w:p>
          <w:p w14:paraId="6189E2BD" w14:textId="32B52E71" w:rsidR="009E1A4E" w:rsidRDefault="009E1A4E" w:rsidP="009E1A4E">
            <w:pPr>
              <w:spacing w:after="120"/>
              <w:rPr>
                <w:sz w:val="18"/>
                <w:szCs w:val="18"/>
              </w:rPr>
            </w:pPr>
            <w:r w:rsidRPr="009E1A4E">
              <w:rPr>
                <w:sz w:val="18"/>
                <w:szCs w:val="18"/>
              </w:rPr>
              <w:t xml:space="preserve">The “S ORDER #” text is hard coded and the order number is the value from GenericImportResponse\Order@OrderNo in the </w:t>
            </w:r>
            <w:r w:rsidRPr="002F65CD">
              <w:rPr>
                <w:sz w:val="18"/>
                <w:szCs w:val="18"/>
              </w:rPr>
              <w:t xml:space="preserve">response </w:t>
            </w:r>
          </w:p>
          <w:p w14:paraId="01CC4B26" w14:textId="77777777" w:rsidR="0019238D" w:rsidRDefault="0019238D" w:rsidP="0019238D">
            <w:pPr>
              <w:spacing w:after="120"/>
              <w:rPr>
                <w:rFonts w:cs="Arial"/>
                <w:noProof/>
                <w:sz w:val="18"/>
                <w:szCs w:val="18"/>
              </w:rPr>
            </w:pPr>
            <w:r>
              <w:rPr>
                <w:sz w:val="18"/>
                <w:szCs w:val="18"/>
              </w:rPr>
              <w:t xml:space="preserve">The “ORDER SOURCE SYSTEM:” text is hard coded and the system is the value from </w:t>
            </w:r>
            <w:r w:rsidRPr="00670B34">
              <w:rPr>
                <w:rFonts w:cs="Arial"/>
                <w:noProof/>
                <w:sz w:val="18"/>
                <w:szCs w:val="18"/>
              </w:rPr>
              <w:t>GenericImportResponse</w:t>
            </w:r>
            <w:r>
              <w:rPr>
                <w:rFonts w:cs="Arial"/>
                <w:noProof/>
                <w:sz w:val="18"/>
                <w:szCs w:val="18"/>
              </w:rPr>
              <w:t>\</w:t>
            </w:r>
            <w:hyperlink r:id="rId19" w:history="1">
              <w:r w:rsidRPr="00840398">
                <w:rPr>
                  <w:rFonts w:cs="Arial"/>
                  <w:noProof/>
                  <w:sz w:val="18"/>
                  <w:szCs w:val="18"/>
                </w:rPr>
                <w:t>ApplicationSource</w:t>
              </w:r>
            </w:hyperlink>
            <w:r>
              <w:rPr>
                <w:rFonts w:cs="Arial"/>
                <w:noProof/>
                <w:sz w:val="18"/>
                <w:szCs w:val="18"/>
              </w:rPr>
              <w:t>@</w:t>
            </w:r>
            <w:r w:rsidRPr="00840398">
              <w:rPr>
                <w:rFonts w:cs="Arial"/>
                <w:noProof/>
                <w:sz w:val="18"/>
                <w:szCs w:val="18"/>
              </w:rPr>
              <w:t>ApplicationID</w:t>
            </w:r>
          </w:p>
          <w:p w14:paraId="156BA628" w14:textId="77777777" w:rsidR="0019238D" w:rsidRDefault="0019238D" w:rsidP="0019238D">
            <w:pPr>
              <w:spacing w:after="120"/>
              <w:rPr>
                <w:sz w:val="18"/>
                <w:szCs w:val="18"/>
              </w:rPr>
            </w:pPr>
          </w:p>
          <w:p w14:paraId="5DD20C99" w14:textId="19CA2278" w:rsidR="0019238D" w:rsidRPr="009E1A4E" w:rsidRDefault="0019238D" w:rsidP="008C4AF5">
            <w:pPr>
              <w:spacing w:after="120"/>
              <w:rPr>
                <w:sz w:val="18"/>
                <w:szCs w:val="18"/>
              </w:rPr>
            </w:pPr>
            <w:r>
              <w:rPr>
                <w:sz w:val="18"/>
                <w:szCs w:val="18"/>
              </w:rPr>
              <w:t xml:space="preserve">The data after the “CUSTOM DATA:” </w:t>
            </w:r>
            <w:r w:rsidR="00AE28BF">
              <w:rPr>
                <w:sz w:val="18"/>
                <w:szCs w:val="18"/>
              </w:rPr>
              <w:t>are</w:t>
            </w:r>
            <w:r>
              <w:rPr>
                <w:sz w:val="18"/>
                <w:szCs w:val="18"/>
              </w:rPr>
              <w:t xml:space="preserve"> the attribute name and value</w:t>
            </w:r>
            <w:r w:rsidR="00AE28BF">
              <w:rPr>
                <w:sz w:val="18"/>
                <w:szCs w:val="18"/>
              </w:rPr>
              <w:t>s on</w:t>
            </w:r>
            <w:r>
              <w:rPr>
                <w:sz w:val="18"/>
                <w:szCs w:val="18"/>
              </w:rPr>
              <w:t xml:space="preserve"> </w:t>
            </w:r>
            <w:r w:rsidRPr="00C7517B">
              <w:t>GenericImportResponse\Order\OrderLines</w:t>
            </w:r>
            <w:r>
              <w:t>\OrderLine\ExtensionData\Data</w:t>
            </w:r>
            <w:r w:rsidR="00AE28BF">
              <w:t>.  A “:” is hardcoded between name and value and a “,” is hardcoded between each attribute.</w:t>
            </w:r>
          </w:p>
        </w:tc>
      </w:tr>
    </w:tbl>
    <w:p w14:paraId="76DDFE5F" w14:textId="45F470DC" w:rsidR="00A01DB1" w:rsidRPr="006607AB" w:rsidRDefault="00A01DB1" w:rsidP="00A01DB1">
      <w:pPr>
        <w:pStyle w:val="Caption"/>
        <w:jc w:val="center"/>
      </w:pPr>
      <w:r>
        <w:t xml:space="preserve">Figure </w:t>
      </w:r>
      <w:r w:rsidR="00D33183">
        <w:fldChar w:fldCharType="begin"/>
      </w:r>
      <w:r w:rsidR="00D33183">
        <w:instrText xml:space="preserve"> SEQ Figure \* ARABIC </w:instrText>
      </w:r>
      <w:r w:rsidR="00D33183">
        <w:fldChar w:fldCharType="separate"/>
      </w:r>
      <w:r w:rsidR="00B177F9">
        <w:rPr>
          <w:noProof/>
        </w:rPr>
        <w:t>7</w:t>
      </w:r>
      <w:r w:rsidR="00D33183">
        <w:rPr>
          <w:noProof/>
        </w:rPr>
        <w:fldChar w:fldCharType="end"/>
      </w:r>
      <w:r>
        <w:t>:  EJ Logging</w:t>
      </w:r>
    </w:p>
    <w:p w14:paraId="3D746A23" w14:textId="77777777" w:rsidR="00A01DB1" w:rsidRPr="00A01DB1" w:rsidRDefault="00A01DB1" w:rsidP="00AE01C3">
      <w:pPr>
        <w:pStyle w:val="Heading2"/>
      </w:pPr>
      <w:bookmarkStart w:id="259" w:name="_Toc291669238"/>
      <w:bookmarkStart w:id="260" w:name="_Toc323725612"/>
      <w:bookmarkStart w:id="261" w:name="_Toc323818550"/>
      <w:bookmarkStart w:id="262" w:name="_Toc324415469"/>
      <w:bookmarkStart w:id="263" w:name="_Toc411629306"/>
      <w:r w:rsidRPr="00A01DB1">
        <w:lastRenderedPageBreak/>
        <w:t>POSLog Changes</w:t>
      </w:r>
      <w:bookmarkEnd w:id="259"/>
      <w:bookmarkEnd w:id="260"/>
      <w:bookmarkEnd w:id="261"/>
      <w:bookmarkEnd w:id="262"/>
      <w:bookmarkEnd w:id="263"/>
    </w:p>
    <w:p w14:paraId="3618A2A6" w14:textId="77777777" w:rsidR="00A01DB1" w:rsidRDefault="00AE28BF" w:rsidP="00CB303A">
      <w:pPr>
        <w:pStyle w:val="Heading3"/>
      </w:pPr>
      <w:bookmarkStart w:id="264" w:name="_Ref398899181"/>
      <w:r>
        <w:t>Order Source Information</w:t>
      </w:r>
      <w:bookmarkEnd w:id="264"/>
    </w:p>
    <w:p w14:paraId="6A247D4A" w14:textId="77777777" w:rsidR="00A01DB1" w:rsidRDefault="00A01DB1" w:rsidP="00AC4EEB">
      <w:pPr>
        <w:pStyle w:val="Heading4"/>
      </w:pPr>
      <w:bookmarkStart w:id="265" w:name="_Ref400528738"/>
      <w:r>
        <w:t>Schema Changes</w:t>
      </w:r>
      <w:bookmarkEnd w:id="265"/>
    </w:p>
    <w:p w14:paraId="14E76890" w14:textId="77777777" w:rsidR="00A01DB1" w:rsidRPr="00AE28BF" w:rsidRDefault="00AE28BF" w:rsidP="00A01DB1">
      <w:pPr>
        <w:pStyle w:val="BodyText"/>
      </w:pPr>
      <w:r>
        <w:t xml:space="preserve">A new enumeration value is added to the </w:t>
      </w:r>
    </w:p>
    <w:p w14:paraId="0CA30647" w14:textId="77777777" w:rsidR="00AE28BF" w:rsidRPr="00AE28BF" w:rsidRDefault="00AE28BF" w:rsidP="00D14923">
      <w:pPr>
        <w:pStyle w:val="Code"/>
      </w:pPr>
      <w:r w:rsidRPr="00AE28BF">
        <w:t>&lt;xs:simpleType name=”OrderSourceSystemTypeEnumeration”&gt;</w:t>
      </w:r>
    </w:p>
    <w:p w14:paraId="65347A7A" w14:textId="77777777" w:rsidR="00AE28BF" w:rsidRPr="00271712" w:rsidRDefault="00AE28BF" w:rsidP="00D14923">
      <w:pPr>
        <w:pStyle w:val="Code"/>
      </w:pPr>
      <w:r w:rsidRPr="00271712">
        <w:tab/>
        <w:t>&lt;xs:annotaion&gt;</w:t>
      </w:r>
    </w:p>
    <w:p w14:paraId="294B8C5D" w14:textId="77777777" w:rsidR="00AE28BF" w:rsidRPr="00271712" w:rsidRDefault="00AE28BF" w:rsidP="00D14923">
      <w:pPr>
        <w:pStyle w:val="Code"/>
      </w:pPr>
      <w:r w:rsidRPr="00271712">
        <w:tab/>
      </w:r>
      <w:r w:rsidRPr="00271712">
        <w:tab/>
        <w:t>&lt;xs:documentation&gt;</w:t>
      </w:r>
    </w:p>
    <w:p w14:paraId="525490CB" w14:textId="77777777" w:rsidR="00AE28BF" w:rsidRPr="00271712" w:rsidRDefault="00AE28BF" w:rsidP="00D14923">
      <w:pPr>
        <w:pStyle w:val="Code"/>
      </w:pPr>
      <w:r w:rsidRPr="00271712">
        <w:tab/>
      </w:r>
      <w:r w:rsidRPr="00271712">
        <w:tab/>
      </w:r>
      <w:r w:rsidRPr="00271712">
        <w:tab/>
        <w:t>RIP-Remote Inventory Processing</w:t>
      </w:r>
    </w:p>
    <w:p w14:paraId="1143A0C1" w14:textId="77777777" w:rsidR="00AE28BF" w:rsidRPr="00271712" w:rsidRDefault="00AE28BF" w:rsidP="00D14923">
      <w:pPr>
        <w:pStyle w:val="Code"/>
      </w:pPr>
      <w:r w:rsidRPr="00271712">
        <w:tab/>
      </w:r>
      <w:r w:rsidRPr="00271712">
        <w:tab/>
      </w:r>
      <w:r w:rsidRPr="00271712">
        <w:tab/>
        <w:t>GRID-WFMS</w:t>
      </w:r>
    </w:p>
    <w:p w14:paraId="6A7AB9E4" w14:textId="77777777" w:rsidR="00AE28BF" w:rsidRPr="00271712" w:rsidRDefault="00AE28BF" w:rsidP="00D14923">
      <w:pPr>
        <w:pStyle w:val="Code"/>
      </w:pPr>
      <w:r w:rsidRPr="00271712">
        <w:tab/>
      </w:r>
      <w:r w:rsidRPr="00271712">
        <w:tab/>
      </w:r>
      <w:r w:rsidRPr="00271712">
        <w:tab/>
        <w:t>MCCP-FS – Multi-Channel Order Source System for Future Shop</w:t>
      </w:r>
    </w:p>
    <w:p w14:paraId="013A5F5C" w14:textId="77777777" w:rsidR="00AE28BF" w:rsidRPr="00271712" w:rsidRDefault="00AE28BF" w:rsidP="00D14923">
      <w:pPr>
        <w:pStyle w:val="Code"/>
      </w:pPr>
      <w:r w:rsidRPr="00271712">
        <w:tab/>
      </w:r>
      <w:r w:rsidRPr="00271712">
        <w:tab/>
      </w:r>
      <w:r w:rsidRPr="00271712">
        <w:tab/>
        <w:t>MCCP-BB – Multi-Channel Order Source System for Best Buy</w:t>
      </w:r>
    </w:p>
    <w:p w14:paraId="376905BE" w14:textId="77777777" w:rsidR="00AE28BF" w:rsidRPr="00271712" w:rsidRDefault="00AE28BF" w:rsidP="00D14923">
      <w:pPr>
        <w:pStyle w:val="Code"/>
      </w:pPr>
      <w:r w:rsidRPr="00271712">
        <w:tab/>
      </w:r>
      <w:r w:rsidRPr="00271712">
        <w:tab/>
        <w:t>&lt;/xs:documentation&gt;</w:t>
      </w:r>
    </w:p>
    <w:p w14:paraId="530E2224" w14:textId="77777777" w:rsidR="00AE28BF" w:rsidRPr="00271712" w:rsidRDefault="00AE28BF" w:rsidP="00D14923">
      <w:pPr>
        <w:pStyle w:val="Code"/>
      </w:pPr>
      <w:r w:rsidRPr="00271712">
        <w:tab/>
        <w:t>&lt;/xs:annotation&gt;</w:t>
      </w:r>
    </w:p>
    <w:p w14:paraId="60409565" w14:textId="77777777" w:rsidR="00AE28BF" w:rsidRPr="00271712" w:rsidRDefault="00AE28BF" w:rsidP="00D14923">
      <w:pPr>
        <w:pStyle w:val="Code"/>
      </w:pPr>
      <w:r w:rsidRPr="00271712">
        <w:tab/>
        <w:t>&lt;xs:restriction base=”xs:NMTOKEN”&gt;</w:t>
      </w:r>
    </w:p>
    <w:p w14:paraId="28B0271F" w14:textId="77777777" w:rsidR="00AE28BF" w:rsidRPr="00271712" w:rsidRDefault="00AE28BF" w:rsidP="00D14923">
      <w:pPr>
        <w:pStyle w:val="Code"/>
      </w:pPr>
      <w:r w:rsidRPr="00271712">
        <w:tab/>
      </w:r>
      <w:r w:rsidRPr="00271712">
        <w:tab/>
        <w:t>&lt;xs:enumeration value=”RIP” /&gt;</w:t>
      </w:r>
    </w:p>
    <w:p w14:paraId="08D9AB87" w14:textId="77777777" w:rsidR="00AE28BF" w:rsidRPr="00271712" w:rsidRDefault="00AE28BF" w:rsidP="00D14923">
      <w:pPr>
        <w:pStyle w:val="Code"/>
      </w:pPr>
      <w:r w:rsidRPr="00271712">
        <w:tab/>
      </w:r>
      <w:r w:rsidRPr="00271712">
        <w:tab/>
        <w:t>&lt;xs:enumeration value=”GRID” /&gt;</w:t>
      </w:r>
    </w:p>
    <w:p w14:paraId="219616AA" w14:textId="77777777" w:rsidR="00AE28BF" w:rsidRPr="00271712" w:rsidRDefault="00AE28BF" w:rsidP="00D14923">
      <w:pPr>
        <w:pStyle w:val="Code"/>
      </w:pPr>
      <w:r w:rsidRPr="00271712">
        <w:tab/>
      </w:r>
      <w:r w:rsidRPr="00271712">
        <w:tab/>
        <w:t>&lt;xs:enumeration value=”MCCP-FS” /&gt;</w:t>
      </w:r>
    </w:p>
    <w:p w14:paraId="15F02937" w14:textId="77777777" w:rsidR="00AE28BF" w:rsidRPr="00271712" w:rsidRDefault="00AE28BF" w:rsidP="00D14923">
      <w:pPr>
        <w:pStyle w:val="Code"/>
      </w:pPr>
      <w:r w:rsidRPr="00271712">
        <w:tab/>
      </w:r>
      <w:r w:rsidRPr="00271712">
        <w:tab/>
        <w:t>&lt;xs:enumeration value=”MCCP-BB” /&gt;</w:t>
      </w:r>
    </w:p>
    <w:p w14:paraId="3969D1F6" w14:textId="173ADFAF" w:rsidR="00AE28BF" w:rsidRPr="00D14923" w:rsidRDefault="00AE28BF" w:rsidP="00D14923">
      <w:pPr>
        <w:pStyle w:val="Code"/>
      </w:pPr>
      <w:r w:rsidRPr="00D14923">
        <w:tab/>
      </w:r>
      <w:r w:rsidRPr="00D14923">
        <w:tab/>
        <w:t>&lt;xs:enumeration value=”BEAST” /&gt;</w:t>
      </w:r>
    </w:p>
    <w:p w14:paraId="78CC37FD" w14:textId="05FA0FE6" w:rsidR="00D14923" w:rsidRPr="00D14923" w:rsidRDefault="00D14923" w:rsidP="00D14923">
      <w:pPr>
        <w:pStyle w:val="Code"/>
        <w:rPr>
          <w:b/>
          <w:color w:val="00B0F0"/>
        </w:rPr>
      </w:pPr>
      <w:r w:rsidRPr="00D14923">
        <w:rPr>
          <w:b/>
          <w:color w:val="00B0F0"/>
        </w:rPr>
        <w:tab/>
      </w:r>
      <w:r w:rsidRPr="00D14923">
        <w:rPr>
          <w:b/>
          <w:color w:val="00B0F0"/>
        </w:rPr>
        <w:tab/>
        <w:t>&lt;xs:enumeration value=”</w:t>
      </w:r>
      <w:r>
        <w:rPr>
          <w:b/>
          <w:color w:val="00B0F0"/>
        </w:rPr>
        <w:t>xxx</w:t>
      </w:r>
      <w:r w:rsidRPr="00D14923">
        <w:rPr>
          <w:b/>
          <w:color w:val="00B0F0"/>
        </w:rPr>
        <w:t>” /&gt;</w:t>
      </w:r>
    </w:p>
    <w:p w14:paraId="7F0C7E4B" w14:textId="77777777" w:rsidR="00AE28BF" w:rsidRPr="00271712" w:rsidRDefault="00AE28BF" w:rsidP="00D14923">
      <w:pPr>
        <w:pStyle w:val="Code"/>
      </w:pPr>
      <w:r w:rsidRPr="00271712">
        <w:tab/>
        <w:t>&lt;/xs:restriction&gt;</w:t>
      </w:r>
    </w:p>
    <w:p w14:paraId="1D5607B9" w14:textId="77777777" w:rsidR="00AE28BF" w:rsidRPr="00271712" w:rsidRDefault="00AE28BF" w:rsidP="00D14923">
      <w:pPr>
        <w:pStyle w:val="Code"/>
      </w:pPr>
      <w:r w:rsidRPr="00271712">
        <w:t>&lt;/xs:simpleType&gt;</w:t>
      </w:r>
    </w:p>
    <w:p w14:paraId="0872FD15" w14:textId="77777777" w:rsidR="00A01DB1" w:rsidRDefault="00A01DB1" w:rsidP="00AC4EEB">
      <w:pPr>
        <w:pStyle w:val="Heading4"/>
      </w:pPr>
      <w:r>
        <w:t>Implementation</w:t>
      </w:r>
    </w:p>
    <w:p w14:paraId="3E63BCEF" w14:textId="77777777" w:rsidR="00A01DB1" w:rsidRDefault="0011511A" w:rsidP="0011511A">
      <w:pPr>
        <w:spacing w:after="120"/>
        <w:rPr>
          <w:szCs w:val="20"/>
        </w:rPr>
      </w:pPr>
      <w:r w:rsidRPr="0011511A">
        <w:rPr>
          <w:szCs w:val="20"/>
        </w:rPr>
        <w:t xml:space="preserve">The value for the </w:t>
      </w:r>
      <w:r>
        <w:rPr>
          <w:szCs w:val="20"/>
        </w:rPr>
        <w:t>ThirdPartyOrder\</w:t>
      </w:r>
      <w:r w:rsidRPr="0011511A">
        <w:rPr>
          <w:szCs w:val="20"/>
        </w:rPr>
        <w:t xml:space="preserve">OrderSouceSystem comes from the response in </w:t>
      </w:r>
      <w:r>
        <w:rPr>
          <w:szCs w:val="20"/>
        </w:rPr>
        <w:t>v</w:t>
      </w:r>
      <w:r w:rsidRPr="0011511A">
        <w:rPr>
          <w:szCs w:val="20"/>
        </w:rPr>
        <w:t>alue from GenericImportResponse\</w:t>
      </w:r>
      <w:hyperlink r:id="rId20" w:history="1">
        <w:r w:rsidRPr="0011511A">
          <w:rPr>
            <w:szCs w:val="20"/>
          </w:rPr>
          <w:t>ApplicationSource</w:t>
        </w:r>
      </w:hyperlink>
      <w:r w:rsidRPr="0011511A">
        <w:rPr>
          <w:szCs w:val="20"/>
        </w:rPr>
        <w:t>@ApplicationID in response.</w:t>
      </w:r>
    </w:p>
    <w:p w14:paraId="13540068" w14:textId="77777777" w:rsidR="0011511A" w:rsidRDefault="0011511A" w:rsidP="00CB303A">
      <w:pPr>
        <w:pStyle w:val="Heading3"/>
      </w:pPr>
      <w:bookmarkStart w:id="266" w:name="_Ref398899554"/>
      <w:r>
        <w:t>Order Number Information</w:t>
      </w:r>
      <w:bookmarkEnd w:id="266"/>
    </w:p>
    <w:p w14:paraId="18A0589F" w14:textId="77777777" w:rsidR="0011511A" w:rsidRDefault="0011511A" w:rsidP="0011511A">
      <w:pPr>
        <w:pStyle w:val="Heading4"/>
      </w:pPr>
      <w:r>
        <w:t>Schema Changes</w:t>
      </w:r>
    </w:p>
    <w:p w14:paraId="5A748023" w14:textId="77777777" w:rsidR="0011511A" w:rsidRPr="00AE28BF" w:rsidRDefault="0011511A" w:rsidP="0011511A">
      <w:pPr>
        <w:pStyle w:val="BodyText"/>
      </w:pPr>
      <w:r>
        <w:t xml:space="preserve">There </w:t>
      </w:r>
      <w:r w:rsidR="00E51F74">
        <w:t>are</w:t>
      </w:r>
      <w:r>
        <w:t xml:space="preserve"> no schema change for this information.</w:t>
      </w:r>
    </w:p>
    <w:p w14:paraId="42649748" w14:textId="77777777" w:rsidR="0011511A" w:rsidRDefault="0011511A" w:rsidP="0011511A">
      <w:pPr>
        <w:pStyle w:val="Heading4"/>
      </w:pPr>
      <w:bookmarkStart w:id="267" w:name="_Ref401575768"/>
      <w:r>
        <w:t>Implementation</w:t>
      </w:r>
      <w:bookmarkEnd w:id="267"/>
    </w:p>
    <w:p w14:paraId="280C7375" w14:textId="6540A90B" w:rsidR="0011511A" w:rsidRPr="00E51F74" w:rsidRDefault="0011511A" w:rsidP="0011511A">
      <w:pPr>
        <w:spacing w:after="120"/>
      </w:pPr>
      <w:r w:rsidRPr="0011511A">
        <w:rPr>
          <w:szCs w:val="20"/>
        </w:rPr>
        <w:t xml:space="preserve">The value for the </w:t>
      </w:r>
      <w:r>
        <w:rPr>
          <w:szCs w:val="20"/>
        </w:rPr>
        <w:t>ThirdPartyOrder\</w:t>
      </w:r>
      <w:r w:rsidRPr="0011511A">
        <w:rPr>
          <w:szCs w:val="20"/>
        </w:rPr>
        <w:t>Order</w:t>
      </w:r>
      <w:r w:rsidR="00E51F74">
        <w:rPr>
          <w:szCs w:val="20"/>
        </w:rPr>
        <w:t xml:space="preserve">Number </w:t>
      </w:r>
      <w:r w:rsidRPr="0011511A">
        <w:rPr>
          <w:szCs w:val="20"/>
        </w:rPr>
        <w:t xml:space="preserve">comes from the response in </w:t>
      </w:r>
      <w:r>
        <w:rPr>
          <w:szCs w:val="20"/>
        </w:rPr>
        <w:t>v</w:t>
      </w:r>
      <w:r w:rsidRPr="0011511A">
        <w:rPr>
          <w:szCs w:val="20"/>
        </w:rPr>
        <w:t xml:space="preserve">alue from </w:t>
      </w:r>
      <w:r w:rsidR="00E51F74" w:rsidRPr="00E51F74">
        <w:t>GenericImportResponse\Order@OrderNo</w:t>
      </w:r>
      <w:r w:rsidRPr="00E51F74">
        <w:t xml:space="preserve"> in </w:t>
      </w:r>
      <w:r w:rsidRPr="002F65CD">
        <w:rPr>
          <w:szCs w:val="20"/>
        </w:rPr>
        <w:t>response.</w:t>
      </w:r>
    </w:p>
    <w:p w14:paraId="00B6223B" w14:textId="77777777" w:rsidR="00E51F74" w:rsidRDefault="00E51F74" w:rsidP="00CB303A">
      <w:pPr>
        <w:pStyle w:val="Heading3"/>
      </w:pPr>
      <w:bookmarkStart w:id="268" w:name="_Ref398899991"/>
      <w:r>
        <w:t>Subscription Information</w:t>
      </w:r>
      <w:bookmarkEnd w:id="268"/>
    </w:p>
    <w:p w14:paraId="664BD2ED" w14:textId="77777777" w:rsidR="00E51F74" w:rsidRDefault="00E51F74" w:rsidP="00E51F74">
      <w:pPr>
        <w:pStyle w:val="Heading4"/>
      </w:pPr>
      <w:r>
        <w:t>Schema Changes</w:t>
      </w:r>
    </w:p>
    <w:p w14:paraId="05E7AF5C" w14:textId="77777777" w:rsidR="00E51F74" w:rsidRPr="00AE28BF" w:rsidRDefault="00E51F74" w:rsidP="00E51F74">
      <w:pPr>
        <w:pStyle w:val="BodyText"/>
      </w:pPr>
      <w:r>
        <w:t>There are no schema change for this information.</w:t>
      </w:r>
    </w:p>
    <w:p w14:paraId="243F1286" w14:textId="77777777" w:rsidR="00E51F74" w:rsidRDefault="00E51F74" w:rsidP="00E51F74">
      <w:pPr>
        <w:pStyle w:val="Heading4"/>
      </w:pPr>
      <w:r>
        <w:t>Implementation</w:t>
      </w:r>
    </w:p>
    <w:p w14:paraId="22B657B4" w14:textId="77777777" w:rsidR="00E51F74" w:rsidRPr="00E51F74" w:rsidRDefault="00E51F74" w:rsidP="00E51F74">
      <w:pPr>
        <w:pStyle w:val="BodyText"/>
      </w:pPr>
      <w:r w:rsidRPr="00E51F74">
        <w:t>The value for the Subscription\RelatedItemCustomData elements come from attributes on GenericImportResponse\Order\OrderLines\OrderLine\ExtensionData\Data in response.</w:t>
      </w:r>
    </w:p>
    <w:p w14:paraId="484F50A2" w14:textId="77777777" w:rsidR="0011511A" w:rsidRPr="0011511A" w:rsidRDefault="0011511A" w:rsidP="00CB303A">
      <w:pPr>
        <w:pStyle w:val="Heading3"/>
      </w:pPr>
      <w:bookmarkStart w:id="269" w:name="_Ref398917433"/>
      <w:r w:rsidRPr="0011511A">
        <w:t>POSLog Example</w:t>
      </w:r>
      <w:bookmarkEnd w:id="269"/>
    </w:p>
    <w:p w14:paraId="25D53231" w14:textId="77777777" w:rsidR="0097349F" w:rsidRDefault="0097349F" w:rsidP="00D14923">
      <w:pPr>
        <w:pStyle w:val="Code"/>
      </w:pPr>
      <w:r>
        <w:t>…</w:t>
      </w:r>
    </w:p>
    <w:p w14:paraId="7EF34562" w14:textId="77777777" w:rsidR="0097349F" w:rsidRDefault="0097349F" w:rsidP="00D14923">
      <w:pPr>
        <w:pStyle w:val="Code"/>
      </w:pPr>
      <w:r>
        <w:t>&lt;Sale&gt;</w:t>
      </w:r>
      <w:r>
        <w:tab/>
      </w:r>
    </w:p>
    <w:p w14:paraId="55B9BAA9" w14:textId="77777777" w:rsidR="0097349F" w:rsidRDefault="0097349F" w:rsidP="00D14923">
      <w:pPr>
        <w:pStyle w:val="Code"/>
      </w:pPr>
      <w:r>
        <w:tab/>
        <w:t>&lt;ItemTypeAttributes&gt;</w:t>
      </w:r>
    </w:p>
    <w:p w14:paraId="513ABB30" w14:textId="77777777" w:rsidR="0097349F" w:rsidRDefault="0097349F" w:rsidP="00D14923">
      <w:pPr>
        <w:pStyle w:val="Code"/>
      </w:pPr>
      <w:r>
        <w:tab/>
      </w:r>
      <w:r>
        <w:tab/>
        <w:t>&lt;ItemType&gt;PSPEligible&lt;/ItemType&gt;</w:t>
      </w:r>
    </w:p>
    <w:p w14:paraId="552BF974" w14:textId="77777777" w:rsidR="0097349F" w:rsidRDefault="0097349F" w:rsidP="00D14923">
      <w:pPr>
        <w:pStyle w:val="Code"/>
      </w:pPr>
      <w:r>
        <w:tab/>
      </w:r>
      <w:r>
        <w:tab/>
        <w:t>&lt;ItemType&gt;Subscription&lt;/ItemType&gt;</w:t>
      </w:r>
    </w:p>
    <w:p w14:paraId="130DA8E4" w14:textId="77777777" w:rsidR="0097349F" w:rsidRDefault="0097349F" w:rsidP="00D14923">
      <w:pPr>
        <w:pStyle w:val="Code"/>
      </w:pPr>
      <w:r>
        <w:tab/>
        <w:t>&lt;/ItemTypeAttributes&gt;</w:t>
      </w:r>
    </w:p>
    <w:p w14:paraId="0E14ECD3" w14:textId="77777777" w:rsidR="0097349F" w:rsidRDefault="0097349F" w:rsidP="00D14923">
      <w:pPr>
        <w:pStyle w:val="Code"/>
      </w:pPr>
      <w:r>
        <w:tab/>
        <w:t>&lt;ItemID&gt;10100725&lt;/ItemID&gt;</w:t>
      </w:r>
    </w:p>
    <w:p w14:paraId="53CE24C1" w14:textId="77777777" w:rsidR="0097349F" w:rsidRDefault="0097349F" w:rsidP="00D14923">
      <w:pPr>
        <w:pStyle w:val="Code"/>
      </w:pPr>
      <w:r>
        <w:tab/>
        <w:t>&lt;ItemNotOnFileFlag&gt;false&lt;/ItemNotOnFileFlag&gt;</w:t>
      </w:r>
    </w:p>
    <w:p w14:paraId="2664F29B" w14:textId="77777777" w:rsidR="0097349F" w:rsidRDefault="0097349F" w:rsidP="00D14923">
      <w:pPr>
        <w:pStyle w:val="Code"/>
      </w:pPr>
      <w:r>
        <w:tab/>
        <w:t>&lt;Description&gt;CURVE 8330&lt;/Description&gt;</w:t>
      </w:r>
    </w:p>
    <w:p w14:paraId="09BBECC5" w14:textId="77777777" w:rsidR="0097349F" w:rsidRDefault="0097349F" w:rsidP="00D14923">
      <w:pPr>
        <w:pStyle w:val="Code"/>
      </w:pPr>
      <w:r>
        <w:tab/>
        <w:t>&lt;RegularSalesUnitPrice Currency="CAD" UnitOfMeasureCode="EA"&gt;429.97&lt;/RegularSalesUnitPrice&gt;</w:t>
      </w:r>
    </w:p>
    <w:p w14:paraId="0976E77C" w14:textId="77777777" w:rsidR="0097349F" w:rsidRDefault="0097349F" w:rsidP="00D14923">
      <w:pPr>
        <w:pStyle w:val="Code"/>
      </w:pPr>
      <w:r>
        <w:tab/>
        <w:t>&lt;ActualSalesUnitPrice Currency="CAD" UnitOfMeasureCode="EA"&gt;429.97&lt;/ActualSalesUnitPrice&gt;</w:t>
      </w:r>
    </w:p>
    <w:p w14:paraId="319B3014" w14:textId="77777777" w:rsidR="0097349F" w:rsidRDefault="0097349F" w:rsidP="00D14923">
      <w:pPr>
        <w:pStyle w:val="Code"/>
      </w:pPr>
      <w:r>
        <w:tab/>
        <w:t>&lt;ItemCost Currency="CAD"&gt;496.32&lt;/ItemCost&gt;</w:t>
      </w:r>
    </w:p>
    <w:p w14:paraId="2990334D" w14:textId="77777777" w:rsidR="0097349F" w:rsidRDefault="0097349F" w:rsidP="00D14923">
      <w:pPr>
        <w:pStyle w:val="Code"/>
      </w:pPr>
      <w:r>
        <w:tab/>
        <w:t>&lt;ExtendedAmount Currency="CAD"&gt;429.97&lt;/ExtendedAmount&gt;</w:t>
      </w:r>
    </w:p>
    <w:p w14:paraId="1C0CE81E" w14:textId="77777777" w:rsidR="0097349F" w:rsidRDefault="0097349F" w:rsidP="00D14923">
      <w:pPr>
        <w:pStyle w:val="Code"/>
      </w:pPr>
      <w:r>
        <w:tab/>
        <w:t>&lt;DiscountAmount Currency="CAD"&gt;0&lt;/DiscountAmount&gt;</w:t>
      </w:r>
    </w:p>
    <w:p w14:paraId="363183E4" w14:textId="77777777" w:rsidR="0097349F" w:rsidRDefault="0097349F" w:rsidP="00D14923">
      <w:pPr>
        <w:pStyle w:val="Code"/>
      </w:pPr>
      <w:r>
        <w:tab/>
        <w:t>&lt;ExtendedDiscountAmount Currency="CAD"&gt;0&lt;/ExtendedDiscountAmount&gt;</w:t>
      </w:r>
    </w:p>
    <w:p w14:paraId="249D9620" w14:textId="77777777" w:rsidR="0097349F" w:rsidRDefault="0097349F" w:rsidP="00D14923">
      <w:pPr>
        <w:pStyle w:val="Code"/>
      </w:pPr>
      <w:r>
        <w:tab/>
        <w:t>&lt;MerchandiseReferenceNumber&gt;46&lt;/MerchandiseReferenceNumber&gt;</w:t>
      </w:r>
    </w:p>
    <w:p w14:paraId="4C950A5D" w14:textId="77777777" w:rsidR="0097349F" w:rsidRDefault="00046EA8" w:rsidP="00D14923">
      <w:pPr>
        <w:pStyle w:val="Code"/>
      </w:pPr>
      <w:r>
        <w:lastRenderedPageBreak/>
        <w:tab/>
      </w:r>
      <w:r w:rsidR="0097349F">
        <w:t>&lt;StoreHierarchyID&gt;46&lt;/StoreHierarchyID&gt;</w:t>
      </w:r>
    </w:p>
    <w:p w14:paraId="0CBB693B" w14:textId="77777777" w:rsidR="0097349F" w:rsidRDefault="00046EA8" w:rsidP="00D14923">
      <w:pPr>
        <w:pStyle w:val="Code"/>
      </w:pPr>
      <w:r>
        <w:tab/>
      </w:r>
      <w:r w:rsidR="0097349F">
        <w:t>&lt;Quantity UnitOfMeasureCode="EA"&gt;1&lt;/Quantity&gt;</w:t>
      </w:r>
    </w:p>
    <w:p w14:paraId="0CC0AEF0" w14:textId="77777777" w:rsidR="0097349F" w:rsidRDefault="00046EA8" w:rsidP="00D14923">
      <w:pPr>
        <w:pStyle w:val="Code"/>
      </w:pPr>
      <w:r>
        <w:tab/>
      </w:r>
      <w:r w:rsidR="0097349F">
        <w:t>&lt;Tax&gt;</w:t>
      </w:r>
    </w:p>
    <w:p w14:paraId="5703F0FF" w14:textId="77777777" w:rsidR="0097349F" w:rsidRDefault="00046EA8" w:rsidP="00D14923">
      <w:pPr>
        <w:pStyle w:val="Code"/>
      </w:pPr>
      <w:r>
        <w:tab/>
      </w:r>
      <w:r>
        <w:tab/>
      </w:r>
      <w:r w:rsidR="0097349F">
        <w:t>&lt;LineNumber&gt;2&lt;/LineNumber&gt;</w:t>
      </w:r>
    </w:p>
    <w:p w14:paraId="4D414F3C" w14:textId="77777777" w:rsidR="0097349F" w:rsidRDefault="00046EA8" w:rsidP="00D14923">
      <w:pPr>
        <w:pStyle w:val="Code"/>
      </w:pPr>
      <w:r>
        <w:tab/>
      </w:r>
      <w:r>
        <w:tab/>
      </w:r>
      <w:r w:rsidR="0097349F">
        <w:t>&lt;Rate&gt;0.05&lt;/Rate&gt;</w:t>
      </w:r>
    </w:p>
    <w:p w14:paraId="5D89A083" w14:textId="77777777" w:rsidR="0097349F" w:rsidRDefault="00046EA8" w:rsidP="00D14923">
      <w:pPr>
        <w:pStyle w:val="Code"/>
      </w:pPr>
      <w:r>
        <w:tab/>
      </w:r>
      <w:r>
        <w:tab/>
      </w:r>
      <w:r w:rsidR="0097349F">
        <w:t>&lt;TaxAmount&gt;21.5&lt;/TaxAmount&gt;</w:t>
      </w:r>
    </w:p>
    <w:p w14:paraId="03DFBB21" w14:textId="77777777" w:rsidR="0097349F" w:rsidRDefault="00046EA8" w:rsidP="00D14923">
      <w:pPr>
        <w:pStyle w:val="Code"/>
      </w:pPr>
      <w:r>
        <w:tab/>
      </w:r>
      <w:r w:rsidR="0097349F">
        <w:t>&lt;/Tax&gt;</w:t>
      </w:r>
    </w:p>
    <w:p w14:paraId="391A85EE" w14:textId="77777777" w:rsidR="0097349F" w:rsidRDefault="00046EA8" w:rsidP="00D14923">
      <w:pPr>
        <w:pStyle w:val="Code"/>
      </w:pPr>
      <w:r>
        <w:tab/>
      </w:r>
      <w:r w:rsidR="0097349F">
        <w:t>&lt;Tax&gt;</w:t>
      </w:r>
    </w:p>
    <w:p w14:paraId="4990C3FE" w14:textId="77777777" w:rsidR="0097349F" w:rsidRDefault="00046EA8" w:rsidP="00D14923">
      <w:pPr>
        <w:pStyle w:val="Code"/>
      </w:pPr>
      <w:r>
        <w:tab/>
      </w:r>
      <w:r>
        <w:tab/>
      </w:r>
      <w:r w:rsidR="0097349F">
        <w:t>&lt;LineNumber&gt;3&lt;/LineNumber&gt;</w:t>
      </w:r>
    </w:p>
    <w:p w14:paraId="51BBBA85" w14:textId="77777777" w:rsidR="0097349F" w:rsidRDefault="00046EA8" w:rsidP="00D14923">
      <w:pPr>
        <w:pStyle w:val="Code"/>
      </w:pPr>
      <w:r>
        <w:tab/>
      </w:r>
      <w:r>
        <w:tab/>
      </w:r>
      <w:r w:rsidR="0097349F">
        <w:t>&lt;Rate&gt;0.07&lt;/Rate&gt;</w:t>
      </w:r>
    </w:p>
    <w:p w14:paraId="29EF5297" w14:textId="77777777" w:rsidR="0097349F" w:rsidRDefault="00046EA8" w:rsidP="00D14923">
      <w:pPr>
        <w:pStyle w:val="Code"/>
      </w:pPr>
      <w:r>
        <w:tab/>
      </w:r>
      <w:r>
        <w:tab/>
      </w:r>
      <w:r w:rsidR="0097349F">
        <w:t>&lt;TaxAmount&gt;30.1&lt;/TaxAmount&gt;</w:t>
      </w:r>
    </w:p>
    <w:p w14:paraId="5D402F43" w14:textId="77777777" w:rsidR="0097349F" w:rsidRDefault="00046EA8" w:rsidP="00D14923">
      <w:pPr>
        <w:pStyle w:val="Code"/>
      </w:pPr>
      <w:r>
        <w:tab/>
      </w:r>
      <w:r w:rsidR="0097349F">
        <w:t>&lt;/Tax&gt;</w:t>
      </w:r>
    </w:p>
    <w:p w14:paraId="02621754" w14:textId="77777777" w:rsidR="0097349F" w:rsidRDefault="00046EA8" w:rsidP="00D14923">
      <w:pPr>
        <w:pStyle w:val="Code"/>
      </w:pPr>
      <w:r>
        <w:tab/>
      </w:r>
      <w:r w:rsidR="0097349F">
        <w:t>&lt;SerialNumber /&gt;</w:t>
      </w:r>
    </w:p>
    <w:p w14:paraId="082599E8" w14:textId="77777777" w:rsidR="0097349F" w:rsidRDefault="00046EA8" w:rsidP="00D14923">
      <w:pPr>
        <w:pStyle w:val="Code"/>
      </w:pPr>
      <w:r>
        <w:tab/>
      </w:r>
      <w:r w:rsidR="0097349F">
        <w:t>&lt;LineItemLink ItemLinkReason="Subscriptions"&gt;</w:t>
      </w:r>
    </w:p>
    <w:p w14:paraId="258E0917" w14:textId="77777777" w:rsidR="0097349F" w:rsidRDefault="00046EA8" w:rsidP="00D14923">
      <w:pPr>
        <w:pStyle w:val="Code"/>
      </w:pPr>
      <w:r>
        <w:tab/>
      </w:r>
      <w:r>
        <w:tab/>
      </w:r>
      <w:r w:rsidR="0097349F">
        <w:t>&lt;ItemLink&gt;4&lt;/ItemLink&gt;</w:t>
      </w:r>
    </w:p>
    <w:p w14:paraId="54FF7D7A" w14:textId="77777777" w:rsidR="0097349F" w:rsidRDefault="00046EA8" w:rsidP="00D14923">
      <w:pPr>
        <w:pStyle w:val="Code"/>
      </w:pPr>
      <w:r>
        <w:tab/>
      </w:r>
      <w:r>
        <w:tab/>
      </w:r>
      <w:r w:rsidR="0097349F">
        <w:t>&lt;LinkAmount xsi:nil="true" /&gt;</w:t>
      </w:r>
    </w:p>
    <w:p w14:paraId="687DA2DF" w14:textId="77777777" w:rsidR="0097349F" w:rsidRDefault="00046EA8" w:rsidP="00D14923">
      <w:pPr>
        <w:pStyle w:val="Code"/>
      </w:pPr>
      <w:r>
        <w:tab/>
      </w:r>
      <w:r w:rsidR="0097349F">
        <w:t>&lt;/LineItemLink&gt;</w:t>
      </w:r>
    </w:p>
    <w:p w14:paraId="36DE3C99" w14:textId="77777777" w:rsidR="0097349F" w:rsidRDefault="00046EA8" w:rsidP="00D14923">
      <w:pPr>
        <w:pStyle w:val="Code"/>
      </w:pPr>
      <w:r>
        <w:tab/>
      </w:r>
      <w:r w:rsidR="0097349F">
        <w:t>&lt;LineItemLink ItemLinkReason="Subscriptions"&gt;</w:t>
      </w:r>
    </w:p>
    <w:p w14:paraId="06C78F87" w14:textId="77777777" w:rsidR="0097349F" w:rsidRDefault="00046EA8" w:rsidP="00D14923">
      <w:pPr>
        <w:pStyle w:val="Code"/>
      </w:pPr>
      <w:r>
        <w:tab/>
      </w:r>
      <w:r>
        <w:tab/>
      </w:r>
      <w:r w:rsidR="0097349F">
        <w:t>&lt;ItemLink&gt;5&lt;/ItemLink&gt;</w:t>
      </w:r>
    </w:p>
    <w:p w14:paraId="30D9EEA2" w14:textId="77777777" w:rsidR="0097349F" w:rsidRDefault="00046EA8" w:rsidP="00D14923">
      <w:pPr>
        <w:pStyle w:val="Code"/>
      </w:pPr>
      <w:r>
        <w:tab/>
      </w:r>
      <w:r>
        <w:tab/>
      </w:r>
      <w:r w:rsidR="0097349F">
        <w:t>&lt;LinkAmount xsi:nil="true" /&gt;</w:t>
      </w:r>
    </w:p>
    <w:p w14:paraId="33A4865B" w14:textId="77777777" w:rsidR="0097349F" w:rsidRDefault="00046EA8" w:rsidP="00D14923">
      <w:pPr>
        <w:pStyle w:val="Code"/>
      </w:pPr>
      <w:r>
        <w:tab/>
      </w:r>
      <w:r w:rsidR="0097349F">
        <w:t>&lt;/LineItemLink&gt;</w:t>
      </w:r>
    </w:p>
    <w:p w14:paraId="49C3322A" w14:textId="77777777" w:rsidR="0097349F" w:rsidRDefault="00046EA8" w:rsidP="00D14923">
      <w:pPr>
        <w:pStyle w:val="Code"/>
      </w:pPr>
      <w:r>
        <w:tab/>
      </w:r>
      <w:r w:rsidR="0097349F">
        <w:t>&lt;CustomDBData Name="PriceReasonCode"&gt;C&lt;/CustomDBData&gt;</w:t>
      </w:r>
    </w:p>
    <w:p w14:paraId="60685EAE" w14:textId="77777777" w:rsidR="0097349F" w:rsidRDefault="00046EA8" w:rsidP="00D14923">
      <w:pPr>
        <w:pStyle w:val="Code"/>
      </w:pPr>
      <w:r>
        <w:tab/>
      </w:r>
      <w:r w:rsidR="0097349F">
        <w:t>&lt;CustomDBData Name="BLENDED_TAX_PCT"&gt; .12&lt;/CustomDBData&gt;</w:t>
      </w:r>
    </w:p>
    <w:p w14:paraId="1F0528DB" w14:textId="77777777" w:rsidR="0097349F" w:rsidRDefault="00046EA8" w:rsidP="00D14923">
      <w:pPr>
        <w:pStyle w:val="Code"/>
      </w:pPr>
      <w:r>
        <w:tab/>
      </w:r>
      <w:r w:rsidR="0097349F">
        <w:t>&lt;DBLowestPrice&gt;429.97&lt;/DBLowestPrice&gt;</w:t>
      </w:r>
    </w:p>
    <w:p w14:paraId="23FD25C3" w14:textId="77777777" w:rsidR="0097349F" w:rsidRDefault="00046EA8" w:rsidP="00D14923">
      <w:pPr>
        <w:pStyle w:val="Code"/>
      </w:pPr>
      <w:r>
        <w:tab/>
      </w:r>
      <w:r w:rsidR="0097349F">
        <w:t>&lt;Department&gt;46&lt;/Department&gt;</w:t>
      </w:r>
    </w:p>
    <w:p w14:paraId="419E7944" w14:textId="77777777" w:rsidR="0097349F" w:rsidRDefault="00046EA8" w:rsidP="00D14923">
      <w:pPr>
        <w:pStyle w:val="Code"/>
      </w:pPr>
      <w:r>
        <w:tab/>
      </w:r>
      <w:r w:rsidR="0097349F">
        <w:t>&lt;Subscription&gt;</w:t>
      </w:r>
    </w:p>
    <w:p w14:paraId="779EEDDB" w14:textId="77777777" w:rsidR="005B0932" w:rsidRPr="00046EA8" w:rsidRDefault="00046EA8" w:rsidP="00D14923">
      <w:pPr>
        <w:pStyle w:val="Code"/>
      </w:pPr>
      <w:r>
        <w:tab/>
      </w:r>
      <w:r>
        <w:tab/>
      </w:r>
      <w:r w:rsidR="0097349F">
        <w:t>&lt;SerialNumber /&gt;</w:t>
      </w:r>
      <w:r w:rsidR="005B0932">
        <w:tab/>
      </w:r>
      <w:r w:rsidR="005B0932">
        <w:tab/>
        <w:t>&gt;</w:t>
      </w:r>
      <w:r w:rsidR="005B0932" w:rsidRPr="00046EA8">
        <w:t xml:space="preserve">&lt;!-- Value from </w:t>
      </w:r>
      <w:r w:rsidR="005B0932">
        <w:t xml:space="preserve">attributes on </w:t>
      </w:r>
    </w:p>
    <w:p w14:paraId="2717E7B1" w14:textId="77777777" w:rsidR="0097349F" w:rsidRDefault="005B0932" w:rsidP="00D14923">
      <w:pPr>
        <w:pStyle w:val="Code"/>
      </w:pPr>
      <w:r w:rsidRPr="00046EA8">
        <w:tab/>
      </w:r>
      <w:r w:rsidRPr="00046EA8">
        <w:tab/>
      </w:r>
      <w:r w:rsidRPr="00046EA8">
        <w:tab/>
      </w:r>
      <w:r>
        <w:tab/>
      </w:r>
      <w:r>
        <w:tab/>
      </w:r>
      <w:r>
        <w:tab/>
      </w:r>
      <w:r w:rsidRPr="00046EA8">
        <w:t xml:space="preserve">in </w:t>
      </w:r>
      <w:r w:rsidRPr="005B0932">
        <w:t xml:space="preserve">GenericImportResponse\Order\OrderLines\OrderLine@SerialNo </w:t>
      </w:r>
      <w:r w:rsidRPr="00046EA8">
        <w:t>response --&gt;</w:t>
      </w:r>
    </w:p>
    <w:p w14:paraId="5B2031F6" w14:textId="77777777" w:rsidR="00046EA8" w:rsidRDefault="00046EA8" w:rsidP="00D14923">
      <w:pPr>
        <w:pStyle w:val="Code"/>
      </w:pPr>
      <w:r>
        <w:tab/>
      </w:r>
      <w:r>
        <w:tab/>
      </w:r>
      <w:r w:rsidR="0097349F">
        <w:t xml:space="preserve">&lt;RelatedItemCustomData Name="PROV_10100725" Prompt="Select  PLAN:"&gt;10063275_PLAN UNDER </w:t>
      </w:r>
    </w:p>
    <w:p w14:paraId="7D29A133" w14:textId="77777777" w:rsidR="00E51F74" w:rsidRPr="00046EA8" w:rsidRDefault="00046EA8" w:rsidP="00D14923">
      <w:pPr>
        <w:pStyle w:val="Code"/>
        <w:rPr>
          <w:color w:val="00B050"/>
        </w:rPr>
      </w:pPr>
      <w:r>
        <w:tab/>
      </w:r>
      <w:r>
        <w:tab/>
      </w:r>
      <w:r>
        <w:tab/>
      </w:r>
      <w:r w:rsidR="0097349F">
        <w:t>$35/MONTH&lt;/RelatedItemCustomData&gt;</w:t>
      </w:r>
      <w:r w:rsidR="00E51F74" w:rsidRPr="00046EA8">
        <w:rPr>
          <w:color w:val="00B050"/>
        </w:rPr>
        <w:t xml:space="preserve">&lt;!-- Value from </w:t>
      </w:r>
      <w:r w:rsidR="00E51F74">
        <w:rPr>
          <w:color w:val="00B050"/>
        </w:rPr>
        <w:t xml:space="preserve">attributes on </w:t>
      </w:r>
    </w:p>
    <w:p w14:paraId="411A24E0" w14:textId="77777777" w:rsidR="00E51F74" w:rsidRPr="00D14923" w:rsidRDefault="00E51F74" w:rsidP="00D14923">
      <w:pPr>
        <w:pStyle w:val="Code"/>
        <w:rPr>
          <w:color w:val="00B050"/>
        </w:rPr>
      </w:pPr>
      <w:r w:rsidRPr="00046EA8">
        <w:tab/>
      </w:r>
      <w:r w:rsidRPr="00046EA8">
        <w:tab/>
      </w:r>
      <w:r w:rsidRPr="00046EA8">
        <w:tab/>
      </w:r>
      <w:r>
        <w:tab/>
      </w:r>
      <w:r>
        <w:tab/>
      </w:r>
      <w:r>
        <w:tab/>
      </w:r>
      <w:r w:rsidRPr="00D14923">
        <w:rPr>
          <w:color w:val="00B050"/>
        </w:rPr>
        <w:t xml:space="preserve">GenericImportResponse\Order\OrderLines\OrderLine\ExtensionData\Data in </w:t>
      </w:r>
    </w:p>
    <w:p w14:paraId="23058F40" w14:textId="77777777" w:rsidR="0097349F" w:rsidRPr="00E51F74" w:rsidRDefault="00E51F74" w:rsidP="00D14923">
      <w:pPr>
        <w:pStyle w:val="Code"/>
      </w:pPr>
      <w:r w:rsidRPr="00D14923">
        <w:rPr>
          <w:color w:val="00B050"/>
        </w:rPr>
        <w:tab/>
      </w:r>
      <w:r w:rsidRPr="00D14923">
        <w:rPr>
          <w:color w:val="00B050"/>
        </w:rPr>
        <w:tab/>
      </w:r>
      <w:r w:rsidRPr="00D14923">
        <w:rPr>
          <w:color w:val="00B050"/>
        </w:rPr>
        <w:tab/>
      </w:r>
      <w:r w:rsidRPr="00D14923">
        <w:rPr>
          <w:color w:val="00B050"/>
        </w:rPr>
        <w:tab/>
      </w:r>
      <w:r w:rsidRPr="00D14923">
        <w:rPr>
          <w:color w:val="00B050"/>
        </w:rPr>
        <w:tab/>
      </w:r>
      <w:r w:rsidRPr="00D14923">
        <w:rPr>
          <w:color w:val="00B050"/>
        </w:rPr>
        <w:tab/>
        <w:t>response --&gt;</w:t>
      </w:r>
    </w:p>
    <w:p w14:paraId="275556FA" w14:textId="77777777" w:rsidR="00046EA8" w:rsidRDefault="00046EA8" w:rsidP="00D14923">
      <w:pPr>
        <w:pStyle w:val="Code"/>
      </w:pPr>
      <w:r>
        <w:tab/>
      </w:r>
      <w:r>
        <w:tab/>
      </w:r>
      <w:r w:rsidR="0097349F">
        <w:t>&lt;RelatedItemCustomData Name="PLAN_10100725" Prompt="Select  PROMO:"&gt;10029903_PLAN $35-</w:t>
      </w:r>
    </w:p>
    <w:p w14:paraId="0FF68EAA" w14:textId="77777777" w:rsidR="00E51F74" w:rsidRPr="00046EA8" w:rsidRDefault="00046EA8" w:rsidP="00D14923">
      <w:pPr>
        <w:pStyle w:val="Code"/>
        <w:rPr>
          <w:color w:val="00B050"/>
        </w:rPr>
      </w:pPr>
      <w:r>
        <w:tab/>
      </w:r>
      <w:r>
        <w:tab/>
      </w:r>
      <w:r>
        <w:tab/>
      </w:r>
      <w:r w:rsidR="0097349F">
        <w:t>$74/MONTH_10063275&lt;/RelatedItemCustomData&gt;</w:t>
      </w:r>
      <w:r w:rsidR="00E51F74" w:rsidRPr="00046EA8">
        <w:rPr>
          <w:color w:val="00B050"/>
        </w:rPr>
        <w:t xml:space="preserve">&lt;!-- Value from </w:t>
      </w:r>
      <w:r w:rsidR="00E51F74">
        <w:rPr>
          <w:color w:val="00B050"/>
        </w:rPr>
        <w:t xml:space="preserve">attributes on </w:t>
      </w:r>
    </w:p>
    <w:p w14:paraId="00CBBB12" w14:textId="77777777" w:rsidR="00E51F74" w:rsidRPr="00D14923" w:rsidRDefault="00E51F74" w:rsidP="00D14923">
      <w:pPr>
        <w:pStyle w:val="Code"/>
        <w:rPr>
          <w:color w:val="00B050"/>
        </w:rPr>
      </w:pPr>
      <w:r w:rsidRPr="00046EA8">
        <w:tab/>
      </w:r>
      <w:r w:rsidRPr="00046EA8">
        <w:tab/>
      </w:r>
      <w:r w:rsidRPr="00046EA8">
        <w:tab/>
      </w:r>
      <w:r>
        <w:tab/>
      </w:r>
      <w:r>
        <w:tab/>
      </w:r>
      <w:r>
        <w:tab/>
      </w:r>
      <w:r w:rsidRPr="00D14923">
        <w:rPr>
          <w:color w:val="00B050"/>
        </w:rPr>
        <w:t xml:space="preserve">GenericImportResponse\Order\OrderLines\OrderLine\ExtensionData\Data in </w:t>
      </w:r>
    </w:p>
    <w:p w14:paraId="22D45491" w14:textId="77777777" w:rsidR="0097349F" w:rsidRDefault="00E51F74" w:rsidP="00D14923">
      <w:pPr>
        <w:pStyle w:val="Code"/>
      </w:pPr>
      <w:r w:rsidRPr="00D14923">
        <w:rPr>
          <w:color w:val="00B050"/>
        </w:rPr>
        <w:tab/>
      </w:r>
      <w:r w:rsidRPr="00D14923">
        <w:rPr>
          <w:color w:val="00B050"/>
        </w:rPr>
        <w:tab/>
      </w:r>
      <w:r w:rsidRPr="00D14923">
        <w:rPr>
          <w:color w:val="00B050"/>
        </w:rPr>
        <w:tab/>
      </w:r>
      <w:r w:rsidRPr="00D14923">
        <w:rPr>
          <w:color w:val="00B050"/>
        </w:rPr>
        <w:tab/>
      </w:r>
      <w:r w:rsidRPr="00D14923">
        <w:rPr>
          <w:color w:val="00B050"/>
        </w:rPr>
        <w:tab/>
      </w:r>
      <w:r w:rsidRPr="00D14923">
        <w:rPr>
          <w:color w:val="00B050"/>
        </w:rPr>
        <w:tab/>
        <w:t>response --&gt;</w:t>
      </w:r>
    </w:p>
    <w:p w14:paraId="46BD0CE7" w14:textId="77777777" w:rsidR="00046EA8" w:rsidRDefault="00046EA8" w:rsidP="00D14923">
      <w:pPr>
        <w:pStyle w:val="Code"/>
      </w:pPr>
      <w:r>
        <w:tab/>
      </w:r>
      <w:r>
        <w:tab/>
      </w:r>
      <w:r w:rsidR="0097349F">
        <w:t xml:space="preserve">&lt;RelatedItemCustomData Name="PROM_10100725" Prompt="Select  SECONDARY </w:t>
      </w:r>
    </w:p>
    <w:p w14:paraId="5DA4D12C" w14:textId="77777777" w:rsidR="00E51F74" w:rsidRPr="00046EA8" w:rsidRDefault="00046EA8" w:rsidP="00D14923">
      <w:pPr>
        <w:pStyle w:val="Code"/>
        <w:rPr>
          <w:color w:val="00B050"/>
        </w:rPr>
      </w:pPr>
      <w:r>
        <w:tab/>
      </w:r>
      <w:r>
        <w:tab/>
      </w:r>
      <w:r>
        <w:tab/>
      </w:r>
      <w:r w:rsidR="0097349F">
        <w:t>PROMO:"&gt;&lt;/RelatedItemCustomData&gt;</w:t>
      </w:r>
      <w:r w:rsidR="00E51F74" w:rsidRPr="00046EA8">
        <w:rPr>
          <w:color w:val="00B050"/>
        </w:rPr>
        <w:t xml:space="preserve">&lt;!-- Value from </w:t>
      </w:r>
      <w:r w:rsidR="00E51F74">
        <w:rPr>
          <w:color w:val="00B050"/>
        </w:rPr>
        <w:t xml:space="preserve">attributes on </w:t>
      </w:r>
    </w:p>
    <w:p w14:paraId="16F95FA7" w14:textId="77777777" w:rsidR="00E51F74" w:rsidRPr="00D14923" w:rsidRDefault="00E51F74" w:rsidP="00D14923">
      <w:pPr>
        <w:pStyle w:val="Code"/>
        <w:rPr>
          <w:color w:val="00B050"/>
        </w:rPr>
      </w:pPr>
      <w:r w:rsidRPr="00046EA8">
        <w:tab/>
      </w:r>
      <w:r w:rsidRPr="00046EA8">
        <w:tab/>
      </w:r>
      <w:r w:rsidRPr="00046EA8">
        <w:tab/>
      </w:r>
      <w:r>
        <w:tab/>
      </w:r>
      <w:r>
        <w:tab/>
      </w:r>
      <w:r>
        <w:tab/>
      </w:r>
      <w:r w:rsidRPr="00D14923">
        <w:rPr>
          <w:color w:val="00B050"/>
        </w:rPr>
        <w:t xml:space="preserve">GenericImportResponse\Order\OrderLines\OrderLine\ExtensionData\Data in </w:t>
      </w:r>
    </w:p>
    <w:p w14:paraId="77D734E6" w14:textId="77777777" w:rsidR="0097349F" w:rsidRDefault="00E51F74" w:rsidP="00D14923">
      <w:pPr>
        <w:pStyle w:val="Code"/>
      </w:pPr>
      <w:r w:rsidRPr="00D14923">
        <w:rPr>
          <w:color w:val="00B050"/>
        </w:rPr>
        <w:tab/>
      </w:r>
      <w:r w:rsidRPr="00D14923">
        <w:rPr>
          <w:color w:val="00B050"/>
        </w:rPr>
        <w:tab/>
      </w:r>
      <w:r w:rsidRPr="00D14923">
        <w:rPr>
          <w:color w:val="00B050"/>
        </w:rPr>
        <w:tab/>
      </w:r>
      <w:r w:rsidRPr="00D14923">
        <w:rPr>
          <w:color w:val="00B050"/>
        </w:rPr>
        <w:tab/>
      </w:r>
      <w:r w:rsidRPr="00D14923">
        <w:rPr>
          <w:color w:val="00B050"/>
        </w:rPr>
        <w:tab/>
      </w:r>
      <w:r w:rsidRPr="00D14923">
        <w:rPr>
          <w:color w:val="00B050"/>
        </w:rPr>
        <w:tab/>
        <w:t>response --&gt;</w:t>
      </w:r>
    </w:p>
    <w:p w14:paraId="16155458" w14:textId="77777777" w:rsidR="0097349F" w:rsidRDefault="00046EA8" w:rsidP="00D14923">
      <w:pPr>
        <w:pStyle w:val="Code"/>
      </w:pPr>
      <w:r>
        <w:tab/>
      </w:r>
      <w:r w:rsidR="0097349F">
        <w:t>&lt;/Subscription&gt;</w:t>
      </w:r>
    </w:p>
    <w:p w14:paraId="4B515FF4" w14:textId="77777777" w:rsidR="005B0932" w:rsidRPr="00046EA8" w:rsidRDefault="0016114A" w:rsidP="00D14923">
      <w:pPr>
        <w:pStyle w:val="Code"/>
        <w:rPr>
          <w:color w:val="00B050"/>
        </w:rPr>
      </w:pPr>
      <w:r>
        <w:tab/>
        <w:t>&lt;Customer IsDirty="true"&gt;</w:t>
      </w:r>
      <w:r w:rsidR="005B0932">
        <w:tab/>
      </w:r>
      <w:r w:rsidR="005B0932">
        <w:tab/>
      </w:r>
      <w:r w:rsidR="005B0932" w:rsidRPr="00046EA8">
        <w:rPr>
          <w:color w:val="00B050"/>
        </w:rPr>
        <w:t xml:space="preserve">&lt;!-- Value from </w:t>
      </w:r>
    </w:p>
    <w:p w14:paraId="0BDADF06" w14:textId="77777777" w:rsidR="0016114A" w:rsidRDefault="005B0932" w:rsidP="00D14923">
      <w:pPr>
        <w:pStyle w:val="Code"/>
      </w:pPr>
      <w:r w:rsidRPr="00046EA8">
        <w:tab/>
      </w:r>
      <w:r w:rsidRPr="00046EA8">
        <w:tab/>
      </w:r>
      <w:r w:rsidRPr="00046EA8">
        <w:tab/>
      </w:r>
      <w:r>
        <w:tab/>
      </w:r>
      <w:r w:rsidRPr="00D14923">
        <w:rPr>
          <w:color w:val="00B050"/>
        </w:rPr>
        <w:t>GenericImportResponse\Order\OrderLines\OrderLine\Address\NameandAddress in response --&gt;</w:t>
      </w:r>
    </w:p>
    <w:p w14:paraId="66AA9250" w14:textId="77777777" w:rsidR="0016114A" w:rsidRDefault="0016114A" w:rsidP="00D14923">
      <w:pPr>
        <w:pStyle w:val="Code"/>
      </w:pPr>
      <w:r>
        <w:tab/>
      </w:r>
      <w:r>
        <w:tab/>
        <w:t>&lt;Prefix /&gt;</w:t>
      </w:r>
    </w:p>
    <w:p w14:paraId="38BBFC8D" w14:textId="77777777" w:rsidR="0016114A" w:rsidRDefault="0016114A" w:rsidP="00D14923">
      <w:pPr>
        <w:pStyle w:val="Code"/>
      </w:pPr>
      <w:r>
        <w:tab/>
      </w:r>
      <w:r>
        <w:tab/>
        <w:t>&lt;FirstName&gt;uiuy&lt;/FirstName&gt;</w:t>
      </w:r>
    </w:p>
    <w:p w14:paraId="1ED47FDF" w14:textId="77777777" w:rsidR="0016114A" w:rsidRDefault="0016114A" w:rsidP="00D14923">
      <w:pPr>
        <w:pStyle w:val="Code"/>
      </w:pPr>
      <w:r>
        <w:tab/>
      </w:r>
      <w:r>
        <w:tab/>
        <w:t>&lt;MiddleName /&gt;</w:t>
      </w:r>
    </w:p>
    <w:p w14:paraId="593A4EE6" w14:textId="77777777" w:rsidR="0016114A" w:rsidRDefault="0016114A" w:rsidP="00D14923">
      <w:pPr>
        <w:pStyle w:val="Code"/>
      </w:pPr>
      <w:r>
        <w:tab/>
      </w:r>
      <w:r>
        <w:tab/>
        <w:t>&lt;LastName&gt;iuyiu&lt;/LastName&gt;</w:t>
      </w:r>
    </w:p>
    <w:p w14:paraId="2CF1B2EF" w14:textId="77777777" w:rsidR="0016114A" w:rsidRDefault="0016114A" w:rsidP="00D14923">
      <w:pPr>
        <w:pStyle w:val="Code"/>
      </w:pPr>
      <w:r>
        <w:tab/>
      </w:r>
      <w:r>
        <w:tab/>
        <w:t>&lt;Suffix /&gt;</w:t>
      </w:r>
    </w:p>
    <w:p w14:paraId="4F6A4B72" w14:textId="77777777" w:rsidR="0016114A" w:rsidRDefault="0016114A" w:rsidP="00D14923">
      <w:pPr>
        <w:pStyle w:val="Code"/>
      </w:pPr>
      <w:r>
        <w:tab/>
      </w:r>
      <w:r>
        <w:tab/>
        <w:t>&lt;Address&gt;</w:t>
      </w:r>
    </w:p>
    <w:p w14:paraId="3BDD3F56" w14:textId="77777777" w:rsidR="0016114A" w:rsidRDefault="0016114A" w:rsidP="00D14923">
      <w:pPr>
        <w:pStyle w:val="Code"/>
      </w:pPr>
      <w:r>
        <w:tab/>
      </w:r>
      <w:r>
        <w:tab/>
      </w:r>
      <w:r>
        <w:tab/>
        <w:t>&lt;Name&gt;uiuy iuyiu&lt;/Name&gt;</w:t>
      </w:r>
    </w:p>
    <w:p w14:paraId="31D3A7CD" w14:textId="77777777" w:rsidR="0016114A" w:rsidRDefault="0016114A" w:rsidP="00D14923">
      <w:pPr>
        <w:pStyle w:val="Code"/>
      </w:pPr>
      <w:r>
        <w:tab/>
      </w:r>
      <w:r>
        <w:tab/>
      </w:r>
      <w:r>
        <w:tab/>
        <w:t>&lt;AddressLine&gt;iuy&lt;/AddressLine&gt;</w:t>
      </w:r>
    </w:p>
    <w:p w14:paraId="1FD929FC" w14:textId="77777777" w:rsidR="0016114A" w:rsidRDefault="0016114A" w:rsidP="00D14923">
      <w:pPr>
        <w:pStyle w:val="Code"/>
      </w:pPr>
      <w:r>
        <w:tab/>
      </w:r>
      <w:r>
        <w:tab/>
      </w:r>
      <w:r>
        <w:tab/>
        <w:t>&lt;AddressLine2&gt;iyuiu&lt;/AddressLine2&gt;</w:t>
      </w:r>
    </w:p>
    <w:p w14:paraId="692C5919" w14:textId="77777777" w:rsidR="0016114A" w:rsidRDefault="0016114A" w:rsidP="00D14923">
      <w:pPr>
        <w:pStyle w:val="Code"/>
      </w:pPr>
      <w:r>
        <w:tab/>
      </w:r>
      <w:r>
        <w:tab/>
      </w:r>
      <w:r>
        <w:tab/>
        <w:t>&lt;City&gt;y&lt;/City&gt;</w:t>
      </w:r>
    </w:p>
    <w:p w14:paraId="656308E5" w14:textId="77777777" w:rsidR="0016114A" w:rsidRDefault="0016114A" w:rsidP="00D14923">
      <w:pPr>
        <w:pStyle w:val="Code"/>
      </w:pPr>
      <w:r>
        <w:tab/>
      </w:r>
      <w:r>
        <w:tab/>
      </w:r>
      <w:r>
        <w:tab/>
        <w:t>&lt;State&gt;ON&lt;/State&gt;</w:t>
      </w:r>
    </w:p>
    <w:p w14:paraId="235919DA" w14:textId="77777777" w:rsidR="0016114A" w:rsidRDefault="0016114A" w:rsidP="00D14923">
      <w:pPr>
        <w:pStyle w:val="Code"/>
      </w:pPr>
      <w:r>
        <w:tab/>
      </w:r>
      <w:r>
        <w:tab/>
      </w:r>
      <w:r>
        <w:tab/>
        <w:t>&lt;PostalCode&gt;m4b1b3&lt;/PostalCode&gt;</w:t>
      </w:r>
    </w:p>
    <w:p w14:paraId="2C417FD0" w14:textId="77777777" w:rsidR="0016114A" w:rsidRDefault="0016114A" w:rsidP="00D14923">
      <w:pPr>
        <w:pStyle w:val="Code"/>
      </w:pPr>
      <w:r>
        <w:tab/>
      </w:r>
      <w:r>
        <w:tab/>
      </w:r>
      <w:r>
        <w:tab/>
        <w:t>&lt;CountryCode&gt;CAN&lt;/CountryCode&gt;</w:t>
      </w:r>
    </w:p>
    <w:p w14:paraId="67D10A34" w14:textId="77777777" w:rsidR="0016114A" w:rsidRDefault="0016114A" w:rsidP="00D14923">
      <w:pPr>
        <w:pStyle w:val="Code"/>
      </w:pPr>
      <w:r>
        <w:tab/>
      </w:r>
      <w:r>
        <w:tab/>
        <w:t>&lt;/Address&gt;</w:t>
      </w:r>
    </w:p>
    <w:p w14:paraId="59815D35" w14:textId="77777777" w:rsidR="0016114A" w:rsidRDefault="0016114A" w:rsidP="00D14923">
      <w:pPr>
        <w:pStyle w:val="Code"/>
      </w:pPr>
      <w:r>
        <w:tab/>
      </w:r>
      <w:r>
        <w:tab/>
        <w:t>&lt;PhoneNumber PhoneType="Home"&gt;</w:t>
      </w:r>
    </w:p>
    <w:p w14:paraId="52E19ECF" w14:textId="77777777" w:rsidR="0016114A" w:rsidRDefault="0016114A" w:rsidP="00D14923">
      <w:pPr>
        <w:pStyle w:val="Code"/>
      </w:pPr>
      <w:r>
        <w:tab/>
      </w:r>
      <w:r>
        <w:tab/>
      </w:r>
      <w:r>
        <w:tab/>
        <w:t>&lt;AreaCode&gt;897&lt;/AreaCode&gt;</w:t>
      </w:r>
    </w:p>
    <w:p w14:paraId="34963BE6" w14:textId="77777777" w:rsidR="0016114A" w:rsidRDefault="0016114A" w:rsidP="00D14923">
      <w:pPr>
        <w:pStyle w:val="Code"/>
      </w:pPr>
      <w:r>
        <w:tab/>
      </w:r>
      <w:r>
        <w:tab/>
      </w:r>
      <w:r>
        <w:tab/>
        <w:t>&lt;TelephoneNumber&gt;987-9879&lt;/TelephoneNumber&gt;</w:t>
      </w:r>
    </w:p>
    <w:p w14:paraId="0284B216" w14:textId="77777777" w:rsidR="0016114A" w:rsidRDefault="0016114A" w:rsidP="00D14923">
      <w:pPr>
        <w:pStyle w:val="Code"/>
      </w:pPr>
      <w:r>
        <w:tab/>
      </w:r>
      <w:r>
        <w:tab/>
        <w:t>&lt;/PhoneNumber&gt;</w:t>
      </w:r>
    </w:p>
    <w:p w14:paraId="37B0AD11" w14:textId="77777777" w:rsidR="0016114A" w:rsidRDefault="0016114A" w:rsidP="00D14923">
      <w:pPr>
        <w:pStyle w:val="Code"/>
      </w:pPr>
      <w:r>
        <w:tab/>
      </w:r>
      <w:r>
        <w:tab/>
        <w:t>&lt;PhoneNumber PhoneType="Work"&gt;</w:t>
      </w:r>
    </w:p>
    <w:p w14:paraId="0FEC2C10" w14:textId="77777777" w:rsidR="0016114A" w:rsidRDefault="005B0932" w:rsidP="00D14923">
      <w:pPr>
        <w:pStyle w:val="Code"/>
      </w:pPr>
      <w:r>
        <w:tab/>
      </w:r>
      <w:r>
        <w:tab/>
      </w:r>
      <w:r>
        <w:tab/>
      </w:r>
      <w:r w:rsidR="0016114A">
        <w:t>&lt;AreaCode /&gt;</w:t>
      </w:r>
    </w:p>
    <w:p w14:paraId="726325D8" w14:textId="77777777" w:rsidR="0016114A" w:rsidRDefault="005B0932" w:rsidP="00D14923">
      <w:pPr>
        <w:pStyle w:val="Code"/>
      </w:pPr>
      <w:r>
        <w:tab/>
      </w:r>
      <w:r>
        <w:tab/>
      </w:r>
      <w:r>
        <w:tab/>
      </w:r>
      <w:r w:rsidR="0016114A">
        <w:t>&lt;TelephoneNumber /&gt;</w:t>
      </w:r>
    </w:p>
    <w:p w14:paraId="60AFCCF9" w14:textId="77777777" w:rsidR="0016114A" w:rsidRDefault="005B0932" w:rsidP="00D14923">
      <w:pPr>
        <w:pStyle w:val="Code"/>
      </w:pPr>
      <w:r>
        <w:tab/>
      </w:r>
      <w:r>
        <w:tab/>
      </w:r>
      <w:r w:rsidR="0016114A">
        <w:t>&lt;/PhoneNumber&gt;</w:t>
      </w:r>
    </w:p>
    <w:p w14:paraId="53574FE3" w14:textId="77777777" w:rsidR="0016114A" w:rsidRDefault="005B0932" w:rsidP="00D14923">
      <w:pPr>
        <w:pStyle w:val="Code"/>
      </w:pPr>
      <w:r>
        <w:tab/>
      </w:r>
      <w:r>
        <w:tab/>
      </w:r>
      <w:r w:rsidR="0016114A">
        <w:t>&lt;eMail&gt;jhjhg@hgf.com&lt;/eMail&gt;</w:t>
      </w:r>
    </w:p>
    <w:p w14:paraId="57A092BA" w14:textId="77777777" w:rsidR="0016114A" w:rsidRDefault="005B0932" w:rsidP="00D14923">
      <w:pPr>
        <w:pStyle w:val="Code"/>
      </w:pPr>
      <w:r>
        <w:lastRenderedPageBreak/>
        <w:tab/>
      </w:r>
      <w:r>
        <w:tab/>
      </w:r>
      <w:r w:rsidR="0016114A">
        <w:t>&lt;AccountNumber /&gt;</w:t>
      </w:r>
    </w:p>
    <w:p w14:paraId="4629CC8D" w14:textId="77777777" w:rsidR="0016114A" w:rsidRDefault="005B0932" w:rsidP="00D14923">
      <w:pPr>
        <w:pStyle w:val="Code"/>
      </w:pPr>
      <w:r>
        <w:tab/>
      </w:r>
      <w:r>
        <w:tab/>
      </w:r>
      <w:r w:rsidR="0016114A">
        <w:t>&lt;Rating /&gt;</w:t>
      </w:r>
    </w:p>
    <w:p w14:paraId="4C99150A" w14:textId="77777777" w:rsidR="0016114A" w:rsidRDefault="005B0932" w:rsidP="00D14923">
      <w:pPr>
        <w:pStyle w:val="Code"/>
      </w:pPr>
      <w:r>
        <w:tab/>
      </w:r>
      <w:r>
        <w:tab/>
      </w:r>
      <w:r w:rsidR="0016114A">
        <w:t>&lt;Role&gt;</w:t>
      </w:r>
      <w:r w:rsidRPr="00E00541">
        <w:t>ESC</w:t>
      </w:r>
      <w:r w:rsidR="0016114A">
        <w:t>&lt;/Role&gt;</w:t>
      </w:r>
    </w:p>
    <w:p w14:paraId="27C8F5FA" w14:textId="77777777" w:rsidR="0016114A" w:rsidRDefault="005B0932" w:rsidP="00D14923">
      <w:pPr>
        <w:pStyle w:val="Code"/>
      </w:pPr>
      <w:r>
        <w:tab/>
      </w:r>
      <w:r>
        <w:tab/>
      </w:r>
      <w:r w:rsidR="0016114A">
        <w:t>&lt;Consent&gt;false&lt;/Consent&gt;</w:t>
      </w:r>
    </w:p>
    <w:p w14:paraId="63914D63" w14:textId="77777777" w:rsidR="0016114A" w:rsidRDefault="005B0932" w:rsidP="00D14923">
      <w:pPr>
        <w:pStyle w:val="Code"/>
      </w:pPr>
      <w:r>
        <w:tab/>
      </w:r>
      <w:r>
        <w:tab/>
      </w:r>
      <w:r w:rsidR="0016114A">
        <w:t>&lt;ConsentDate&gt;2014-08-13&lt;/ConsentDate&gt;</w:t>
      </w:r>
    </w:p>
    <w:p w14:paraId="5852B970" w14:textId="77777777" w:rsidR="0016114A" w:rsidRDefault="005B0932" w:rsidP="00D14923">
      <w:pPr>
        <w:pStyle w:val="Code"/>
      </w:pPr>
      <w:r>
        <w:tab/>
      </w:r>
      <w:r w:rsidR="0016114A">
        <w:t>&lt;/Customer&gt;</w:t>
      </w:r>
    </w:p>
    <w:p w14:paraId="78A0DBCB" w14:textId="77777777" w:rsidR="0097349F" w:rsidRDefault="00046EA8" w:rsidP="00D14923">
      <w:pPr>
        <w:pStyle w:val="Code"/>
      </w:pPr>
      <w:r>
        <w:tab/>
      </w:r>
      <w:r w:rsidR="0097349F">
        <w:t>&lt;ThirdPartyAppIdentifier&gt;0&lt;/ThirdPartyAppIdentifier&gt;</w:t>
      </w:r>
    </w:p>
    <w:p w14:paraId="4E1D0058" w14:textId="77777777" w:rsidR="00046EA8" w:rsidRPr="00046EA8" w:rsidRDefault="00046EA8" w:rsidP="00D14923">
      <w:pPr>
        <w:pStyle w:val="Code"/>
      </w:pPr>
      <w:r w:rsidRPr="00046EA8">
        <w:tab/>
        <w:t>&lt;ThirdPartyOrder Offline=”false”&gt;</w:t>
      </w:r>
    </w:p>
    <w:p w14:paraId="49A304B6" w14:textId="52F1F3F5" w:rsidR="00046EA8" w:rsidRPr="00046EA8" w:rsidRDefault="00046EA8" w:rsidP="00D14923">
      <w:pPr>
        <w:pStyle w:val="Code"/>
        <w:rPr>
          <w:color w:val="00B050"/>
        </w:rPr>
      </w:pPr>
      <w:r w:rsidRPr="00046EA8">
        <w:tab/>
      </w:r>
      <w:r w:rsidRPr="00046EA8">
        <w:tab/>
        <w:t>&lt;OrderNumber&gt;</w:t>
      </w:r>
      <w:r w:rsidR="002F65CD">
        <w:t>B</w:t>
      </w:r>
      <w:r w:rsidRPr="00046EA8">
        <w:t>5328920</w:t>
      </w:r>
      <w:r w:rsidR="002F65CD">
        <w:t>89012345678901</w:t>
      </w:r>
      <w:r w:rsidRPr="00046EA8">
        <w:t>&lt;/OrderNumber&gt;</w:t>
      </w:r>
      <w:r>
        <w:tab/>
      </w:r>
      <w:r w:rsidRPr="00046EA8">
        <w:rPr>
          <w:color w:val="00B050"/>
        </w:rPr>
        <w:t xml:space="preserve">&lt;!-- Value from </w:t>
      </w:r>
    </w:p>
    <w:p w14:paraId="0DF8A4AB" w14:textId="7CFE3B46" w:rsidR="00046EA8" w:rsidRPr="00046EA8" w:rsidRDefault="00046EA8" w:rsidP="00D14923">
      <w:pPr>
        <w:pStyle w:val="Code"/>
        <w:rPr>
          <w:b/>
          <w:color w:val="00B0F0"/>
        </w:rPr>
      </w:pPr>
      <w:r w:rsidRPr="00046EA8">
        <w:tab/>
      </w:r>
      <w:r w:rsidRPr="00046EA8">
        <w:tab/>
      </w:r>
      <w:r w:rsidRPr="00046EA8">
        <w:tab/>
      </w:r>
      <w:r w:rsidR="002F65CD" w:rsidRPr="00046EA8">
        <w:t xml:space="preserve">GenericImportResponse\Order@OrderNo in </w:t>
      </w:r>
      <w:r w:rsidRPr="00046EA8">
        <w:t>response</w:t>
      </w:r>
      <w:r w:rsidR="002F65CD">
        <w:t xml:space="preserve"> </w:t>
      </w:r>
      <w:r w:rsidR="002F65CD" w:rsidRPr="002F65CD">
        <w:t>with the “B” included</w:t>
      </w:r>
      <w:r w:rsidRPr="00046EA8">
        <w:t xml:space="preserve"> --&gt;</w:t>
      </w:r>
    </w:p>
    <w:p w14:paraId="16D1F2D7" w14:textId="7A991847" w:rsidR="00046EA8" w:rsidRPr="00046EA8" w:rsidRDefault="00046EA8" w:rsidP="00D14923">
      <w:pPr>
        <w:pStyle w:val="Code"/>
        <w:rPr>
          <w:color w:val="00B050"/>
        </w:rPr>
      </w:pPr>
      <w:r w:rsidRPr="00046EA8">
        <w:tab/>
      </w:r>
      <w:r w:rsidRPr="00046EA8">
        <w:tab/>
        <w:t>&lt;OrderSourceSystem&gt;</w:t>
      </w:r>
      <w:r w:rsidR="008C4AF5">
        <w:t>BEAST</w:t>
      </w:r>
      <w:r w:rsidRPr="00046EA8">
        <w:t>-FS&lt;/OrderSourceSystem&gt;</w:t>
      </w:r>
      <w:r>
        <w:tab/>
      </w:r>
      <w:r w:rsidRPr="00046EA8">
        <w:rPr>
          <w:color w:val="00B050"/>
        </w:rPr>
        <w:t xml:space="preserve">&lt;!-- Value from </w:t>
      </w:r>
    </w:p>
    <w:p w14:paraId="0F5DD6DC" w14:textId="77777777" w:rsidR="00046EA8" w:rsidRPr="00046EA8" w:rsidRDefault="00046EA8" w:rsidP="00D14923">
      <w:pPr>
        <w:pStyle w:val="Code"/>
        <w:rPr>
          <w:b/>
        </w:rPr>
      </w:pPr>
      <w:r w:rsidRPr="00046EA8">
        <w:rPr>
          <w:color w:val="00B050"/>
        </w:rPr>
        <w:tab/>
      </w:r>
      <w:r w:rsidRPr="00046EA8">
        <w:rPr>
          <w:color w:val="00B050"/>
        </w:rPr>
        <w:tab/>
      </w:r>
      <w:r w:rsidRPr="00046EA8">
        <w:rPr>
          <w:color w:val="00B050"/>
        </w:rPr>
        <w:tab/>
        <w:t>GenericImportResponse\</w:t>
      </w:r>
      <w:hyperlink r:id="rId21" w:history="1">
        <w:r w:rsidRPr="00046EA8">
          <w:rPr>
            <w:color w:val="00B050"/>
          </w:rPr>
          <w:t>ApplicationSource</w:t>
        </w:r>
      </w:hyperlink>
      <w:r w:rsidRPr="00046EA8">
        <w:rPr>
          <w:color w:val="00B050"/>
        </w:rPr>
        <w:t>@ApplicationID in response --&gt;</w:t>
      </w:r>
    </w:p>
    <w:p w14:paraId="1E08649B" w14:textId="77777777" w:rsidR="0011511A" w:rsidRPr="00046EA8" w:rsidRDefault="00046EA8" w:rsidP="00D14923">
      <w:pPr>
        <w:pStyle w:val="Code"/>
        <w:rPr>
          <w:color w:val="00B050"/>
        </w:rPr>
      </w:pPr>
      <w:r w:rsidRPr="00046EA8">
        <w:tab/>
      </w:r>
      <w:r w:rsidRPr="00046EA8">
        <w:tab/>
        <w:t>&lt;ThirdPartyCustomData Name=”PrimeLineNo”&gt;1&lt;ThirdPartyCustomData&gt;</w:t>
      </w:r>
      <w:r w:rsidR="0011511A">
        <w:tab/>
      </w:r>
      <w:r w:rsidR="0011511A" w:rsidRPr="00046EA8">
        <w:rPr>
          <w:color w:val="00B050"/>
        </w:rPr>
        <w:t xml:space="preserve">&lt;!-- Value from </w:t>
      </w:r>
    </w:p>
    <w:p w14:paraId="43084801" w14:textId="77777777" w:rsidR="00046EA8" w:rsidRPr="00046EA8" w:rsidRDefault="0011511A" w:rsidP="00D14923">
      <w:pPr>
        <w:pStyle w:val="Code"/>
        <w:rPr>
          <w:b/>
          <w:color w:val="00B0F0"/>
        </w:rPr>
      </w:pPr>
      <w:r w:rsidRPr="00046EA8">
        <w:tab/>
      </w:r>
      <w:r w:rsidRPr="00046EA8">
        <w:tab/>
      </w:r>
      <w:r w:rsidRPr="00046EA8">
        <w:tab/>
      </w:r>
      <w:r w:rsidRPr="00D14923">
        <w:rPr>
          <w:color w:val="00B050"/>
        </w:rPr>
        <w:t>GenericImportResponse\Order\OrderLines\OrderLine@PrimeLineNo in response --&gt;</w:t>
      </w:r>
    </w:p>
    <w:p w14:paraId="2FBF22F5" w14:textId="77777777" w:rsidR="00046EA8" w:rsidRPr="00046EA8" w:rsidRDefault="00046EA8" w:rsidP="00D14923">
      <w:pPr>
        <w:pStyle w:val="Code"/>
      </w:pPr>
      <w:r w:rsidRPr="00046EA8">
        <w:tab/>
        <w:t>&lt;/ThirdPartyOrder&gt;</w:t>
      </w:r>
    </w:p>
    <w:p w14:paraId="52ACED9D" w14:textId="77777777" w:rsidR="0097349F" w:rsidRDefault="00046EA8" w:rsidP="00D14923">
      <w:pPr>
        <w:pStyle w:val="Code"/>
      </w:pPr>
      <w:r>
        <w:tab/>
      </w:r>
      <w:r w:rsidR="0097349F">
        <w:t>&lt;PIMCode&gt;850000000&lt;/PIMCode&gt;</w:t>
      </w:r>
    </w:p>
    <w:p w14:paraId="4F248D5B" w14:textId="77777777" w:rsidR="0097349F" w:rsidRDefault="00046EA8" w:rsidP="00D14923">
      <w:pPr>
        <w:pStyle w:val="Code"/>
      </w:pPr>
      <w:r>
        <w:tab/>
      </w:r>
      <w:r w:rsidR="0097349F">
        <w:t>&lt;Signature NumPoints="0" Usage=""&gt;&lt;/Signature&gt;</w:t>
      </w:r>
    </w:p>
    <w:p w14:paraId="484FB66C" w14:textId="77777777" w:rsidR="0097349F" w:rsidRDefault="00046EA8" w:rsidP="00D14923">
      <w:pPr>
        <w:pStyle w:val="Code"/>
      </w:pPr>
      <w:r>
        <w:tab/>
      </w:r>
      <w:r w:rsidR="0097349F">
        <w:t>&lt;PriceReasonCode&gt;C&lt;/PriceReasonCode&gt;</w:t>
      </w:r>
    </w:p>
    <w:p w14:paraId="35162952" w14:textId="77777777" w:rsidR="00AE28BF" w:rsidRDefault="0097349F" w:rsidP="00D14923">
      <w:pPr>
        <w:pStyle w:val="Code"/>
      </w:pPr>
      <w:r>
        <w:t>&lt;/Sale&gt;</w:t>
      </w:r>
    </w:p>
    <w:p w14:paraId="2E3C11B2" w14:textId="77777777" w:rsidR="00AE28BF" w:rsidRDefault="00046EA8" w:rsidP="00D14923">
      <w:pPr>
        <w:pStyle w:val="Code"/>
      </w:pPr>
      <w:r>
        <w:t>…</w:t>
      </w:r>
    </w:p>
    <w:p w14:paraId="4580BEFA" w14:textId="77777777" w:rsidR="004C7776" w:rsidRDefault="004C7776" w:rsidP="004C7776">
      <w:pPr>
        <w:spacing w:after="120"/>
        <w:rPr>
          <w:szCs w:val="20"/>
        </w:rPr>
      </w:pPr>
    </w:p>
    <w:p w14:paraId="772B69C3" w14:textId="752640CE" w:rsidR="004C7776" w:rsidRPr="004C7776" w:rsidRDefault="004C7776" w:rsidP="004C7776">
      <w:pPr>
        <w:pStyle w:val="Heading1"/>
      </w:pPr>
      <w:bookmarkStart w:id="270" w:name="_Ref402788328"/>
      <w:bookmarkStart w:id="271" w:name="_Toc411629307"/>
      <w:r w:rsidRPr="004C7776">
        <w:t>Interface Definition</w:t>
      </w:r>
      <w:bookmarkEnd w:id="270"/>
      <w:bookmarkEnd w:id="271"/>
    </w:p>
    <w:p w14:paraId="280BB87B" w14:textId="115283EC" w:rsidR="004C7776" w:rsidRDefault="00CF05D6" w:rsidP="004C7776">
      <w:pPr>
        <w:spacing w:after="120"/>
        <w:rPr>
          <w:szCs w:val="20"/>
        </w:rPr>
      </w:pPr>
      <w:r>
        <w:rPr>
          <w:szCs w:val="20"/>
        </w:rPr>
        <w:object w:dxaOrig="1550" w:dyaOrig="991" w14:anchorId="288ADAF0">
          <v:shape id="_x0000_i1029" type="#_x0000_t75" style="width:77.25pt;height:49.5pt" o:ole="">
            <v:imagedata r:id="rId22" o:title=""/>
          </v:shape>
          <o:OLEObject Type="Embed" ProgID="Package" ShapeID="_x0000_i1029" DrawAspect="Icon" ObjectID="_1491046290" r:id="rId23"/>
        </w:object>
      </w:r>
      <w:r>
        <w:rPr>
          <w:szCs w:val="20"/>
        </w:rPr>
        <w:object w:dxaOrig="1550" w:dyaOrig="991" w14:anchorId="71FDFE27">
          <v:shape id="_x0000_i1030" type="#_x0000_t75" style="width:77.25pt;height:49.5pt" o:ole="">
            <v:imagedata r:id="rId24" o:title=""/>
          </v:shape>
          <o:OLEObject Type="Embed" ProgID="Package" ShapeID="_x0000_i1030" DrawAspect="Icon" ObjectID="_1491046291" r:id="rId25"/>
        </w:object>
      </w:r>
    </w:p>
    <w:p w14:paraId="4DD35BF9" w14:textId="77777777" w:rsidR="00A01DB1" w:rsidRPr="00A01DB1" w:rsidRDefault="00A01DB1" w:rsidP="007742E6">
      <w:pPr>
        <w:pStyle w:val="Heading1"/>
      </w:pPr>
      <w:bookmarkStart w:id="272" w:name="_Toc323725615"/>
      <w:bookmarkStart w:id="273" w:name="_Toc323818555"/>
      <w:bookmarkStart w:id="274" w:name="_Toc324415472"/>
      <w:bookmarkStart w:id="275" w:name="_Ref401573783"/>
      <w:bookmarkStart w:id="276" w:name="_Toc411629308"/>
      <w:r w:rsidRPr="00A01DB1">
        <w:t>Out Of Scope</w:t>
      </w:r>
      <w:bookmarkEnd w:id="272"/>
      <w:bookmarkEnd w:id="273"/>
      <w:bookmarkEnd w:id="274"/>
      <w:bookmarkEnd w:id="275"/>
      <w:bookmarkEnd w:id="276"/>
    </w:p>
    <w:p w14:paraId="407C35ED" w14:textId="401AC7E8" w:rsidR="00A01DB1" w:rsidRPr="0056715A" w:rsidRDefault="00A01DB1" w:rsidP="00EA2934">
      <w:pPr>
        <w:pStyle w:val="BodyText"/>
        <w:numPr>
          <w:ilvl w:val="0"/>
          <w:numId w:val="4"/>
        </w:numPr>
      </w:pPr>
      <w:r w:rsidRPr="0056715A">
        <w:rPr>
          <w:i/>
        </w:rPr>
        <w:t xml:space="preserve">This Specification covers the changes needed to implement the changes for </w:t>
      </w:r>
      <w:r w:rsidR="0056715A" w:rsidRPr="0056715A">
        <w:rPr>
          <w:i/>
        </w:rPr>
        <w:t>using Generic Import Interface</w:t>
      </w:r>
      <w:r w:rsidRPr="0056715A">
        <w:rPr>
          <w:i/>
        </w:rPr>
        <w:t>.  Functionality that has no changes from the current processes is not covered unless needed to provide context.</w:t>
      </w:r>
    </w:p>
    <w:p w14:paraId="790B8391" w14:textId="77777777" w:rsidR="00D578F1" w:rsidRDefault="00D578F1">
      <w:pPr>
        <w:rPr>
          <w:rFonts w:cs="Arial"/>
          <w:b/>
          <w:bCs/>
          <w:kern w:val="32"/>
          <w:sz w:val="32"/>
          <w:szCs w:val="32"/>
        </w:rPr>
      </w:pPr>
      <w:bookmarkStart w:id="277" w:name="_Toc323725616"/>
      <w:bookmarkStart w:id="278" w:name="_Toc323818556"/>
      <w:bookmarkStart w:id="279" w:name="_Toc324415473"/>
      <w:r>
        <w:br w:type="page"/>
      </w:r>
    </w:p>
    <w:p w14:paraId="782D9019" w14:textId="036FCBBB" w:rsidR="00A01DB1" w:rsidRPr="007742E6" w:rsidRDefault="00A01DB1" w:rsidP="007742E6">
      <w:pPr>
        <w:pStyle w:val="Heading1"/>
      </w:pPr>
      <w:bookmarkStart w:id="280" w:name="_Toc411629309"/>
      <w:bookmarkStart w:id="281" w:name="_Ref401575875"/>
      <w:r w:rsidRPr="007742E6">
        <w:lastRenderedPageBreak/>
        <w:t>Business Sign Off</w:t>
      </w:r>
      <w:bookmarkEnd w:id="280"/>
      <w:r w:rsidRPr="007742E6">
        <w:t xml:space="preserve"> </w:t>
      </w:r>
      <w:bookmarkEnd w:id="277"/>
      <w:bookmarkEnd w:id="278"/>
      <w:bookmarkEnd w:id="279"/>
      <w:bookmarkEnd w:id="281"/>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221"/>
        <w:gridCol w:w="2484"/>
        <w:gridCol w:w="4859"/>
      </w:tblGrid>
      <w:tr w:rsidR="007742E6" w:rsidRPr="007742E6" w14:paraId="4E1F0D93" w14:textId="77777777" w:rsidTr="0056715A">
        <w:trPr>
          <w:cantSplit/>
        </w:trPr>
        <w:tc>
          <w:tcPr>
            <w:tcW w:w="3221"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06FE0878" w14:textId="77777777" w:rsidR="007742E6" w:rsidRPr="007742E6" w:rsidRDefault="007742E6" w:rsidP="001E074E">
            <w:pPr>
              <w:rPr>
                <w:b/>
                <w:szCs w:val="20"/>
              </w:rPr>
            </w:pPr>
            <w:r w:rsidRPr="007742E6">
              <w:rPr>
                <w:b/>
                <w:szCs w:val="20"/>
              </w:rPr>
              <w:t>Name</w:t>
            </w:r>
          </w:p>
        </w:tc>
        <w:tc>
          <w:tcPr>
            <w:tcW w:w="248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5A97A0F5" w14:textId="77777777" w:rsidR="007742E6" w:rsidRPr="007742E6" w:rsidRDefault="007742E6" w:rsidP="001E074E">
            <w:pPr>
              <w:rPr>
                <w:b/>
                <w:szCs w:val="20"/>
              </w:rPr>
            </w:pPr>
            <w:r w:rsidRPr="007742E6">
              <w:rPr>
                <w:b/>
                <w:szCs w:val="20"/>
              </w:rPr>
              <w:t>Organization</w:t>
            </w:r>
          </w:p>
        </w:tc>
        <w:tc>
          <w:tcPr>
            <w:tcW w:w="485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0606CE25" w14:textId="77777777" w:rsidR="007742E6" w:rsidRPr="007742E6" w:rsidRDefault="007742E6" w:rsidP="001E074E">
            <w:pPr>
              <w:rPr>
                <w:b/>
                <w:szCs w:val="20"/>
              </w:rPr>
            </w:pPr>
            <w:r w:rsidRPr="007742E6">
              <w:rPr>
                <w:b/>
                <w:szCs w:val="20"/>
              </w:rPr>
              <w:t>Approval Email and/or Date Received</w:t>
            </w:r>
          </w:p>
        </w:tc>
      </w:tr>
      <w:tr w:rsidR="004C7776" w:rsidRPr="004C7776" w14:paraId="7A6C7D63" w14:textId="77777777" w:rsidTr="0056715A">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85899B8" w14:textId="5CBF976E" w:rsidR="007742E6" w:rsidRPr="004C7776" w:rsidRDefault="00432BF6" w:rsidP="001E074E">
            <w:pPr>
              <w:rPr>
                <w:szCs w:val="20"/>
              </w:rPr>
            </w:pPr>
            <w:r w:rsidRPr="004C7776">
              <w:t>Jesse Wielgan</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A0DEF1A" w14:textId="77777777" w:rsidR="007742E6" w:rsidRPr="004C7776" w:rsidRDefault="007742E6" w:rsidP="001E074E">
            <w:pPr>
              <w:rPr>
                <w:szCs w:val="20"/>
              </w:rPr>
            </w:pPr>
            <w:r w:rsidRPr="004C7776">
              <w:rPr>
                <w:szCs w:val="20"/>
              </w:rPr>
              <w:t>Best Buy</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39A8852" w14:textId="77777777" w:rsidR="007742E6" w:rsidRPr="004C7776" w:rsidRDefault="007742E6" w:rsidP="001E074E">
            <w:pPr>
              <w:rPr>
                <w:szCs w:val="20"/>
              </w:rPr>
            </w:pPr>
          </w:p>
        </w:tc>
      </w:tr>
    </w:tbl>
    <w:p w14:paraId="2F1349BC" w14:textId="77777777" w:rsidR="007742E6" w:rsidRDefault="007742E6" w:rsidP="00A01DB1">
      <w:pPr>
        <w:spacing w:after="120"/>
        <w:rPr>
          <w:szCs w:val="20"/>
        </w:rPr>
      </w:pPr>
    </w:p>
    <w:p w14:paraId="12007410" w14:textId="77777777" w:rsidR="00A01DB1" w:rsidRPr="00A01DB1" w:rsidRDefault="00A01DB1" w:rsidP="007742E6">
      <w:pPr>
        <w:pStyle w:val="Heading1"/>
      </w:pPr>
      <w:bookmarkStart w:id="282" w:name="_Toc323725617"/>
      <w:bookmarkStart w:id="283" w:name="_Toc323818557"/>
      <w:bookmarkStart w:id="284" w:name="_Toc324415474"/>
      <w:bookmarkStart w:id="285" w:name="_Ref401575929"/>
      <w:bookmarkStart w:id="286" w:name="_Toc411629310"/>
      <w:r w:rsidRPr="00A01DB1">
        <w:t>Technical Sign Off</w:t>
      </w:r>
      <w:bookmarkEnd w:id="282"/>
      <w:bookmarkEnd w:id="283"/>
      <w:bookmarkEnd w:id="284"/>
      <w:bookmarkEnd w:id="285"/>
      <w:bookmarkEnd w:id="286"/>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221"/>
        <w:gridCol w:w="2484"/>
        <w:gridCol w:w="4859"/>
      </w:tblGrid>
      <w:tr w:rsidR="007742E6" w:rsidRPr="007742E6" w14:paraId="4F1DDD9F" w14:textId="77777777" w:rsidTr="0056715A">
        <w:trPr>
          <w:cantSplit/>
        </w:trPr>
        <w:tc>
          <w:tcPr>
            <w:tcW w:w="3221"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36713738" w14:textId="77777777" w:rsidR="007742E6" w:rsidRPr="007742E6" w:rsidRDefault="007742E6" w:rsidP="001E074E">
            <w:pPr>
              <w:rPr>
                <w:b/>
                <w:szCs w:val="20"/>
              </w:rPr>
            </w:pPr>
            <w:r w:rsidRPr="007742E6">
              <w:rPr>
                <w:b/>
                <w:szCs w:val="20"/>
              </w:rPr>
              <w:t>Name</w:t>
            </w:r>
          </w:p>
        </w:tc>
        <w:tc>
          <w:tcPr>
            <w:tcW w:w="248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30603C08" w14:textId="77777777" w:rsidR="007742E6" w:rsidRPr="007742E6" w:rsidRDefault="007742E6" w:rsidP="001E074E">
            <w:pPr>
              <w:rPr>
                <w:b/>
                <w:szCs w:val="20"/>
              </w:rPr>
            </w:pPr>
            <w:r w:rsidRPr="007742E6">
              <w:rPr>
                <w:b/>
                <w:szCs w:val="20"/>
              </w:rPr>
              <w:t>Organization</w:t>
            </w:r>
          </w:p>
        </w:tc>
        <w:tc>
          <w:tcPr>
            <w:tcW w:w="485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76EBCCD4" w14:textId="77777777" w:rsidR="007742E6" w:rsidRPr="007742E6" w:rsidRDefault="007742E6" w:rsidP="001E074E">
            <w:pPr>
              <w:rPr>
                <w:b/>
                <w:szCs w:val="20"/>
              </w:rPr>
            </w:pPr>
            <w:r w:rsidRPr="007742E6">
              <w:rPr>
                <w:b/>
                <w:szCs w:val="20"/>
              </w:rPr>
              <w:t>Approval Email and/or Date Received</w:t>
            </w:r>
          </w:p>
        </w:tc>
      </w:tr>
      <w:tr w:rsidR="004C7776" w:rsidRPr="004C7776" w14:paraId="057AA3FD" w14:textId="77777777" w:rsidTr="0056715A">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7CBF94C" w14:textId="18E06096" w:rsidR="007742E6" w:rsidRPr="004C7776" w:rsidRDefault="00432BF6" w:rsidP="001E074E">
            <w:pPr>
              <w:rPr>
                <w:szCs w:val="20"/>
              </w:rPr>
            </w:pPr>
            <w:r w:rsidRPr="004C7776">
              <w:t>Kevin Bahng</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727BEF5" w14:textId="77777777" w:rsidR="007742E6" w:rsidRPr="004C7776" w:rsidRDefault="007742E6" w:rsidP="001E074E">
            <w:pPr>
              <w:rPr>
                <w:szCs w:val="20"/>
              </w:rPr>
            </w:pPr>
            <w:r w:rsidRPr="004C7776">
              <w:rPr>
                <w:szCs w:val="20"/>
              </w:rPr>
              <w:t>Best Buy</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AD5C1DA" w14:textId="77777777" w:rsidR="007742E6" w:rsidRPr="004C7776" w:rsidRDefault="007742E6" w:rsidP="001E074E">
            <w:pPr>
              <w:rPr>
                <w:szCs w:val="20"/>
              </w:rPr>
            </w:pPr>
          </w:p>
        </w:tc>
      </w:tr>
    </w:tbl>
    <w:p w14:paraId="4CF1C194" w14:textId="77777777" w:rsidR="007742E6" w:rsidRPr="00116670" w:rsidRDefault="007742E6" w:rsidP="00A01DB1">
      <w:pPr>
        <w:pStyle w:val="BodyText"/>
      </w:pPr>
    </w:p>
    <w:p w14:paraId="719C2C18" w14:textId="77777777" w:rsidR="00A01DB1" w:rsidRPr="00A01DB1" w:rsidRDefault="00A01DB1" w:rsidP="007742E6">
      <w:pPr>
        <w:pStyle w:val="Heading1"/>
      </w:pPr>
      <w:bookmarkStart w:id="287" w:name="_Toc323725618"/>
      <w:bookmarkStart w:id="288" w:name="_Toc323818558"/>
      <w:bookmarkStart w:id="289" w:name="_Toc324415475"/>
      <w:bookmarkStart w:id="290" w:name="_Ref401575952"/>
      <w:bookmarkStart w:id="291" w:name="_Toc411629311"/>
      <w:r w:rsidRPr="00A01DB1">
        <w:t>Technical Review</w:t>
      </w:r>
      <w:bookmarkEnd w:id="287"/>
      <w:bookmarkEnd w:id="288"/>
      <w:bookmarkEnd w:id="289"/>
      <w:bookmarkEnd w:id="290"/>
      <w:bookmarkEnd w:id="291"/>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221"/>
        <w:gridCol w:w="2484"/>
        <w:gridCol w:w="4859"/>
      </w:tblGrid>
      <w:tr w:rsidR="007742E6" w:rsidRPr="007742E6" w14:paraId="0FC982ED" w14:textId="77777777" w:rsidTr="0056715A">
        <w:trPr>
          <w:cantSplit/>
        </w:trPr>
        <w:tc>
          <w:tcPr>
            <w:tcW w:w="3221"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0F54930D" w14:textId="77777777" w:rsidR="007742E6" w:rsidRPr="007742E6" w:rsidRDefault="007742E6" w:rsidP="001E074E">
            <w:pPr>
              <w:rPr>
                <w:b/>
                <w:szCs w:val="20"/>
              </w:rPr>
            </w:pPr>
            <w:r w:rsidRPr="007742E6">
              <w:rPr>
                <w:b/>
                <w:szCs w:val="20"/>
              </w:rPr>
              <w:t>Name</w:t>
            </w:r>
          </w:p>
        </w:tc>
        <w:tc>
          <w:tcPr>
            <w:tcW w:w="248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3A9A16CA" w14:textId="77777777" w:rsidR="007742E6" w:rsidRPr="007742E6" w:rsidRDefault="007742E6" w:rsidP="001E074E">
            <w:pPr>
              <w:rPr>
                <w:b/>
                <w:szCs w:val="20"/>
              </w:rPr>
            </w:pPr>
            <w:r w:rsidRPr="007742E6">
              <w:rPr>
                <w:b/>
                <w:szCs w:val="20"/>
              </w:rPr>
              <w:t>Organization</w:t>
            </w:r>
          </w:p>
        </w:tc>
        <w:tc>
          <w:tcPr>
            <w:tcW w:w="485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44691EA5" w14:textId="77777777" w:rsidR="007742E6" w:rsidRPr="007742E6" w:rsidRDefault="007742E6" w:rsidP="001E074E">
            <w:pPr>
              <w:rPr>
                <w:b/>
                <w:szCs w:val="20"/>
              </w:rPr>
            </w:pPr>
            <w:r w:rsidRPr="007742E6">
              <w:rPr>
                <w:b/>
                <w:szCs w:val="20"/>
              </w:rPr>
              <w:t>Approval Email and/or Date Received</w:t>
            </w:r>
          </w:p>
        </w:tc>
      </w:tr>
      <w:tr w:rsidR="004C7776" w:rsidRPr="004C7776" w14:paraId="1976D600" w14:textId="77777777" w:rsidTr="0056715A">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0B06F8D" w14:textId="3425E00E" w:rsidR="007742E6" w:rsidRPr="004C7776" w:rsidRDefault="00432BF6" w:rsidP="001E074E">
            <w:pPr>
              <w:rPr>
                <w:szCs w:val="20"/>
              </w:rPr>
            </w:pPr>
            <w:r w:rsidRPr="004C7776">
              <w:t>Andy Liang</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BB44991" w14:textId="77777777" w:rsidR="007742E6" w:rsidRPr="004C7776" w:rsidRDefault="007742E6" w:rsidP="001E074E">
            <w:pPr>
              <w:rPr>
                <w:szCs w:val="20"/>
              </w:rPr>
            </w:pPr>
            <w:r w:rsidRPr="004C7776">
              <w:rPr>
                <w:szCs w:val="20"/>
              </w:rPr>
              <w:t>Best Buy</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E77153E" w14:textId="77777777" w:rsidR="007742E6" w:rsidRPr="004C7776" w:rsidRDefault="007742E6" w:rsidP="001E074E">
            <w:pPr>
              <w:rPr>
                <w:szCs w:val="20"/>
              </w:rPr>
            </w:pPr>
          </w:p>
        </w:tc>
      </w:tr>
      <w:tr w:rsidR="004C7776" w:rsidRPr="004C7776" w14:paraId="2B9921D5" w14:textId="77777777" w:rsidTr="0056715A">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4CD2F5E" w14:textId="515FC43C" w:rsidR="00432BF6" w:rsidRPr="004C7776" w:rsidRDefault="00432BF6" w:rsidP="00432BF6">
            <w:r w:rsidRPr="004C7776">
              <w:t>Mark Houghton</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E9EE132" w14:textId="5AE69C3E" w:rsidR="00432BF6" w:rsidRPr="004C7776" w:rsidRDefault="00432BF6" w:rsidP="00432BF6">
            <w:pPr>
              <w:rPr>
                <w:szCs w:val="20"/>
              </w:rPr>
            </w:pPr>
            <w:r w:rsidRPr="004C7776">
              <w:rPr>
                <w:szCs w:val="20"/>
              </w:rPr>
              <w:t>Best Buy</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0320FE8" w14:textId="77777777" w:rsidR="00432BF6" w:rsidRPr="004C7776" w:rsidRDefault="00432BF6" w:rsidP="00432BF6">
            <w:pPr>
              <w:rPr>
                <w:szCs w:val="20"/>
              </w:rPr>
            </w:pPr>
          </w:p>
        </w:tc>
      </w:tr>
      <w:tr w:rsidR="004C7776" w:rsidRPr="004C7776" w14:paraId="18AC1C18" w14:textId="77777777" w:rsidTr="0056715A">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83FAF00" w14:textId="1084ADA0" w:rsidR="00432BF6" w:rsidRPr="004C7776" w:rsidRDefault="00432BF6" w:rsidP="00432BF6">
            <w:r w:rsidRPr="004C7776">
              <w:t>Brandon Ellefson</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E296FFD" w14:textId="5C04EEEF" w:rsidR="00432BF6" w:rsidRPr="004C7776" w:rsidRDefault="00432BF6" w:rsidP="00432BF6">
            <w:pPr>
              <w:rPr>
                <w:szCs w:val="20"/>
              </w:rPr>
            </w:pPr>
            <w:r w:rsidRPr="004C7776">
              <w:rPr>
                <w:szCs w:val="20"/>
              </w:rPr>
              <w:t>Best Buy</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6BA0059" w14:textId="77777777" w:rsidR="00432BF6" w:rsidRPr="004C7776" w:rsidRDefault="00432BF6" w:rsidP="00432BF6">
            <w:pPr>
              <w:rPr>
                <w:szCs w:val="20"/>
              </w:rPr>
            </w:pPr>
          </w:p>
        </w:tc>
      </w:tr>
    </w:tbl>
    <w:p w14:paraId="7EFC75BE" w14:textId="77777777" w:rsidR="007742E6" w:rsidRDefault="007742E6" w:rsidP="00A01DB1">
      <w:pPr>
        <w:spacing w:after="120"/>
        <w:rPr>
          <w:szCs w:val="20"/>
        </w:rPr>
      </w:pPr>
    </w:p>
    <w:p w14:paraId="363DFF9F" w14:textId="77777777" w:rsidR="00A01DB1" w:rsidRPr="00A01DB1" w:rsidRDefault="00A01DB1" w:rsidP="007742E6">
      <w:pPr>
        <w:pStyle w:val="Heading1"/>
      </w:pPr>
      <w:bookmarkStart w:id="292" w:name="_Toc323725619"/>
      <w:bookmarkStart w:id="293" w:name="_Toc323818559"/>
      <w:bookmarkStart w:id="294" w:name="_Toc324415476"/>
      <w:bookmarkStart w:id="295" w:name="_Ref401575978"/>
      <w:bookmarkStart w:id="296" w:name="_Toc411629312"/>
      <w:r w:rsidRPr="00A01DB1">
        <w:t>Technical Inform</w:t>
      </w:r>
      <w:bookmarkEnd w:id="292"/>
      <w:bookmarkEnd w:id="293"/>
      <w:bookmarkEnd w:id="294"/>
      <w:bookmarkEnd w:id="295"/>
      <w:bookmarkEnd w:id="296"/>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221"/>
        <w:gridCol w:w="3555"/>
        <w:gridCol w:w="3788"/>
      </w:tblGrid>
      <w:tr w:rsidR="007742E6" w:rsidRPr="007742E6" w14:paraId="0D63D0D3" w14:textId="77777777" w:rsidTr="00432BF6">
        <w:trPr>
          <w:cantSplit/>
        </w:trPr>
        <w:tc>
          <w:tcPr>
            <w:tcW w:w="3221"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03844B82" w14:textId="77777777" w:rsidR="007742E6" w:rsidRPr="007742E6" w:rsidRDefault="007742E6" w:rsidP="001E074E">
            <w:pPr>
              <w:rPr>
                <w:b/>
                <w:szCs w:val="20"/>
              </w:rPr>
            </w:pPr>
            <w:r w:rsidRPr="007742E6">
              <w:rPr>
                <w:b/>
                <w:szCs w:val="20"/>
              </w:rPr>
              <w:t>Name</w:t>
            </w:r>
          </w:p>
        </w:tc>
        <w:tc>
          <w:tcPr>
            <w:tcW w:w="3555"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05517E6A" w14:textId="77777777" w:rsidR="007742E6" w:rsidRPr="007742E6" w:rsidRDefault="007742E6" w:rsidP="001E074E">
            <w:pPr>
              <w:rPr>
                <w:b/>
                <w:szCs w:val="20"/>
              </w:rPr>
            </w:pPr>
            <w:r w:rsidRPr="007742E6">
              <w:rPr>
                <w:b/>
                <w:szCs w:val="20"/>
              </w:rPr>
              <w:t>Organization</w:t>
            </w:r>
          </w:p>
        </w:tc>
        <w:tc>
          <w:tcPr>
            <w:tcW w:w="3788"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226B673A" w14:textId="77777777" w:rsidR="007742E6" w:rsidRPr="007742E6" w:rsidRDefault="007742E6" w:rsidP="001E074E">
            <w:pPr>
              <w:rPr>
                <w:b/>
                <w:szCs w:val="20"/>
              </w:rPr>
            </w:pPr>
            <w:r w:rsidRPr="007742E6">
              <w:rPr>
                <w:b/>
                <w:szCs w:val="20"/>
              </w:rPr>
              <w:t>Approval Email and/or Date Received</w:t>
            </w:r>
          </w:p>
        </w:tc>
      </w:tr>
      <w:tr w:rsidR="00432BF6" w:rsidRPr="007742E6" w14:paraId="171D90AA" w14:textId="77777777" w:rsidTr="00432BF6">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28F142D" w14:textId="3B42D365" w:rsidR="00432BF6" w:rsidRDefault="00432BF6" w:rsidP="00432BF6">
            <w:pPr>
              <w:rPr>
                <w:color w:val="1F497D"/>
              </w:rPr>
            </w:pPr>
            <w:r w:rsidRPr="00446AB9">
              <w:rPr>
                <w:rFonts w:cs="Arial"/>
                <w:szCs w:val="20"/>
              </w:rPr>
              <w:t>Paul Leung</w:t>
            </w:r>
          </w:p>
        </w:tc>
        <w:tc>
          <w:tcPr>
            <w:tcW w:w="355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605C8EE" w14:textId="0DB4A927" w:rsidR="00432BF6" w:rsidRPr="007742E6" w:rsidRDefault="00432BF6" w:rsidP="00432BF6">
            <w:pPr>
              <w:rPr>
                <w:szCs w:val="20"/>
              </w:rPr>
            </w:pPr>
            <w:r w:rsidRPr="00446AB9">
              <w:rPr>
                <w:rFonts w:cs="Arial"/>
                <w:szCs w:val="20"/>
              </w:rPr>
              <w:t>Storeworks/Stella Nova Technologies</w:t>
            </w:r>
          </w:p>
        </w:tc>
        <w:tc>
          <w:tcPr>
            <w:tcW w:w="378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6FA3059" w14:textId="77777777" w:rsidR="00432BF6" w:rsidRPr="007742E6" w:rsidRDefault="00432BF6" w:rsidP="00432BF6">
            <w:pPr>
              <w:rPr>
                <w:szCs w:val="20"/>
              </w:rPr>
            </w:pPr>
          </w:p>
        </w:tc>
      </w:tr>
      <w:tr w:rsidR="00432BF6" w:rsidRPr="007742E6" w14:paraId="3603A3EE" w14:textId="77777777" w:rsidTr="00432BF6">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3D4F018" w14:textId="44B4A6D8" w:rsidR="00432BF6" w:rsidRPr="00446AB9" w:rsidRDefault="00432BF6" w:rsidP="00432BF6">
            <w:pPr>
              <w:rPr>
                <w:rFonts w:cs="Arial"/>
                <w:szCs w:val="20"/>
              </w:rPr>
            </w:pPr>
            <w:r w:rsidRPr="00446AB9">
              <w:rPr>
                <w:rFonts w:cs="Arial"/>
                <w:szCs w:val="20"/>
              </w:rPr>
              <w:t>Vinodh Narayanan</w:t>
            </w:r>
          </w:p>
        </w:tc>
        <w:tc>
          <w:tcPr>
            <w:tcW w:w="355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B0B991E" w14:textId="61718DF3" w:rsidR="00432BF6" w:rsidRPr="00446AB9" w:rsidRDefault="00432BF6" w:rsidP="00432BF6">
            <w:pPr>
              <w:rPr>
                <w:rFonts w:cs="Arial"/>
                <w:szCs w:val="20"/>
              </w:rPr>
            </w:pPr>
            <w:r w:rsidRPr="00446AB9">
              <w:rPr>
                <w:rFonts w:cs="Arial"/>
                <w:szCs w:val="20"/>
              </w:rPr>
              <w:t>Storeworks/Stella Nova Technologies</w:t>
            </w:r>
          </w:p>
        </w:tc>
        <w:tc>
          <w:tcPr>
            <w:tcW w:w="378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6FDE9EA" w14:textId="77777777" w:rsidR="00432BF6" w:rsidRPr="007742E6" w:rsidRDefault="00432BF6" w:rsidP="00432BF6">
            <w:pPr>
              <w:rPr>
                <w:szCs w:val="20"/>
              </w:rPr>
            </w:pPr>
          </w:p>
        </w:tc>
      </w:tr>
      <w:tr w:rsidR="004C7776" w:rsidRPr="007742E6" w14:paraId="494D04B5" w14:textId="77777777" w:rsidTr="00432BF6">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2B1096D" w14:textId="2ABA6BF2" w:rsidR="004C7776" w:rsidRPr="00446AB9" w:rsidRDefault="004C7776" w:rsidP="004C7776">
            <w:pPr>
              <w:rPr>
                <w:rFonts w:cs="Arial"/>
                <w:szCs w:val="20"/>
              </w:rPr>
            </w:pPr>
            <w:r>
              <w:rPr>
                <w:rFonts w:cs="Arial"/>
                <w:szCs w:val="20"/>
              </w:rPr>
              <w:t>Pete Gillis</w:t>
            </w:r>
          </w:p>
        </w:tc>
        <w:tc>
          <w:tcPr>
            <w:tcW w:w="355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CC37E1B" w14:textId="587FC98E" w:rsidR="004C7776" w:rsidRPr="00446AB9" w:rsidRDefault="004C7776" w:rsidP="004C7776">
            <w:pPr>
              <w:rPr>
                <w:rFonts w:cs="Arial"/>
                <w:szCs w:val="20"/>
              </w:rPr>
            </w:pPr>
            <w:r w:rsidRPr="00446AB9">
              <w:rPr>
                <w:rFonts w:cs="Arial"/>
                <w:szCs w:val="20"/>
              </w:rPr>
              <w:t>Storeworks/Stella Nova Technologies</w:t>
            </w:r>
          </w:p>
        </w:tc>
        <w:tc>
          <w:tcPr>
            <w:tcW w:w="378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2C98DAD" w14:textId="77777777" w:rsidR="004C7776" w:rsidRPr="007742E6" w:rsidRDefault="004C7776" w:rsidP="004C7776">
            <w:pPr>
              <w:rPr>
                <w:szCs w:val="20"/>
              </w:rPr>
            </w:pPr>
          </w:p>
        </w:tc>
      </w:tr>
      <w:tr w:rsidR="004C7776" w:rsidRPr="007742E6" w14:paraId="01FAA076" w14:textId="77777777" w:rsidTr="00432BF6">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1CD6DAD" w14:textId="22E1D1DB" w:rsidR="004C7776" w:rsidRDefault="004C7776" w:rsidP="004C7776">
            <w:pPr>
              <w:rPr>
                <w:rFonts w:cs="Arial"/>
                <w:szCs w:val="20"/>
              </w:rPr>
            </w:pPr>
            <w:r>
              <w:rPr>
                <w:rFonts w:cs="Arial"/>
                <w:szCs w:val="20"/>
              </w:rPr>
              <w:t>David Hawkins</w:t>
            </w:r>
          </w:p>
        </w:tc>
        <w:tc>
          <w:tcPr>
            <w:tcW w:w="355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0F54ADC" w14:textId="3964315D" w:rsidR="004C7776" w:rsidRPr="00446AB9" w:rsidRDefault="004C7776" w:rsidP="004C7776">
            <w:pPr>
              <w:rPr>
                <w:rFonts w:cs="Arial"/>
                <w:szCs w:val="20"/>
              </w:rPr>
            </w:pPr>
            <w:r w:rsidRPr="00446AB9">
              <w:rPr>
                <w:rFonts w:cs="Arial"/>
                <w:szCs w:val="20"/>
              </w:rPr>
              <w:t>Storeworks/Stella Nova Technologies</w:t>
            </w:r>
          </w:p>
        </w:tc>
        <w:tc>
          <w:tcPr>
            <w:tcW w:w="378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D459890" w14:textId="77777777" w:rsidR="004C7776" w:rsidRPr="007742E6" w:rsidRDefault="004C7776" w:rsidP="004C7776">
            <w:pPr>
              <w:rPr>
                <w:szCs w:val="20"/>
              </w:rPr>
            </w:pPr>
          </w:p>
        </w:tc>
      </w:tr>
      <w:tr w:rsidR="004C7776" w:rsidRPr="007742E6" w14:paraId="265B8B30" w14:textId="77777777" w:rsidTr="00432BF6">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ADF3D09" w14:textId="20F7790C" w:rsidR="004C7776" w:rsidRDefault="004C7776" w:rsidP="004C7776">
            <w:pPr>
              <w:rPr>
                <w:rFonts w:cs="Arial"/>
                <w:szCs w:val="20"/>
              </w:rPr>
            </w:pPr>
            <w:r>
              <w:rPr>
                <w:rFonts w:cs="Arial"/>
                <w:szCs w:val="20"/>
              </w:rPr>
              <w:t>Mark Mixter</w:t>
            </w:r>
          </w:p>
        </w:tc>
        <w:tc>
          <w:tcPr>
            <w:tcW w:w="355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135822C" w14:textId="53C6A263" w:rsidR="004C7776" w:rsidRPr="00446AB9" w:rsidRDefault="004C7776" w:rsidP="004C7776">
            <w:pPr>
              <w:rPr>
                <w:rFonts w:cs="Arial"/>
                <w:szCs w:val="20"/>
              </w:rPr>
            </w:pPr>
            <w:r w:rsidRPr="00446AB9">
              <w:rPr>
                <w:rFonts w:cs="Arial"/>
                <w:szCs w:val="20"/>
              </w:rPr>
              <w:t>Storeworks/Stella Nova Technologies</w:t>
            </w:r>
          </w:p>
        </w:tc>
        <w:tc>
          <w:tcPr>
            <w:tcW w:w="378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CCFAE38" w14:textId="77777777" w:rsidR="004C7776" w:rsidRPr="007742E6" w:rsidRDefault="004C7776" w:rsidP="004C7776">
            <w:pPr>
              <w:rPr>
                <w:szCs w:val="20"/>
              </w:rPr>
            </w:pPr>
          </w:p>
        </w:tc>
      </w:tr>
      <w:tr w:rsidR="004C7776" w:rsidRPr="007742E6" w14:paraId="0AEDB253" w14:textId="77777777" w:rsidTr="00432BF6">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2ED44F2" w14:textId="75BADA76" w:rsidR="004C7776" w:rsidRDefault="004C7776" w:rsidP="004C7776">
            <w:pPr>
              <w:rPr>
                <w:rFonts w:cs="Arial"/>
                <w:szCs w:val="20"/>
              </w:rPr>
            </w:pPr>
            <w:r w:rsidRPr="004C7776">
              <w:rPr>
                <w:rFonts w:cs="Arial"/>
                <w:szCs w:val="20"/>
              </w:rPr>
              <w:t xml:space="preserve">Sonali Navale </w:t>
            </w:r>
          </w:p>
        </w:tc>
        <w:tc>
          <w:tcPr>
            <w:tcW w:w="355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37ABFFF" w14:textId="0650957F" w:rsidR="004C7776" w:rsidRPr="00446AB9" w:rsidRDefault="004C7776" w:rsidP="004C7776">
            <w:pPr>
              <w:rPr>
                <w:rFonts w:cs="Arial"/>
                <w:szCs w:val="20"/>
              </w:rPr>
            </w:pPr>
            <w:r w:rsidRPr="00446AB9">
              <w:rPr>
                <w:rFonts w:cs="Arial"/>
                <w:szCs w:val="20"/>
              </w:rPr>
              <w:t>Storeworks/Stella Nova Technologies</w:t>
            </w:r>
          </w:p>
        </w:tc>
        <w:tc>
          <w:tcPr>
            <w:tcW w:w="378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7246970" w14:textId="77777777" w:rsidR="004C7776" w:rsidRPr="007742E6" w:rsidRDefault="004C7776" w:rsidP="004C7776">
            <w:pPr>
              <w:rPr>
                <w:szCs w:val="20"/>
              </w:rPr>
            </w:pPr>
          </w:p>
        </w:tc>
      </w:tr>
      <w:tr w:rsidR="004C7776" w:rsidRPr="007742E6" w14:paraId="2D79369F" w14:textId="77777777" w:rsidTr="00432BF6">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24FB2D6" w14:textId="392E4B2D" w:rsidR="004C7776" w:rsidRPr="004C7776" w:rsidRDefault="004C7776" w:rsidP="004C7776">
            <w:pPr>
              <w:rPr>
                <w:rFonts w:cs="Arial"/>
                <w:szCs w:val="20"/>
              </w:rPr>
            </w:pPr>
            <w:r w:rsidRPr="004C7776">
              <w:rPr>
                <w:rFonts w:cs="Arial"/>
                <w:szCs w:val="20"/>
              </w:rPr>
              <w:t xml:space="preserve">Muhammad Idriss </w:t>
            </w:r>
          </w:p>
        </w:tc>
        <w:tc>
          <w:tcPr>
            <w:tcW w:w="355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68C81E0" w14:textId="5C83E155" w:rsidR="004C7776" w:rsidRPr="00446AB9" w:rsidRDefault="004C7776" w:rsidP="004C7776">
            <w:pPr>
              <w:rPr>
                <w:rFonts w:cs="Arial"/>
                <w:szCs w:val="20"/>
              </w:rPr>
            </w:pPr>
            <w:r w:rsidRPr="00446AB9">
              <w:rPr>
                <w:rFonts w:cs="Arial"/>
                <w:szCs w:val="20"/>
              </w:rPr>
              <w:t>Storeworks/Stella Nova Technologies</w:t>
            </w:r>
          </w:p>
        </w:tc>
        <w:tc>
          <w:tcPr>
            <w:tcW w:w="378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75F48D0" w14:textId="77777777" w:rsidR="004C7776" w:rsidRPr="007742E6" w:rsidRDefault="004C7776" w:rsidP="004C7776">
            <w:pPr>
              <w:rPr>
                <w:szCs w:val="20"/>
              </w:rPr>
            </w:pPr>
          </w:p>
        </w:tc>
      </w:tr>
    </w:tbl>
    <w:p w14:paraId="7B233AF7" w14:textId="77777777" w:rsidR="007742E6" w:rsidRDefault="007742E6" w:rsidP="00A01DB1">
      <w:pPr>
        <w:spacing w:after="120"/>
        <w:rPr>
          <w:szCs w:val="20"/>
        </w:rPr>
      </w:pPr>
    </w:p>
    <w:p w14:paraId="119A1962" w14:textId="77777777" w:rsidR="00A01DB1" w:rsidRPr="00A01DB1" w:rsidRDefault="00A01DB1" w:rsidP="007742E6">
      <w:pPr>
        <w:pStyle w:val="Heading1"/>
      </w:pPr>
      <w:bookmarkStart w:id="297" w:name="_Toc323725620"/>
      <w:bookmarkStart w:id="298" w:name="_Toc323818560"/>
      <w:bookmarkStart w:id="299" w:name="_Toc324415477"/>
      <w:bookmarkStart w:id="300" w:name="_Toc411629313"/>
      <w:r w:rsidRPr="00A01DB1">
        <w:t>Revision History</w:t>
      </w:r>
      <w:bookmarkEnd w:id="297"/>
      <w:bookmarkEnd w:id="298"/>
      <w:bookmarkEnd w:id="299"/>
      <w:bookmarkEnd w:id="300"/>
    </w:p>
    <w:p w14:paraId="5FCC7D9F" w14:textId="77777777" w:rsidR="00A01DB1" w:rsidRPr="00A01DB1" w:rsidRDefault="00A01DB1" w:rsidP="00AE01C3">
      <w:pPr>
        <w:pStyle w:val="Heading2"/>
      </w:pPr>
      <w:bookmarkStart w:id="301" w:name="_Toc323725621"/>
      <w:bookmarkStart w:id="302" w:name="_Toc323818561"/>
      <w:bookmarkStart w:id="303" w:name="_Toc324415478"/>
      <w:bookmarkStart w:id="304" w:name="_Toc411629314"/>
      <w:r w:rsidRPr="00A01DB1">
        <w:t>Reviews</w:t>
      </w:r>
      <w:bookmarkEnd w:id="301"/>
      <w:bookmarkEnd w:id="302"/>
      <w:bookmarkEnd w:id="303"/>
      <w:bookmarkEnd w:id="304"/>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85"/>
        <w:gridCol w:w="3162"/>
        <w:gridCol w:w="5417"/>
      </w:tblGrid>
      <w:tr w:rsidR="00A01DB1" w:rsidRPr="00583AE6" w14:paraId="7190A454" w14:textId="77777777" w:rsidTr="0056715A">
        <w:trPr>
          <w:cantSplit/>
        </w:trPr>
        <w:tc>
          <w:tcPr>
            <w:tcW w:w="1985"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42FC1F5E" w14:textId="77777777" w:rsidR="00A01DB1" w:rsidRPr="00166947" w:rsidRDefault="00A01DB1" w:rsidP="00753AFE">
            <w:pPr>
              <w:rPr>
                <w:b/>
              </w:rPr>
            </w:pPr>
            <w:r>
              <w:rPr>
                <w:b/>
              </w:rPr>
              <w:t>Date</w:t>
            </w:r>
          </w:p>
        </w:tc>
        <w:tc>
          <w:tcPr>
            <w:tcW w:w="3162"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5D4C347C" w14:textId="77777777" w:rsidR="00A01DB1" w:rsidRPr="00166947" w:rsidRDefault="00A01DB1" w:rsidP="00753AFE">
            <w:pPr>
              <w:rPr>
                <w:b/>
                <w:vanish/>
                <w:szCs w:val="20"/>
              </w:rPr>
            </w:pPr>
            <w:r>
              <w:rPr>
                <w:b/>
                <w:szCs w:val="20"/>
              </w:rPr>
              <w:t>Iteration</w:t>
            </w:r>
          </w:p>
        </w:tc>
        <w:tc>
          <w:tcPr>
            <w:tcW w:w="5417"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4F8662FF" w14:textId="77777777" w:rsidR="00A01DB1" w:rsidRPr="00166947" w:rsidRDefault="00A01DB1" w:rsidP="00753AFE">
            <w:pPr>
              <w:rPr>
                <w:b/>
                <w:szCs w:val="20"/>
              </w:rPr>
            </w:pPr>
            <w:r>
              <w:rPr>
                <w:b/>
                <w:szCs w:val="20"/>
              </w:rPr>
              <w:t>Result</w:t>
            </w:r>
          </w:p>
        </w:tc>
      </w:tr>
      <w:tr w:rsidR="00A01DB1" w:rsidRPr="00583AE6" w14:paraId="68C1960A" w14:textId="77777777" w:rsidTr="0056715A">
        <w:trPr>
          <w:cantSplit/>
        </w:trPr>
        <w:tc>
          <w:tcPr>
            <w:tcW w:w="198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4FD2699" w14:textId="46D30761" w:rsidR="00A01DB1" w:rsidRPr="00F54DFF" w:rsidRDefault="006858D4" w:rsidP="00C63996">
            <w:pPr>
              <w:rPr>
                <w:szCs w:val="20"/>
              </w:rPr>
            </w:pPr>
            <w:r>
              <w:rPr>
                <w:szCs w:val="20"/>
              </w:rPr>
              <w:t>11/4/2014</w:t>
            </w:r>
          </w:p>
        </w:tc>
        <w:tc>
          <w:tcPr>
            <w:tcW w:w="316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EBE8DA2" w14:textId="7B79B0B6" w:rsidR="00A01DB1" w:rsidRPr="00F54DFF" w:rsidRDefault="006858D4" w:rsidP="00C63996">
            <w:pPr>
              <w:rPr>
                <w:szCs w:val="20"/>
              </w:rPr>
            </w:pPr>
            <w:r>
              <w:rPr>
                <w:szCs w:val="20"/>
              </w:rPr>
              <w:t>1.0 – Internal Review</w:t>
            </w:r>
          </w:p>
        </w:tc>
        <w:tc>
          <w:tcPr>
            <w:tcW w:w="5417"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F4C2F5B" w14:textId="39C92D68" w:rsidR="00A01DB1" w:rsidRPr="00F54DFF" w:rsidRDefault="006858D4" w:rsidP="00C63996">
            <w:pPr>
              <w:rPr>
                <w:szCs w:val="20"/>
              </w:rPr>
            </w:pPr>
            <w:r>
              <w:rPr>
                <w:szCs w:val="20"/>
              </w:rPr>
              <w:t>Updates in version 1.1</w:t>
            </w:r>
          </w:p>
        </w:tc>
      </w:tr>
      <w:tr w:rsidR="00894603" w:rsidRPr="00583AE6" w14:paraId="4BA623BE" w14:textId="77777777" w:rsidTr="0056715A">
        <w:trPr>
          <w:cantSplit/>
        </w:trPr>
        <w:tc>
          <w:tcPr>
            <w:tcW w:w="198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DD98A7E" w14:textId="3FB611BB" w:rsidR="00894603" w:rsidRDefault="00894603" w:rsidP="00C63996">
            <w:pPr>
              <w:rPr>
                <w:szCs w:val="20"/>
              </w:rPr>
            </w:pPr>
            <w:r>
              <w:rPr>
                <w:szCs w:val="20"/>
              </w:rPr>
              <w:t>2/2/2015</w:t>
            </w:r>
          </w:p>
        </w:tc>
        <w:tc>
          <w:tcPr>
            <w:tcW w:w="316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DA2B214" w14:textId="45D65C76" w:rsidR="00894603" w:rsidRDefault="00894603" w:rsidP="00C63996">
            <w:pPr>
              <w:rPr>
                <w:szCs w:val="20"/>
              </w:rPr>
            </w:pPr>
            <w:r>
              <w:rPr>
                <w:szCs w:val="20"/>
              </w:rPr>
              <w:t>1.2 – BBY Review</w:t>
            </w:r>
          </w:p>
        </w:tc>
        <w:tc>
          <w:tcPr>
            <w:tcW w:w="5417"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5968CD9" w14:textId="4BA5E858" w:rsidR="00894603" w:rsidRDefault="00894603" w:rsidP="00C63996">
            <w:pPr>
              <w:rPr>
                <w:szCs w:val="20"/>
              </w:rPr>
            </w:pPr>
            <w:r>
              <w:rPr>
                <w:szCs w:val="20"/>
              </w:rPr>
              <w:t>Updates in version 1.3</w:t>
            </w:r>
          </w:p>
        </w:tc>
      </w:tr>
    </w:tbl>
    <w:p w14:paraId="65A5F19F" w14:textId="77777777" w:rsidR="00A01DB1" w:rsidRDefault="00A01DB1" w:rsidP="00A01DB1">
      <w:pPr>
        <w:spacing w:after="120"/>
        <w:rPr>
          <w:szCs w:val="20"/>
        </w:rPr>
      </w:pPr>
    </w:p>
    <w:p w14:paraId="2A33417F" w14:textId="7675D5E2" w:rsidR="00A01DB1" w:rsidRPr="00A01DB1" w:rsidRDefault="00A01DB1" w:rsidP="00AE01C3">
      <w:pPr>
        <w:pStyle w:val="Heading2"/>
      </w:pPr>
      <w:bookmarkStart w:id="305" w:name="_Toc323725622"/>
      <w:bookmarkStart w:id="306" w:name="_Toc323818562"/>
      <w:bookmarkStart w:id="307" w:name="_Toc324415479"/>
      <w:bookmarkStart w:id="308" w:name="_Toc411629315"/>
      <w:r w:rsidRPr="00A01DB1">
        <w:t>Revision History</w:t>
      </w:r>
      <w:bookmarkEnd w:id="305"/>
      <w:bookmarkEnd w:id="306"/>
      <w:bookmarkEnd w:id="307"/>
      <w:bookmarkEnd w:id="308"/>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376"/>
        <w:gridCol w:w="6840"/>
        <w:gridCol w:w="1350"/>
        <w:gridCol w:w="998"/>
      </w:tblGrid>
      <w:tr w:rsidR="00A01DB1" w:rsidRPr="00583AE6" w14:paraId="013E58F9" w14:textId="77777777" w:rsidTr="00A36A5F">
        <w:trPr>
          <w:cantSplit/>
          <w:tblHeader/>
        </w:trPr>
        <w:tc>
          <w:tcPr>
            <w:tcW w:w="1376"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0B646BB9" w14:textId="77777777" w:rsidR="00A01DB1" w:rsidRPr="00166947" w:rsidRDefault="00A01DB1" w:rsidP="00C63996">
            <w:pPr>
              <w:rPr>
                <w:b/>
              </w:rPr>
            </w:pPr>
            <w:r w:rsidRPr="00166947">
              <w:rPr>
                <w:b/>
              </w:rPr>
              <w:t>Reviser</w:t>
            </w:r>
          </w:p>
        </w:tc>
        <w:tc>
          <w:tcPr>
            <w:tcW w:w="684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26854FBB" w14:textId="77777777" w:rsidR="00A01DB1" w:rsidRPr="00166947" w:rsidRDefault="00A01DB1" w:rsidP="00C63996">
            <w:pPr>
              <w:rPr>
                <w:b/>
                <w:vanish/>
                <w:szCs w:val="20"/>
              </w:rPr>
            </w:pPr>
            <w:r w:rsidRPr="00166947">
              <w:rPr>
                <w:b/>
                <w:szCs w:val="20"/>
              </w:rPr>
              <w:t>Revision</w:t>
            </w:r>
          </w:p>
        </w:tc>
        <w:tc>
          <w:tcPr>
            <w:tcW w:w="135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63508343" w14:textId="77777777" w:rsidR="00A01DB1" w:rsidRPr="00166947" w:rsidRDefault="00A01DB1" w:rsidP="00C63996">
            <w:pPr>
              <w:rPr>
                <w:b/>
                <w:szCs w:val="20"/>
              </w:rPr>
            </w:pPr>
            <w:r w:rsidRPr="00166947">
              <w:rPr>
                <w:b/>
                <w:szCs w:val="20"/>
              </w:rPr>
              <w:t>Date</w:t>
            </w:r>
          </w:p>
        </w:tc>
        <w:tc>
          <w:tcPr>
            <w:tcW w:w="998"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22C88260" w14:textId="77777777" w:rsidR="00A01DB1" w:rsidRPr="00166947" w:rsidRDefault="00A01DB1" w:rsidP="00C63996">
            <w:pPr>
              <w:rPr>
                <w:b/>
                <w:szCs w:val="20"/>
              </w:rPr>
            </w:pPr>
            <w:r w:rsidRPr="00166947">
              <w:rPr>
                <w:b/>
                <w:szCs w:val="20"/>
              </w:rPr>
              <w:t>Version</w:t>
            </w:r>
          </w:p>
        </w:tc>
      </w:tr>
      <w:tr w:rsidR="00A01DB1" w:rsidRPr="00583AE6" w14:paraId="2C3FC7EA" w14:textId="77777777" w:rsidTr="00A36A5F">
        <w:trPr>
          <w:cantSplit/>
        </w:trPr>
        <w:tc>
          <w:tcPr>
            <w:tcW w:w="137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FE7EF7E" w14:textId="77777777" w:rsidR="00A01DB1" w:rsidRPr="00D478BD" w:rsidRDefault="0056715A" w:rsidP="00C63996">
            <w:pPr>
              <w:rPr>
                <w:bCs/>
                <w:szCs w:val="20"/>
              </w:rPr>
            </w:pPr>
            <w:r>
              <w:rPr>
                <w:szCs w:val="20"/>
              </w:rPr>
              <w:t>Amy Byers</w:t>
            </w:r>
          </w:p>
        </w:tc>
        <w:tc>
          <w:tcPr>
            <w:tcW w:w="68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FDBA6F8" w14:textId="77777777" w:rsidR="00A01DB1" w:rsidRPr="00D478BD" w:rsidRDefault="0056715A" w:rsidP="00C63996">
            <w:pPr>
              <w:rPr>
                <w:szCs w:val="20"/>
              </w:rPr>
            </w:pPr>
            <w:r>
              <w:rPr>
                <w:szCs w:val="20"/>
              </w:rPr>
              <w:t>Initial Version</w:t>
            </w:r>
          </w:p>
        </w:tc>
        <w:tc>
          <w:tcPr>
            <w:tcW w:w="13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8A13023" w14:textId="20B3BC42" w:rsidR="00A01DB1" w:rsidRPr="00D478BD" w:rsidRDefault="004C7776" w:rsidP="00C63996">
            <w:pPr>
              <w:rPr>
                <w:szCs w:val="20"/>
              </w:rPr>
            </w:pPr>
            <w:r>
              <w:rPr>
                <w:szCs w:val="20"/>
              </w:rPr>
              <w:t>11/3/2014</w:t>
            </w:r>
          </w:p>
        </w:tc>
        <w:tc>
          <w:tcPr>
            <w:tcW w:w="9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AC0A9D2" w14:textId="77777777" w:rsidR="00A01DB1" w:rsidRPr="00D478BD" w:rsidRDefault="0056715A" w:rsidP="00C63996">
            <w:pPr>
              <w:rPr>
                <w:szCs w:val="20"/>
              </w:rPr>
            </w:pPr>
            <w:r>
              <w:rPr>
                <w:szCs w:val="20"/>
              </w:rPr>
              <w:t>1.0</w:t>
            </w:r>
          </w:p>
        </w:tc>
      </w:tr>
      <w:tr w:rsidR="006858D4" w:rsidRPr="00583AE6" w14:paraId="1A290B43" w14:textId="77777777" w:rsidTr="00A36A5F">
        <w:trPr>
          <w:cantSplit/>
        </w:trPr>
        <w:tc>
          <w:tcPr>
            <w:tcW w:w="137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84B4BC8" w14:textId="770AD13E" w:rsidR="006858D4" w:rsidRDefault="006858D4" w:rsidP="00C63996">
            <w:pPr>
              <w:rPr>
                <w:szCs w:val="20"/>
              </w:rPr>
            </w:pPr>
            <w:r>
              <w:rPr>
                <w:szCs w:val="20"/>
              </w:rPr>
              <w:t>Amy Byers</w:t>
            </w:r>
          </w:p>
        </w:tc>
        <w:tc>
          <w:tcPr>
            <w:tcW w:w="68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BA73D40" w14:textId="3D5BA736" w:rsidR="006858D4" w:rsidRDefault="006858D4" w:rsidP="00C63996">
            <w:pPr>
              <w:rPr>
                <w:szCs w:val="20"/>
              </w:rPr>
            </w:pPr>
            <w:r>
              <w:rPr>
                <w:szCs w:val="20"/>
              </w:rPr>
              <w:t>Updates from Internal Review</w:t>
            </w:r>
          </w:p>
        </w:tc>
        <w:tc>
          <w:tcPr>
            <w:tcW w:w="13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9E5BB5B" w14:textId="6CBD6CE0" w:rsidR="006858D4" w:rsidRDefault="006858D4" w:rsidP="00C63996">
            <w:pPr>
              <w:rPr>
                <w:szCs w:val="20"/>
              </w:rPr>
            </w:pPr>
            <w:r>
              <w:rPr>
                <w:szCs w:val="20"/>
              </w:rPr>
              <w:t>11/10/2014</w:t>
            </w:r>
          </w:p>
        </w:tc>
        <w:tc>
          <w:tcPr>
            <w:tcW w:w="9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D517CAE" w14:textId="416B6C65" w:rsidR="006858D4" w:rsidRDefault="006858D4" w:rsidP="00C63996">
            <w:pPr>
              <w:rPr>
                <w:szCs w:val="20"/>
              </w:rPr>
            </w:pPr>
            <w:r>
              <w:rPr>
                <w:szCs w:val="20"/>
              </w:rPr>
              <w:t>1.1</w:t>
            </w:r>
          </w:p>
        </w:tc>
      </w:tr>
      <w:tr w:rsidR="00CF05D6" w:rsidRPr="00583AE6" w14:paraId="5560907C" w14:textId="77777777" w:rsidTr="00A36A5F">
        <w:trPr>
          <w:cantSplit/>
        </w:trPr>
        <w:tc>
          <w:tcPr>
            <w:tcW w:w="137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6D539D8" w14:textId="7493BD03" w:rsidR="00CF05D6" w:rsidRDefault="00CF05D6" w:rsidP="00C63996">
            <w:pPr>
              <w:rPr>
                <w:szCs w:val="20"/>
              </w:rPr>
            </w:pPr>
            <w:r>
              <w:rPr>
                <w:szCs w:val="20"/>
              </w:rPr>
              <w:t>Amy Byers</w:t>
            </w:r>
          </w:p>
        </w:tc>
        <w:tc>
          <w:tcPr>
            <w:tcW w:w="68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D18F122" w14:textId="62C6FF5E" w:rsidR="00CF05D6" w:rsidRDefault="00CF05D6" w:rsidP="00C63996">
            <w:pPr>
              <w:rPr>
                <w:szCs w:val="20"/>
              </w:rPr>
            </w:pPr>
            <w:r>
              <w:rPr>
                <w:szCs w:val="20"/>
              </w:rPr>
              <w:t>Updates from Internal Reviews</w:t>
            </w:r>
          </w:p>
        </w:tc>
        <w:tc>
          <w:tcPr>
            <w:tcW w:w="13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0E75AC6" w14:textId="073FACEB" w:rsidR="00CF05D6" w:rsidRDefault="00CF05D6" w:rsidP="00C63996">
            <w:pPr>
              <w:rPr>
                <w:szCs w:val="20"/>
              </w:rPr>
            </w:pPr>
            <w:r>
              <w:rPr>
                <w:szCs w:val="20"/>
              </w:rPr>
              <w:t>12/4/2014</w:t>
            </w:r>
          </w:p>
        </w:tc>
        <w:tc>
          <w:tcPr>
            <w:tcW w:w="9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6924B54" w14:textId="30D958D6" w:rsidR="00CF05D6" w:rsidRDefault="00CF05D6" w:rsidP="00C63996">
            <w:pPr>
              <w:rPr>
                <w:szCs w:val="20"/>
              </w:rPr>
            </w:pPr>
            <w:r>
              <w:rPr>
                <w:szCs w:val="20"/>
              </w:rPr>
              <w:t>1.2</w:t>
            </w:r>
          </w:p>
        </w:tc>
      </w:tr>
      <w:tr w:rsidR="00E62836" w:rsidRPr="00583AE6" w14:paraId="27774117" w14:textId="77777777" w:rsidTr="00A36A5F">
        <w:trPr>
          <w:cantSplit/>
        </w:trPr>
        <w:tc>
          <w:tcPr>
            <w:tcW w:w="137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872C179" w14:textId="36CF4AC4" w:rsidR="00E62836" w:rsidRDefault="00894603" w:rsidP="00C63996">
            <w:pPr>
              <w:rPr>
                <w:szCs w:val="20"/>
              </w:rPr>
            </w:pPr>
            <w:r>
              <w:rPr>
                <w:szCs w:val="20"/>
              </w:rPr>
              <w:lastRenderedPageBreak/>
              <w:t>Amy Byers</w:t>
            </w:r>
          </w:p>
        </w:tc>
        <w:tc>
          <w:tcPr>
            <w:tcW w:w="68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41565BA" w14:textId="77777777" w:rsidR="00E62836" w:rsidRDefault="00894603" w:rsidP="00894603">
            <w:pPr>
              <w:pStyle w:val="ListParagraph"/>
              <w:numPr>
                <w:ilvl w:val="0"/>
                <w:numId w:val="68"/>
              </w:numPr>
              <w:ind w:left="425"/>
              <w:rPr>
                <w:szCs w:val="20"/>
              </w:rPr>
            </w:pPr>
            <w:r>
              <w:rPr>
                <w:szCs w:val="20"/>
              </w:rPr>
              <w:t xml:space="preserve">Section </w:t>
            </w:r>
            <w:r>
              <w:rPr>
                <w:szCs w:val="20"/>
              </w:rPr>
              <w:fldChar w:fldCharType="begin"/>
            </w:r>
            <w:r>
              <w:rPr>
                <w:szCs w:val="20"/>
              </w:rPr>
              <w:instrText xml:space="preserve"> REF _Ref402788618 \r \h </w:instrText>
            </w:r>
            <w:r>
              <w:rPr>
                <w:szCs w:val="20"/>
              </w:rPr>
            </w:r>
            <w:r>
              <w:rPr>
                <w:szCs w:val="20"/>
              </w:rPr>
              <w:fldChar w:fldCharType="separate"/>
            </w:r>
            <w:r w:rsidR="00B177F9">
              <w:rPr>
                <w:szCs w:val="20"/>
              </w:rPr>
              <w:t>4.1</w:t>
            </w:r>
            <w:r>
              <w:rPr>
                <w:szCs w:val="20"/>
              </w:rPr>
              <w:fldChar w:fldCharType="end"/>
            </w:r>
            <w:r>
              <w:rPr>
                <w:szCs w:val="20"/>
              </w:rPr>
              <w:t>:  Moved Price Application flow and Post processing flows out of section.</w:t>
            </w:r>
          </w:p>
          <w:p w14:paraId="40FB189B" w14:textId="77777777" w:rsidR="00BE16B3" w:rsidRDefault="00BE16B3" w:rsidP="00894603">
            <w:pPr>
              <w:pStyle w:val="ListParagraph"/>
              <w:numPr>
                <w:ilvl w:val="0"/>
                <w:numId w:val="68"/>
              </w:numPr>
              <w:ind w:left="425"/>
              <w:rPr>
                <w:szCs w:val="20"/>
              </w:rPr>
            </w:pPr>
            <w:r>
              <w:rPr>
                <w:szCs w:val="20"/>
              </w:rPr>
              <w:t xml:space="preserve">Section </w:t>
            </w:r>
            <w:r>
              <w:rPr>
                <w:szCs w:val="20"/>
              </w:rPr>
              <w:fldChar w:fldCharType="begin"/>
            </w:r>
            <w:r>
              <w:rPr>
                <w:szCs w:val="20"/>
              </w:rPr>
              <w:instrText xml:space="preserve"> REF _Ref402788462 \r \h </w:instrText>
            </w:r>
            <w:r>
              <w:rPr>
                <w:szCs w:val="20"/>
              </w:rPr>
            </w:r>
            <w:r>
              <w:rPr>
                <w:szCs w:val="20"/>
              </w:rPr>
              <w:fldChar w:fldCharType="separate"/>
            </w:r>
            <w:r w:rsidR="00B177F9">
              <w:rPr>
                <w:szCs w:val="20"/>
              </w:rPr>
              <w:t>4.3</w:t>
            </w:r>
            <w:r>
              <w:rPr>
                <w:szCs w:val="20"/>
              </w:rPr>
              <w:fldChar w:fldCharType="end"/>
            </w:r>
            <w:r>
              <w:rPr>
                <w:szCs w:val="20"/>
              </w:rPr>
              <w:t xml:space="preserve">:  </w:t>
            </w:r>
          </w:p>
          <w:p w14:paraId="48CD5390" w14:textId="7BEBC613" w:rsidR="00894603" w:rsidRDefault="00BE16B3" w:rsidP="00BE16B3">
            <w:pPr>
              <w:pStyle w:val="ListParagraph"/>
              <w:numPr>
                <w:ilvl w:val="1"/>
                <w:numId w:val="68"/>
              </w:numPr>
              <w:ind w:left="785"/>
              <w:rPr>
                <w:szCs w:val="20"/>
              </w:rPr>
            </w:pPr>
            <w:r>
              <w:rPr>
                <w:szCs w:val="20"/>
              </w:rPr>
              <w:t>Removed bullet regarding Pre Order Transactions as covered in system configuration settings.</w:t>
            </w:r>
          </w:p>
          <w:p w14:paraId="150D5833" w14:textId="3BFD5AB8" w:rsidR="00BE16B3" w:rsidRDefault="00BE16B3" w:rsidP="00BE16B3">
            <w:pPr>
              <w:pStyle w:val="ListParagraph"/>
              <w:numPr>
                <w:ilvl w:val="1"/>
                <w:numId w:val="68"/>
              </w:numPr>
              <w:ind w:left="785"/>
              <w:rPr>
                <w:szCs w:val="20"/>
              </w:rPr>
            </w:pPr>
            <w:r>
              <w:rPr>
                <w:szCs w:val="20"/>
              </w:rPr>
              <w:t>Added note for types of relationshipsm included in 2 tier logic.</w:t>
            </w:r>
          </w:p>
          <w:p w14:paraId="018E158C" w14:textId="42DD4106" w:rsidR="00BE16B3" w:rsidRDefault="00BE16B3" w:rsidP="00BE16B3">
            <w:pPr>
              <w:pStyle w:val="ListParagraph"/>
              <w:numPr>
                <w:ilvl w:val="1"/>
                <w:numId w:val="68"/>
              </w:numPr>
              <w:ind w:left="785"/>
              <w:rPr>
                <w:szCs w:val="20"/>
              </w:rPr>
            </w:pPr>
            <w:r>
              <w:rPr>
                <w:szCs w:val="20"/>
              </w:rPr>
              <w:t>Moved post import processes to new section.</w:t>
            </w:r>
          </w:p>
          <w:p w14:paraId="3D14609E" w14:textId="1BF4F58F" w:rsidR="00BE16B3" w:rsidRDefault="00BE16B3" w:rsidP="00BE16B3">
            <w:pPr>
              <w:pStyle w:val="ListParagraph"/>
              <w:numPr>
                <w:ilvl w:val="1"/>
                <w:numId w:val="68"/>
              </w:numPr>
              <w:ind w:left="785"/>
              <w:rPr>
                <w:szCs w:val="20"/>
              </w:rPr>
            </w:pPr>
            <w:r>
              <w:rPr>
                <w:szCs w:val="20"/>
              </w:rPr>
              <w:t>Added that after all items added, the focus is on the first PSP eligible item.</w:t>
            </w:r>
          </w:p>
          <w:p w14:paraId="475ECD51" w14:textId="77777777" w:rsidR="00BE16B3" w:rsidRDefault="00DF5F00" w:rsidP="00894603">
            <w:pPr>
              <w:pStyle w:val="ListParagraph"/>
              <w:numPr>
                <w:ilvl w:val="0"/>
                <w:numId w:val="68"/>
              </w:numPr>
              <w:ind w:left="425"/>
              <w:rPr>
                <w:szCs w:val="20"/>
              </w:rPr>
            </w:pPr>
            <w:r>
              <w:rPr>
                <w:szCs w:val="20"/>
              </w:rPr>
              <w:t xml:space="preserve">Section </w:t>
            </w:r>
            <w:r>
              <w:rPr>
                <w:szCs w:val="20"/>
              </w:rPr>
              <w:fldChar w:fldCharType="begin"/>
            </w:r>
            <w:r>
              <w:rPr>
                <w:szCs w:val="20"/>
              </w:rPr>
              <w:instrText xml:space="preserve"> REF _Ref405450100 \r \h </w:instrText>
            </w:r>
            <w:r>
              <w:rPr>
                <w:szCs w:val="20"/>
              </w:rPr>
            </w:r>
            <w:r>
              <w:rPr>
                <w:szCs w:val="20"/>
              </w:rPr>
              <w:fldChar w:fldCharType="separate"/>
            </w:r>
            <w:r w:rsidR="00B177F9">
              <w:rPr>
                <w:szCs w:val="20"/>
              </w:rPr>
              <w:t>4.4.4</w:t>
            </w:r>
            <w:r>
              <w:rPr>
                <w:szCs w:val="20"/>
              </w:rPr>
              <w:fldChar w:fldCharType="end"/>
            </w:r>
            <w:r>
              <w:rPr>
                <w:szCs w:val="20"/>
              </w:rPr>
              <w:t>:  Added check for additional items.</w:t>
            </w:r>
          </w:p>
          <w:p w14:paraId="55B17A86" w14:textId="77777777" w:rsidR="00DF5F00" w:rsidRDefault="00DF5F00" w:rsidP="00894603">
            <w:pPr>
              <w:pStyle w:val="ListParagraph"/>
              <w:numPr>
                <w:ilvl w:val="0"/>
                <w:numId w:val="68"/>
              </w:numPr>
              <w:ind w:left="425"/>
              <w:rPr>
                <w:szCs w:val="20"/>
              </w:rPr>
            </w:pPr>
            <w:r>
              <w:rPr>
                <w:szCs w:val="20"/>
              </w:rPr>
              <w:t xml:space="preserve">Section </w:t>
            </w:r>
            <w:r>
              <w:rPr>
                <w:szCs w:val="20"/>
              </w:rPr>
              <w:fldChar w:fldCharType="begin"/>
            </w:r>
            <w:r>
              <w:rPr>
                <w:szCs w:val="20"/>
              </w:rPr>
              <w:instrText xml:space="preserve"> REF _Ref401917170 \r \h </w:instrText>
            </w:r>
            <w:r>
              <w:rPr>
                <w:szCs w:val="20"/>
              </w:rPr>
            </w:r>
            <w:r>
              <w:rPr>
                <w:szCs w:val="20"/>
              </w:rPr>
              <w:fldChar w:fldCharType="separate"/>
            </w:r>
            <w:r w:rsidR="00B177F9">
              <w:rPr>
                <w:szCs w:val="20"/>
              </w:rPr>
              <w:t>4.4.8</w:t>
            </w:r>
            <w:r>
              <w:rPr>
                <w:szCs w:val="20"/>
              </w:rPr>
              <w:fldChar w:fldCharType="end"/>
            </w:r>
            <w:r>
              <w:rPr>
                <w:szCs w:val="20"/>
              </w:rPr>
              <w:t>:  Added using generic system rule alternate flow.</w:t>
            </w:r>
          </w:p>
          <w:p w14:paraId="7BA104EB" w14:textId="77777777" w:rsidR="00DF5F00" w:rsidRDefault="00DF5F00" w:rsidP="00894603">
            <w:pPr>
              <w:pStyle w:val="ListParagraph"/>
              <w:numPr>
                <w:ilvl w:val="0"/>
                <w:numId w:val="68"/>
              </w:numPr>
              <w:ind w:left="425"/>
              <w:rPr>
                <w:szCs w:val="20"/>
              </w:rPr>
            </w:pPr>
            <w:r>
              <w:rPr>
                <w:szCs w:val="20"/>
              </w:rPr>
              <w:t xml:space="preserve">Section </w:t>
            </w:r>
            <w:r>
              <w:rPr>
                <w:szCs w:val="20"/>
              </w:rPr>
              <w:fldChar w:fldCharType="begin"/>
            </w:r>
            <w:r>
              <w:rPr>
                <w:szCs w:val="20"/>
              </w:rPr>
              <w:instrText xml:space="preserve"> REF _Ref401917303 \r \h </w:instrText>
            </w:r>
            <w:r>
              <w:rPr>
                <w:szCs w:val="20"/>
              </w:rPr>
            </w:r>
            <w:r>
              <w:rPr>
                <w:szCs w:val="20"/>
              </w:rPr>
              <w:fldChar w:fldCharType="separate"/>
            </w:r>
            <w:r w:rsidR="00B177F9">
              <w:rPr>
                <w:szCs w:val="20"/>
              </w:rPr>
              <w:t>4.4.13</w:t>
            </w:r>
            <w:r>
              <w:rPr>
                <w:szCs w:val="20"/>
              </w:rPr>
              <w:fldChar w:fldCharType="end"/>
            </w:r>
            <w:r>
              <w:rPr>
                <w:szCs w:val="20"/>
              </w:rPr>
              <w:t>:  Added P option for serial number capture to not require serial number.</w:t>
            </w:r>
          </w:p>
          <w:p w14:paraId="6216F14A" w14:textId="77777777" w:rsidR="00DF5F00" w:rsidRDefault="00DF5F00" w:rsidP="00894603">
            <w:pPr>
              <w:pStyle w:val="ListParagraph"/>
              <w:numPr>
                <w:ilvl w:val="0"/>
                <w:numId w:val="68"/>
              </w:numPr>
              <w:ind w:left="425"/>
              <w:rPr>
                <w:szCs w:val="20"/>
              </w:rPr>
            </w:pPr>
            <w:r>
              <w:rPr>
                <w:szCs w:val="20"/>
              </w:rPr>
              <w:t xml:space="preserve">Section </w:t>
            </w:r>
            <w:r>
              <w:rPr>
                <w:szCs w:val="20"/>
              </w:rPr>
              <w:fldChar w:fldCharType="begin"/>
            </w:r>
            <w:r>
              <w:rPr>
                <w:szCs w:val="20"/>
              </w:rPr>
              <w:instrText xml:space="preserve"> REF _Ref402788730 \r \h </w:instrText>
            </w:r>
            <w:r>
              <w:rPr>
                <w:szCs w:val="20"/>
              </w:rPr>
            </w:r>
            <w:r>
              <w:rPr>
                <w:szCs w:val="20"/>
              </w:rPr>
              <w:fldChar w:fldCharType="separate"/>
            </w:r>
            <w:r w:rsidR="00B177F9">
              <w:rPr>
                <w:szCs w:val="20"/>
              </w:rPr>
              <w:t>4.4.18</w:t>
            </w:r>
            <w:r>
              <w:rPr>
                <w:szCs w:val="20"/>
              </w:rPr>
              <w:fldChar w:fldCharType="end"/>
            </w:r>
            <w:r>
              <w:rPr>
                <w:szCs w:val="20"/>
              </w:rPr>
              <w:t>:  Added flow diagram.</w:t>
            </w:r>
          </w:p>
          <w:p w14:paraId="1F46DFBB" w14:textId="77777777" w:rsidR="00DF5F00" w:rsidRDefault="00DF5F00" w:rsidP="00894603">
            <w:pPr>
              <w:pStyle w:val="ListParagraph"/>
              <w:numPr>
                <w:ilvl w:val="0"/>
                <w:numId w:val="68"/>
              </w:numPr>
              <w:ind w:left="425"/>
              <w:rPr>
                <w:szCs w:val="20"/>
              </w:rPr>
            </w:pPr>
            <w:r>
              <w:rPr>
                <w:szCs w:val="20"/>
              </w:rPr>
              <w:t xml:space="preserve">Section </w:t>
            </w:r>
            <w:r>
              <w:rPr>
                <w:szCs w:val="20"/>
              </w:rPr>
              <w:fldChar w:fldCharType="begin"/>
            </w:r>
            <w:r>
              <w:rPr>
                <w:szCs w:val="20"/>
              </w:rPr>
              <w:instrText xml:space="preserve"> REF _Ref402355251 \r \h </w:instrText>
            </w:r>
            <w:r>
              <w:rPr>
                <w:szCs w:val="20"/>
              </w:rPr>
            </w:r>
            <w:r>
              <w:rPr>
                <w:szCs w:val="20"/>
              </w:rPr>
              <w:fldChar w:fldCharType="separate"/>
            </w:r>
            <w:r w:rsidR="00B177F9">
              <w:rPr>
                <w:szCs w:val="20"/>
              </w:rPr>
              <w:t>4.4.20</w:t>
            </w:r>
            <w:r>
              <w:rPr>
                <w:szCs w:val="20"/>
              </w:rPr>
              <w:fldChar w:fldCharType="end"/>
            </w:r>
            <w:r>
              <w:rPr>
                <w:szCs w:val="20"/>
              </w:rPr>
              <w:t>:  Added process when quantity not defined.</w:t>
            </w:r>
          </w:p>
          <w:p w14:paraId="566E6D84" w14:textId="77777777" w:rsidR="00DF5F00" w:rsidRDefault="00DF5F00" w:rsidP="00894603">
            <w:pPr>
              <w:pStyle w:val="ListParagraph"/>
              <w:numPr>
                <w:ilvl w:val="0"/>
                <w:numId w:val="68"/>
              </w:numPr>
              <w:ind w:left="425"/>
              <w:rPr>
                <w:szCs w:val="20"/>
              </w:rPr>
            </w:pPr>
            <w:r>
              <w:rPr>
                <w:szCs w:val="20"/>
              </w:rPr>
              <w:t xml:space="preserve">Section </w:t>
            </w:r>
            <w:r>
              <w:rPr>
                <w:szCs w:val="20"/>
              </w:rPr>
              <w:fldChar w:fldCharType="begin"/>
            </w:r>
            <w:r>
              <w:rPr>
                <w:szCs w:val="20"/>
              </w:rPr>
              <w:instrText xml:space="preserve"> REF _Ref402356702 \r \h </w:instrText>
            </w:r>
            <w:r>
              <w:rPr>
                <w:szCs w:val="20"/>
              </w:rPr>
            </w:r>
            <w:r>
              <w:rPr>
                <w:szCs w:val="20"/>
              </w:rPr>
              <w:fldChar w:fldCharType="separate"/>
            </w:r>
            <w:r w:rsidR="00B177F9">
              <w:rPr>
                <w:szCs w:val="20"/>
              </w:rPr>
              <w:t>4.4.22</w:t>
            </w:r>
            <w:r>
              <w:rPr>
                <w:szCs w:val="20"/>
              </w:rPr>
              <w:fldChar w:fldCharType="end"/>
            </w:r>
            <w:r>
              <w:rPr>
                <w:szCs w:val="20"/>
              </w:rPr>
              <w:t>:  Added check for quantity required for item.</w:t>
            </w:r>
          </w:p>
          <w:p w14:paraId="6A18E428" w14:textId="77777777" w:rsidR="00DF5F00" w:rsidRDefault="00DF5F00" w:rsidP="00894603">
            <w:pPr>
              <w:pStyle w:val="ListParagraph"/>
              <w:numPr>
                <w:ilvl w:val="0"/>
                <w:numId w:val="68"/>
              </w:numPr>
              <w:ind w:left="425"/>
              <w:rPr>
                <w:szCs w:val="20"/>
              </w:rPr>
            </w:pPr>
            <w:r>
              <w:rPr>
                <w:szCs w:val="20"/>
              </w:rPr>
              <w:t xml:space="preserve">Section </w:t>
            </w:r>
            <w:r w:rsidR="009E53A3">
              <w:rPr>
                <w:szCs w:val="20"/>
              </w:rPr>
              <w:fldChar w:fldCharType="begin"/>
            </w:r>
            <w:r w:rsidR="009E53A3">
              <w:rPr>
                <w:szCs w:val="20"/>
              </w:rPr>
              <w:instrText xml:space="preserve"> REF _Ref411629100 \r \h </w:instrText>
            </w:r>
            <w:r w:rsidR="009E53A3">
              <w:rPr>
                <w:szCs w:val="20"/>
              </w:rPr>
            </w:r>
            <w:r w:rsidR="009E53A3">
              <w:rPr>
                <w:szCs w:val="20"/>
              </w:rPr>
              <w:fldChar w:fldCharType="separate"/>
            </w:r>
            <w:r w:rsidR="00B177F9">
              <w:rPr>
                <w:szCs w:val="20"/>
              </w:rPr>
              <w:t>4.5</w:t>
            </w:r>
            <w:r w:rsidR="009E53A3">
              <w:rPr>
                <w:szCs w:val="20"/>
              </w:rPr>
              <w:fldChar w:fldCharType="end"/>
            </w:r>
            <w:r w:rsidR="009E53A3">
              <w:rPr>
                <w:szCs w:val="20"/>
              </w:rPr>
              <w:t>:  Added summary matrix for item processing.</w:t>
            </w:r>
          </w:p>
          <w:p w14:paraId="75750BFC" w14:textId="5123EA7B" w:rsidR="009E53A3" w:rsidRPr="00894603" w:rsidRDefault="009E53A3" w:rsidP="009E53A3">
            <w:pPr>
              <w:pStyle w:val="ListParagraph"/>
              <w:numPr>
                <w:ilvl w:val="0"/>
                <w:numId w:val="68"/>
              </w:numPr>
              <w:ind w:left="425"/>
              <w:rPr>
                <w:szCs w:val="20"/>
              </w:rPr>
            </w:pPr>
            <w:r>
              <w:rPr>
                <w:szCs w:val="20"/>
              </w:rPr>
              <w:t xml:space="preserve">Section </w:t>
            </w:r>
            <w:r>
              <w:rPr>
                <w:szCs w:val="20"/>
              </w:rPr>
              <w:fldChar w:fldCharType="begin"/>
            </w:r>
            <w:r>
              <w:rPr>
                <w:szCs w:val="20"/>
              </w:rPr>
              <w:instrText xml:space="preserve"> REF _Ref411629163 \r \h </w:instrText>
            </w:r>
            <w:r>
              <w:rPr>
                <w:szCs w:val="20"/>
              </w:rPr>
            </w:r>
            <w:r>
              <w:rPr>
                <w:szCs w:val="20"/>
              </w:rPr>
              <w:fldChar w:fldCharType="separate"/>
            </w:r>
            <w:r w:rsidR="00B177F9">
              <w:rPr>
                <w:szCs w:val="20"/>
              </w:rPr>
              <w:t>5</w:t>
            </w:r>
            <w:r>
              <w:rPr>
                <w:szCs w:val="20"/>
              </w:rPr>
              <w:fldChar w:fldCharType="end"/>
            </w:r>
            <w:r>
              <w:rPr>
                <w:szCs w:val="20"/>
              </w:rPr>
              <w:t xml:space="preserve">:  Added separate section for post basket import processes </w:t>
            </w:r>
          </w:p>
        </w:tc>
        <w:tc>
          <w:tcPr>
            <w:tcW w:w="13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659A8E7" w14:textId="49741007" w:rsidR="00E62836" w:rsidRDefault="00894603" w:rsidP="00C63996">
            <w:pPr>
              <w:rPr>
                <w:szCs w:val="20"/>
              </w:rPr>
            </w:pPr>
            <w:r>
              <w:rPr>
                <w:szCs w:val="20"/>
              </w:rPr>
              <w:t>2/13/2015</w:t>
            </w:r>
          </w:p>
        </w:tc>
        <w:tc>
          <w:tcPr>
            <w:tcW w:w="9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8B15E30" w14:textId="0497B9AF" w:rsidR="00E62836" w:rsidRDefault="00894603" w:rsidP="00C63996">
            <w:pPr>
              <w:rPr>
                <w:szCs w:val="20"/>
              </w:rPr>
            </w:pPr>
            <w:r>
              <w:rPr>
                <w:szCs w:val="20"/>
              </w:rPr>
              <w:t>1.3</w:t>
            </w:r>
          </w:p>
        </w:tc>
      </w:tr>
      <w:tr w:rsidR="00413E8A" w:rsidRPr="00583AE6" w14:paraId="6AD64977" w14:textId="77777777" w:rsidTr="00A36A5F">
        <w:trPr>
          <w:cantSplit/>
        </w:trPr>
        <w:tc>
          <w:tcPr>
            <w:tcW w:w="137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BB3E359" w14:textId="39CD5317" w:rsidR="00413E8A" w:rsidRDefault="00413E8A" w:rsidP="00C63996">
            <w:pPr>
              <w:rPr>
                <w:szCs w:val="20"/>
              </w:rPr>
            </w:pPr>
            <w:r>
              <w:rPr>
                <w:szCs w:val="20"/>
              </w:rPr>
              <w:t>Amy Byers</w:t>
            </w:r>
          </w:p>
        </w:tc>
        <w:tc>
          <w:tcPr>
            <w:tcW w:w="68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3B95DA6" w14:textId="77777777" w:rsidR="00A36F05" w:rsidRDefault="00A36F05" w:rsidP="00A36F05">
            <w:pPr>
              <w:pStyle w:val="ListParagraph"/>
              <w:numPr>
                <w:ilvl w:val="0"/>
                <w:numId w:val="68"/>
              </w:numPr>
              <w:ind w:left="425"/>
              <w:rPr>
                <w:szCs w:val="20"/>
              </w:rPr>
            </w:pPr>
            <w:r>
              <w:rPr>
                <w:szCs w:val="20"/>
              </w:rPr>
              <w:t xml:space="preserve">Section </w:t>
            </w:r>
            <w:r>
              <w:rPr>
                <w:szCs w:val="20"/>
              </w:rPr>
              <w:fldChar w:fldCharType="begin"/>
            </w:r>
            <w:r>
              <w:rPr>
                <w:szCs w:val="20"/>
              </w:rPr>
              <w:instrText xml:space="preserve"> REF _Ref402788462 \r \h </w:instrText>
            </w:r>
            <w:r>
              <w:rPr>
                <w:szCs w:val="20"/>
              </w:rPr>
            </w:r>
            <w:r>
              <w:rPr>
                <w:szCs w:val="20"/>
              </w:rPr>
              <w:fldChar w:fldCharType="separate"/>
            </w:r>
            <w:r w:rsidR="00B177F9">
              <w:rPr>
                <w:szCs w:val="20"/>
              </w:rPr>
              <w:t>4.3</w:t>
            </w:r>
            <w:r>
              <w:rPr>
                <w:szCs w:val="20"/>
              </w:rPr>
              <w:fldChar w:fldCharType="end"/>
            </w:r>
            <w:r>
              <w:rPr>
                <w:szCs w:val="20"/>
              </w:rPr>
              <w:t xml:space="preserve">:  </w:t>
            </w:r>
          </w:p>
          <w:p w14:paraId="694A859E" w14:textId="6AF4E6D9" w:rsidR="00A36F05" w:rsidRDefault="00A36F05" w:rsidP="00A36F05">
            <w:pPr>
              <w:pStyle w:val="ListParagraph"/>
              <w:numPr>
                <w:ilvl w:val="1"/>
                <w:numId w:val="68"/>
              </w:numPr>
              <w:ind w:left="785"/>
              <w:rPr>
                <w:szCs w:val="20"/>
              </w:rPr>
            </w:pPr>
            <w:r>
              <w:rPr>
                <w:szCs w:val="20"/>
              </w:rPr>
              <w:t>Added that if customer is in response for an item that is not customer required, system still logs the customer information.</w:t>
            </w:r>
          </w:p>
          <w:p w14:paraId="5048F49D" w14:textId="5C724895" w:rsidR="00A36F05" w:rsidRDefault="00A36F05" w:rsidP="00A36F05">
            <w:pPr>
              <w:pStyle w:val="ListParagraph"/>
              <w:numPr>
                <w:ilvl w:val="1"/>
                <w:numId w:val="68"/>
              </w:numPr>
              <w:ind w:left="785"/>
              <w:rPr>
                <w:szCs w:val="20"/>
              </w:rPr>
            </w:pPr>
            <w:r>
              <w:rPr>
                <w:szCs w:val="20"/>
              </w:rPr>
              <w:t>Added information that if item level processing rules not defined, but order level is defined, system uses order level rules.</w:t>
            </w:r>
          </w:p>
          <w:p w14:paraId="098A49F4" w14:textId="77777777" w:rsidR="00413E8A" w:rsidRDefault="00A36F05" w:rsidP="00894603">
            <w:pPr>
              <w:pStyle w:val="ListParagraph"/>
              <w:numPr>
                <w:ilvl w:val="0"/>
                <w:numId w:val="68"/>
              </w:numPr>
              <w:ind w:left="425"/>
              <w:rPr>
                <w:szCs w:val="20"/>
              </w:rPr>
            </w:pPr>
            <w:r>
              <w:rPr>
                <w:szCs w:val="20"/>
              </w:rPr>
              <w:t xml:space="preserve">Section </w:t>
            </w:r>
            <w:r>
              <w:rPr>
                <w:szCs w:val="20"/>
              </w:rPr>
              <w:fldChar w:fldCharType="begin"/>
            </w:r>
            <w:r>
              <w:rPr>
                <w:szCs w:val="20"/>
              </w:rPr>
              <w:instrText xml:space="preserve"> REF _Ref417302690 \r \h </w:instrText>
            </w:r>
            <w:r>
              <w:rPr>
                <w:szCs w:val="20"/>
              </w:rPr>
            </w:r>
            <w:r>
              <w:rPr>
                <w:szCs w:val="20"/>
              </w:rPr>
              <w:fldChar w:fldCharType="separate"/>
            </w:r>
            <w:r w:rsidR="00B177F9">
              <w:rPr>
                <w:szCs w:val="20"/>
              </w:rPr>
              <w:t>4.4</w:t>
            </w:r>
            <w:r>
              <w:rPr>
                <w:szCs w:val="20"/>
              </w:rPr>
              <w:fldChar w:fldCharType="end"/>
            </w:r>
            <w:r>
              <w:rPr>
                <w:szCs w:val="20"/>
              </w:rPr>
              <w:t xml:space="preserve">:  </w:t>
            </w:r>
            <w:r w:rsidR="00B177F9">
              <w:rPr>
                <w:szCs w:val="20"/>
              </w:rPr>
              <w:t>Added information that if item level processing rules not defined, but order level is defined, system uses order level rules.</w:t>
            </w:r>
          </w:p>
          <w:p w14:paraId="0F25817C" w14:textId="6F6E9B1B" w:rsidR="00B177F9" w:rsidRDefault="00B177F9" w:rsidP="00B177F9">
            <w:pPr>
              <w:pStyle w:val="ListParagraph"/>
              <w:numPr>
                <w:ilvl w:val="0"/>
                <w:numId w:val="68"/>
              </w:numPr>
              <w:ind w:left="425"/>
              <w:rPr>
                <w:szCs w:val="20"/>
              </w:rPr>
            </w:pPr>
            <w:r>
              <w:rPr>
                <w:szCs w:val="20"/>
              </w:rPr>
              <w:t xml:space="preserve">Section </w:t>
            </w:r>
            <w:r>
              <w:rPr>
                <w:szCs w:val="20"/>
              </w:rPr>
              <w:fldChar w:fldCharType="begin"/>
            </w:r>
            <w:r>
              <w:rPr>
                <w:szCs w:val="20"/>
              </w:rPr>
              <w:instrText xml:space="preserve"> REF _Ref411629100 \r \h </w:instrText>
            </w:r>
            <w:r>
              <w:rPr>
                <w:szCs w:val="20"/>
              </w:rPr>
            </w:r>
            <w:r>
              <w:rPr>
                <w:szCs w:val="20"/>
              </w:rPr>
              <w:fldChar w:fldCharType="separate"/>
            </w:r>
            <w:r>
              <w:rPr>
                <w:szCs w:val="20"/>
              </w:rPr>
              <w:t>4.5</w:t>
            </w:r>
            <w:r>
              <w:rPr>
                <w:szCs w:val="20"/>
              </w:rPr>
              <w:fldChar w:fldCharType="end"/>
            </w:r>
            <w:r>
              <w:rPr>
                <w:szCs w:val="20"/>
              </w:rPr>
              <w:t>:  Changed column name from Action to Value for clarification.</w:t>
            </w:r>
          </w:p>
        </w:tc>
        <w:tc>
          <w:tcPr>
            <w:tcW w:w="135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CE535B5" w14:textId="14F972BF" w:rsidR="00413E8A" w:rsidRDefault="00413E8A" w:rsidP="00C63996">
            <w:pPr>
              <w:rPr>
                <w:szCs w:val="20"/>
              </w:rPr>
            </w:pPr>
            <w:r>
              <w:rPr>
                <w:szCs w:val="20"/>
              </w:rPr>
              <w:t>4/20/2015</w:t>
            </w:r>
          </w:p>
        </w:tc>
        <w:tc>
          <w:tcPr>
            <w:tcW w:w="9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04A3B6A" w14:textId="40B3D79D" w:rsidR="00413E8A" w:rsidRDefault="00413E8A" w:rsidP="00C63996">
            <w:pPr>
              <w:rPr>
                <w:szCs w:val="20"/>
              </w:rPr>
            </w:pPr>
            <w:r>
              <w:rPr>
                <w:szCs w:val="20"/>
              </w:rPr>
              <w:t>1.4</w:t>
            </w:r>
          </w:p>
        </w:tc>
      </w:tr>
    </w:tbl>
    <w:p w14:paraId="25E521B1" w14:textId="310D89DC" w:rsidR="00A01DB1" w:rsidRDefault="00A01DB1" w:rsidP="00A01DB1">
      <w:pPr>
        <w:spacing w:after="120"/>
        <w:rPr>
          <w:szCs w:val="20"/>
        </w:rPr>
      </w:pPr>
    </w:p>
    <w:p w14:paraId="624A5A4A" w14:textId="661927F0" w:rsidR="00A01DB1" w:rsidRPr="00A01DB1" w:rsidRDefault="00A01DB1" w:rsidP="007742E6">
      <w:pPr>
        <w:pStyle w:val="Heading1"/>
      </w:pPr>
      <w:bookmarkStart w:id="309" w:name="_Toc323725623"/>
      <w:bookmarkStart w:id="310" w:name="_Toc323818563"/>
      <w:bookmarkStart w:id="311" w:name="_Toc324415480"/>
      <w:bookmarkStart w:id="312" w:name="_Ref400529040"/>
      <w:bookmarkStart w:id="313" w:name="_Toc411629316"/>
      <w:r w:rsidRPr="00A01DB1">
        <w:t xml:space="preserve">Appendix </w:t>
      </w:r>
      <w:r w:rsidR="00907C21" w:rsidRPr="00A01DB1">
        <w:fldChar w:fldCharType="begin"/>
      </w:r>
      <w:r w:rsidRPr="00A01DB1">
        <w:instrText xml:space="preserve"> AUTONUMLGL  \* ALPHABETIC \e </w:instrText>
      </w:r>
      <w:r w:rsidR="00907C21" w:rsidRPr="00A01DB1">
        <w:fldChar w:fldCharType="end"/>
      </w:r>
      <w:r w:rsidRPr="00A01DB1">
        <w:t>: Source Documentation</w:t>
      </w:r>
      <w:bookmarkEnd w:id="309"/>
      <w:bookmarkEnd w:id="310"/>
      <w:bookmarkEnd w:id="311"/>
      <w:bookmarkEnd w:id="312"/>
      <w:bookmarkEnd w:id="313"/>
    </w:p>
    <w:p w14:paraId="3C638A4B" w14:textId="77777777" w:rsidR="00E4265E" w:rsidRDefault="00E4265E" w:rsidP="00EA2934">
      <w:pPr>
        <w:pStyle w:val="BodyText"/>
        <w:numPr>
          <w:ilvl w:val="0"/>
          <w:numId w:val="4"/>
        </w:numPr>
      </w:pPr>
      <w:r w:rsidRPr="00E4265E">
        <w:t>Requirement Specification - XPOS_basket import_0625</w:t>
      </w:r>
    </w:p>
    <w:p w14:paraId="2BE4B0E4" w14:textId="62A48DDA" w:rsidR="008E5457" w:rsidRPr="00E4265E" w:rsidRDefault="008E5457" w:rsidP="00EA2934">
      <w:pPr>
        <w:pStyle w:val="BodyText"/>
        <w:numPr>
          <w:ilvl w:val="0"/>
          <w:numId w:val="4"/>
        </w:numPr>
      </w:pPr>
      <w:r w:rsidRPr="008E5457">
        <w:t>GenericImport.xsd</w:t>
      </w:r>
      <w:r>
        <w:t xml:space="preserve"> v </w:t>
      </w:r>
      <w:r w:rsidR="00BE4907">
        <w:t>2.0.0</w:t>
      </w:r>
    </w:p>
    <w:p w14:paraId="749662AD" w14:textId="77777777" w:rsidR="0056715A" w:rsidRPr="00A01DB1" w:rsidRDefault="0056715A" w:rsidP="0056715A">
      <w:pPr>
        <w:pStyle w:val="Heading2"/>
      </w:pPr>
      <w:bookmarkStart w:id="314" w:name="_Toc411629317"/>
      <w:bookmarkStart w:id="315" w:name="_Toc323725625"/>
      <w:bookmarkStart w:id="316" w:name="_Toc323818565"/>
      <w:bookmarkStart w:id="317" w:name="_Toc324415482"/>
      <w:bookmarkStart w:id="318" w:name="_Toc258438081"/>
      <w:r>
        <w:t>Generic</w:t>
      </w:r>
      <w:r w:rsidRPr="00E4265E">
        <w:t xml:space="preserve"> Import </w:t>
      </w:r>
      <w:r w:rsidRPr="00A01DB1">
        <w:t>Functional Requirements</w:t>
      </w:r>
      <w:bookmarkEnd w:id="314"/>
    </w:p>
    <w:tbl>
      <w:tblPr>
        <w:tblW w:w="4886"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016"/>
        <w:gridCol w:w="1710"/>
        <w:gridCol w:w="5310"/>
        <w:gridCol w:w="2498"/>
      </w:tblGrid>
      <w:tr w:rsidR="0056715A" w:rsidRPr="00583AE6" w14:paraId="14F6798C" w14:textId="77777777" w:rsidTr="008E5457">
        <w:trPr>
          <w:cantSplit/>
          <w:tblHeader/>
        </w:trPr>
        <w:tc>
          <w:tcPr>
            <w:tcW w:w="1016"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48548374" w14:textId="77777777" w:rsidR="0056715A" w:rsidRDefault="0056715A" w:rsidP="005565BD">
            <w:pPr>
              <w:rPr>
                <w:b/>
                <w:bCs/>
                <w:szCs w:val="20"/>
              </w:rPr>
            </w:pPr>
            <w:r>
              <w:rPr>
                <w:b/>
                <w:bCs/>
                <w:szCs w:val="20"/>
              </w:rPr>
              <w:t>ID</w:t>
            </w:r>
          </w:p>
        </w:tc>
        <w:tc>
          <w:tcPr>
            <w:tcW w:w="171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6D43D5AD" w14:textId="77777777" w:rsidR="0056715A" w:rsidRPr="00583AE6" w:rsidRDefault="0056715A" w:rsidP="005565BD">
            <w:pPr>
              <w:rPr>
                <w:b/>
                <w:bCs/>
                <w:szCs w:val="20"/>
              </w:rPr>
            </w:pPr>
            <w:r w:rsidRPr="00200F1A">
              <w:rPr>
                <w:b/>
                <w:bCs/>
                <w:szCs w:val="20"/>
              </w:rPr>
              <w:t>Requirement Name</w:t>
            </w:r>
          </w:p>
        </w:tc>
        <w:tc>
          <w:tcPr>
            <w:tcW w:w="531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5E693433" w14:textId="77777777" w:rsidR="0056715A" w:rsidRPr="00583AE6" w:rsidRDefault="0056715A" w:rsidP="005565BD">
            <w:pPr>
              <w:rPr>
                <w:b/>
                <w:bCs/>
                <w:szCs w:val="20"/>
              </w:rPr>
            </w:pPr>
            <w:r>
              <w:rPr>
                <w:b/>
                <w:bCs/>
                <w:szCs w:val="20"/>
              </w:rPr>
              <w:t>Description</w:t>
            </w:r>
          </w:p>
        </w:tc>
        <w:tc>
          <w:tcPr>
            <w:tcW w:w="2498"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0504672A" w14:textId="77777777" w:rsidR="0056715A" w:rsidRPr="008E5457" w:rsidRDefault="0056715A" w:rsidP="005565BD">
            <w:pPr>
              <w:rPr>
                <w:b/>
                <w:bCs/>
                <w:szCs w:val="20"/>
              </w:rPr>
            </w:pPr>
            <w:r w:rsidRPr="008E5457">
              <w:rPr>
                <w:b/>
                <w:bCs/>
                <w:szCs w:val="20"/>
              </w:rPr>
              <w:t>Section(s)</w:t>
            </w:r>
          </w:p>
        </w:tc>
      </w:tr>
      <w:tr w:rsidR="008E5457" w:rsidRPr="00583AE6" w14:paraId="01330D77"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4EA1A7AE" w14:textId="77777777" w:rsidR="008E5457" w:rsidRPr="00B03232" w:rsidRDefault="008E5457" w:rsidP="008E5457">
            <w:pPr>
              <w:rPr>
                <w:rFonts w:cs="Arial"/>
                <w:sz w:val="18"/>
                <w:szCs w:val="18"/>
              </w:rPr>
            </w:pPr>
            <w:r w:rsidRPr="00B03232">
              <w:rPr>
                <w:rFonts w:cs="Arial"/>
                <w:sz w:val="18"/>
                <w:szCs w:val="18"/>
              </w:rPr>
              <w:t>6.1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2AAAA46A" w14:textId="77777777" w:rsidR="008E5457" w:rsidRPr="00B03232" w:rsidRDefault="008E5457" w:rsidP="008E5457">
            <w:pPr>
              <w:rPr>
                <w:rFonts w:cs="Arial"/>
                <w:sz w:val="18"/>
                <w:szCs w:val="18"/>
              </w:rPr>
            </w:pPr>
            <w:r w:rsidRPr="00B03232">
              <w:rPr>
                <w:rFonts w:cs="Arial"/>
                <w:sz w:val="18"/>
                <w:szCs w:val="18"/>
              </w:rPr>
              <w:t>General</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6F72470E" w14:textId="77777777" w:rsidR="008E5457" w:rsidRPr="00B03232" w:rsidRDefault="008E5457" w:rsidP="008E5457">
            <w:pPr>
              <w:rPr>
                <w:rFonts w:cs="Arial"/>
                <w:sz w:val="18"/>
                <w:szCs w:val="18"/>
              </w:rPr>
            </w:pPr>
            <w:r w:rsidRPr="00B03232">
              <w:rPr>
                <w:rFonts w:cs="Arial"/>
                <w:sz w:val="18"/>
                <w:szCs w:val="18"/>
              </w:rPr>
              <w:t>Universal Basket Import service contract will extend the Quick Order service contract to support additional information in the request and response messages.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E1CC80B" w14:textId="4D9A886E" w:rsidR="008E5457" w:rsidRPr="008E5457" w:rsidRDefault="00A93323" w:rsidP="00EA2934">
            <w:pPr>
              <w:numPr>
                <w:ilvl w:val="0"/>
                <w:numId w:val="6"/>
              </w:numPr>
              <w:rPr>
                <w:sz w:val="18"/>
                <w:szCs w:val="18"/>
              </w:rPr>
            </w:pPr>
            <w:r>
              <w:rPr>
                <w:sz w:val="18"/>
                <w:szCs w:val="18"/>
              </w:rPr>
              <w:fldChar w:fldCharType="begin"/>
            </w:r>
            <w:r>
              <w:rPr>
                <w:sz w:val="18"/>
                <w:szCs w:val="18"/>
              </w:rPr>
              <w:instrText xml:space="preserve"> REF _Ref402788328 \r \h </w:instrText>
            </w:r>
            <w:r>
              <w:rPr>
                <w:sz w:val="18"/>
                <w:szCs w:val="18"/>
              </w:rPr>
            </w:r>
            <w:r>
              <w:rPr>
                <w:sz w:val="18"/>
                <w:szCs w:val="18"/>
              </w:rPr>
              <w:fldChar w:fldCharType="separate"/>
            </w:r>
            <w:r w:rsidR="00B177F9">
              <w:rPr>
                <w:sz w:val="18"/>
                <w:szCs w:val="18"/>
              </w:rPr>
              <w:t>12</w:t>
            </w:r>
            <w:r>
              <w:rPr>
                <w:sz w:val="18"/>
                <w:szCs w:val="18"/>
              </w:rPr>
              <w:fldChar w:fldCharType="end"/>
            </w:r>
            <w:r>
              <w:rPr>
                <w:sz w:val="18"/>
                <w:szCs w:val="18"/>
              </w:rPr>
              <w:t xml:space="preserve"> </w:t>
            </w:r>
            <w:r>
              <w:rPr>
                <w:sz w:val="18"/>
                <w:szCs w:val="18"/>
              </w:rPr>
              <w:fldChar w:fldCharType="begin"/>
            </w:r>
            <w:r>
              <w:rPr>
                <w:sz w:val="18"/>
                <w:szCs w:val="18"/>
              </w:rPr>
              <w:instrText xml:space="preserve"> REF _Ref402788328 \h </w:instrText>
            </w:r>
            <w:r>
              <w:rPr>
                <w:sz w:val="18"/>
                <w:szCs w:val="18"/>
              </w:rPr>
            </w:r>
            <w:r>
              <w:rPr>
                <w:sz w:val="18"/>
                <w:szCs w:val="18"/>
              </w:rPr>
              <w:fldChar w:fldCharType="separate"/>
            </w:r>
            <w:r w:rsidR="00B177F9" w:rsidRPr="004C7776">
              <w:t>Interface Definition</w:t>
            </w:r>
            <w:r>
              <w:rPr>
                <w:sz w:val="18"/>
                <w:szCs w:val="18"/>
              </w:rPr>
              <w:fldChar w:fldCharType="end"/>
            </w:r>
          </w:p>
        </w:tc>
      </w:tr>
      <w:tr w:rsidR="00A93323" w:rsidRPr="00583AE6" w14:paraId="07080D57"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1E983BF0" w14:textId="77777777" w:rsidR="00A93323" w:rsidRPr="00B03232" w:rsidRDefault="00A93323" w:rsidP="00A93323">
            <w:pPr>
              <w:rPr>
                <w:rFonts w:cs="Arial"/>
                <w:sz w:val="18"/>
                <w:szCs w:val="18"/>
              </w:rPr>
            </w:pPr>
            <w:r w:rsidRPr="00B03232">
              <w:rPr>
                <w:rFonts w:cs="Arial"/>
                <w:sz w:val="18"/>
                <w:szCs w:val="18"/>
              </w:rPr>
              <w:t>6.2</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51403862" w14:textId="77777777" w:rsidR="00A93323" w:rsidRPr="00B03232" w:rsidRDefault="00A93323" w:rsidP="00A93323">
            <w:pPr>
              <w:rPr>
                <w:rFonts w:cs="Arial"/>
                <w:sz w:val="18"/>
                <w:szCs w:val="18"/>
              </w:rPr>
            </w:pPr>
            <w:r w:rsidRPr="00B03232">
              <w:rPr>
                <w:rFonts w:cs="Arial"/>
                <w:sz w:val="18"/>
                <w:szCs w:val="18"/>
              </w:rPr>
              <w:t>Application ID</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27BFF6E9" w14:textId="77777777" w:rsidR="00A93323" w:rsidRPr="00B03232" w:rsidRDefault="00A93323" w:rsidP="00A93323">
            <w:pPr>
              <w:rPr>
                <w:rFonts w:cs="Arial"/>
                <w:sz w:val="18"/>
                <w:szCs w:val="18"/>
              </w:rPr>
            </w:pPr>
            <w:r w:rsidRPr="00B03232">
              <w:rPr>
                <w:rFonts w:cs="Arial"/>
                <w:sz w:val="18"/>
                <w:szCs w:val="18"/>
              </w:rPr>
              <w:t xml:space="preserve">Universal Basket Import </w:t>
            </w:r>
            <w:r w:rsidRPr="00B03232">
              <w:rPr>
                <w:rFonts w:cs="Arial"/>
                <w:b/>
                <w:bCs/>
                <w:sz w:val="18"/>
                <w:szCs w:val="18"/>
              </w:rPr>
              <w:t>request</w:t>
            </w:r>
            <w:r w:rsidRPr="00B03232">
              <w:rPr>
                <w:rFonts w:cs="Arial"/>
                <w:sz w:val="18"/>
                <w:szCs w:val="18"/>
              </w:rPr>
              <w:t xml:space="preserve"> will have an application ID field to identify the external service, such as BEAST, GRID, or MCF.</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A7008A3" w14:textId="3C70BC01" w:rsidR="00A93323" w:rsidRPr="008E5457" w:rsidRDefault="00A93323" w:rsidP="00EA2934">
            <w:pPr>
              <w:numPr>
                <w:ilvl w:val="0"/>
                <w:numId w:val="6"/>
              </w:numPr>
              <w:rPr>
                <w:sz w:val="18"/>
                <w:szCs w:val="18"/>
              </w:rPr>
            </w:pPr>
            <w:r>
              <w:rPr>
                <w:sz w:val="18"/>
                <w:szCs w:val="18"/>
              </w:rPr>
              <w:fldChar w:fldCharType="begin"/>
            </w:r>
            <w:r>
              <w:rPr>
                <w:sz w:val="18"/>
                <w:szCs w:val="18"/>
              </w:rPr>
              <w:instrText xml:space="preserve"> REF _Ref402788328 \r \h </w:instrText>
            </w:r>
            <w:r>
              <w:rPr>
                <w:sz w:val="18"/>
                <w:szCs w:val="18"/>
              </w:rPr>
            </w:r>
            <w:r>
              <w:rPr>
                <w:sz w:val="18"/>
                <w:szCs w:val="18"/>
              </w:rPr>
              <w:fldChar w:fldCharType="separate"/>
            </w:r>
            <w:r w:rsidR="00B177F9">
              <w:rPr>
                <w:sz w:val="18"/>
                <w:szCs w:val="18"/>
              </w:rPr>
              <w:t>12</w:t>
            </w:r>
            <w:r>
              <w:rPr>
                <w:sz w:val="18"/>
                <w:szCs w:val="18"/>
              </w:rPr>
              <w:fldChar w:fldCharType="end"/>
            </w:r>
            <w:r>
              <w:rPr>
                <w:sz w:val="18"/>
                <w:szCs w:val="18"/>
              </w:rPr>
              <w:t xml:space="preserve"> </w:t>
            </w:r>
            <w:r>
              <w:rPr>
                <w:sz w:val="18"/>
                <w:szCs w:val="18"/>
              </w:rPr>
              <w:fldChar w:fldCharType="begin"/>
            </w:r>
            <w:r>
              <w:rPr>
                <w:sz w:val="18"/>
                <w:szCs w:val="18"/>
              </w:rPr>
              <w:instrText xml:space="preserve"> REF _Ref402788328 \h </w:instrText>
            </w:r>
            <w:r>
              <w:rPr>
                <w:sz w:val="18"/>
                <w:szCs w:val="18"/>
              </w:rPr>
            </w:r>
            <w:r>
              <w:rPr>
                <w:sz w:val="18"/>
                <w:szCs w:val="18"/>
              </w:rPr>
              <w:fldChar w:fldCharType="separate"/>
            </w:r>
            <w:r w:rsidR="00B177F9" w:rsidRPr="004C7776">
              <w:t>Interface Definition</w:t>
            </w:r>
            <w:r>
              <w:rPr>
                <w:sz w:val="18"/>
                <w:szCs w:val="18"/>
              </w:rPr>
              <w:fldChar w:fldCharType="end"/>
            </w:r>
          </w:p>
        </w:tc>
      </w:tr>
      <w:tr w:rsidR="00A93323" w:rsidRPr="00583AE6" w14:paraId="2845F0D0"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5AF477F4" w14:textId="77777777" w:rsidR="00A93323" w:rsidRPr="00B03232" w:rsidRDefault="00A93323" w:rsidP="00A93323">
            <w:pPr>
              <w:rPr>
                <w:rFonts w:cs="Arial"/>
                <w:sz w:val="18"/>
                <w:szCs w:val="18"/>
              </w:rPr>
            </w:pPr>
            <w:r w:rsidRPr="00B03232">
              <w:rPr>
                <w:rFonts w:cs="Arial"/>
                <w:sz w:val="18"/>
                <w:szCs w:val="18"/>
              </w:rPr>
              <w:t>6.3</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6FAAB211" w14:textId="77777777" w:rsidR="00A93323" w:rsidRPr="00B03232" w:rsidRDefault="00A93323" w:rsidP="00A93323">
            <w:pPr>
              <w:rPr>
                <w:rFonts w:cs="Arial"/>
                <w:sz w:val="18"/>
                <w:szCs w:val="18"/>
              </w:rPr>
            </w:pPr>
            <w:r w:rsidRPr="00B03232">
              <w:rPr>
                <w:rFonts w:cs="Arial"/>
                <w:sz w:val="18"/>
                <w:szCs w:val="18"/>
              </w:rPr>
              <w:t>Input Parameters</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027E1BA2" w14:textId="77777777" w:rsidR="00A93323" w:rsidRPr="00B03232" w:rsidRDefault="00A93323" w:rsidP="00A93323">
            <w:pPr>
              <w:rPr>
                <w:rFonts w:cs="Arial"/>
                <w:sz w:val="18"/>
                <w:szCs w:val="18"/>
              </w:rPr>
            </w:pPr>
            <w:r w:rsidRPr="00B03232">
              <w:rPr>
                <w:rFonts w:cs="Arial"/>
                <w:sz w:val="18"/>
                <w:szCs w:val="18"/>
              </w:rPr>
              <w:t xml:space="preserve">Universal Basket Import </w:t>
            </w:r>
            <w:r w:rsidRPr="00B03232">
              <w:rPr>
                <w:rFonts w:cs="Arial"/>
                <w:b/>
                <w:bCs/>
                <w:sz w:val="18"/>
                <w:szCs w:val="18"/>
              </w:rPr>
              <w:t>request</w:t>
            </w:r>
            <w:r w:rsidRPr="00B03232">
              <w:rPr>
                <w:rFonts w:cs="Arial"/>
                <w:sz w:val="18"/>
                <w:szCs w:val="18"/>
              </w:rPr>
              <w:t xml:space="preserve"> will support transaction 4-part key, order number, reference ID, customer email, and customer phone number as input parameters for order retrieval.</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AF6C73B" w14:textId="4BE9363F" w:rsidR="00A93323" w:rsidRPr="008E5457" w:rsidRDefault="00A93323" w:rsidP="00EA2934">
            <w:pPr>
              <w:numPr>
                <w:ilvl w:val="0"/>
                <w:numId w:val="6"/>
              </w:numPr>
              <w:rPr>
                <w:sz w:val="18"/>
                <w:szCs w:val="18"/>
              </w:rPr>
            </w:pPr>
            <w:r>
              <w:rPr>
                <w:sz w:val="18"/>
                <w:szCs w:val="18"/>
              </w:rPr>
              <w:fldChar w:fldCharType="begin"/>
            </w:r>
            <w:r>
              <w:rPr>
                <w:sz w:val="18"/>
                <w:szCs w:val="18"/>
              </w:rPr>
              <w:instrText xml:space="preserve"> REF _Ref402788328 \r \h </w:instrText>
            </w:r>
            <w:r>
              <w:rPr>
                <w:sz w:val="18"/>
                <w:szCs w:val="18"/>
              </w:rPr>
            </w:r>
            <w:r>
              <w:rPr>
                <w:sz w:val="18"/>
                <w:szCs w:val="18"/>
              </w:rPr>
              <w:fldChar w:fldCharType="separate"/>
            </w:r>
            <w:r w:rsidR="00B177F9">
              <w:rPr>
                <w:sz w:val="18"/>
                <w:szCs w:val="18"/>
              </w:rPr>
              <w:t>12</w:t>
            </w:r>
            <w:r>
              <w:rPr>
                <w:sz w:val="18"/>
                <w:szCs w:val="18"/>
              </w:rPr>
              <w:fldChar w:fldCharType="end"/>
            </w:r>
            <w:r>
              <w:rPr>
                <w:sz w:val="18"/>
                <w:szCs w:val="18"/>
              </w:rPr>
              <w:t xml:space="preserve"> </w:t>
            </w:r>
            <w:r>
              <w:rPr>
                <w:sz w:val="18"/>
                <w:szCs w:val="18"/>
              </w:rPr>
              <w:fldChar w:fldCharType="begin"/>
            </w:r>
            <w:r>
              <w:rPr>
                <w:sz w:val="18"/>
                <w:szCs w:val="18"/>
              </w:rPr>
              <w:instrText xml:space="preserve"> REF _Ref402788328 \h </w:instrText>
            </w:r>
            <w:r>
              <w:rPr>
                <w:sz w:val="18"/>
                <w:szCs w:val="18"/>
              </w:rPr>
            </w:r>
            <w:r>
              <w:rPr>
                <w:sz w:val="18"/>
                <w:szCs w:val="18"/>
              </w:rPr>
              <w:fldChar w:fldCharType="separate"/>
            </w:r>
            <w:r w:rsidR="00B177F9" w:rsidRPr="004C7776">
              <w:t>Interface Definition</w:t>
            </w:r>
            <w:r>
              <w:rPr>
                <w:sz w:val="18"/>
                <w:szCs w:val="18"/>
              </w:rPr>
              <w:fldChar w:fldCharType="end"/>
            </w:r>
          </w:p>
        </w:tc>
      </w:tr>
      <w:tr w:rsidR="00A93323" w:rsidRPr="00583AE6" w14:paraId="76C23367"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1E3425E5" w14:textId="77777777" w:rsidR="00A93323" w:rsidRPr="00B03232" w:rsidRDefault="00A93323" w:rsidP="00A93323">
            <w:pPr>
              <w:rPr>
                <w:rFonts w:cs="Arial"/>
                <w:sz w:val="18"/>
                <w:szCs w:val="18"/>
              </w:rPr>
            </w:pPr>
            <w:r w:rsidRPr="00B03232">
              <w:rPr>
                <w:rFonts w:cs="Arial"/>
                <w:sz w:val="18"/>
                <w:szCs w:val="18"/>
              </w:rPr>
              <w:t>6.4</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519E7CDC" w14:textId="77777777" w:rsidR="00A93323" w:rsidRPr="00B03232" w:rsidRDefault="00A93323" w:rsidP="00A93323">
            <w:pPr>
              <w:rPr>
                <w:rFonts w:cs="Arial"/>
                <w:sz w:val="18"/>
                <w:szCs w:val="18"/>
              </w:rPr>
            </w:pPr>
            <w:r w:rsidRPr="00B03232">
              <w:rPr>
                <w:rFonts w:cs="Arial"/>
                <w:sz w:val="18"/>
                <w:szCs w:val="18"/>
              </w:rPr>
              <w:t>Application ID</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4828E661" w14:textId="77777777" w:rsidR="00A93323" w:rsidRPr="00B03232" w:rsidRDefault="00A93323" w:rsidP="00A93323">
            <w:pPr>
              <w:rPr>
                <w:rFonts w:cs="Arial"/>
                <w:sz w:val="18"/>
                <w:szCs w:val="18"/>
              </w:rPr>
            </w:pPr>
            <w:r w:rsidRPr="00B03232">
              <w:rPr>
                <w:rFonts w:cs="Arial"/>
                <w:sz w:val="18"/>
                <w:szCs w:val="18"/>
              </w:rPr>
              <w:t xml:space="preserve">Universal Basket Import </w:t>
            </w:r>
            <w:r w:rsidRPr="00B03232">
              <w:rPr>
                <w:rFonts w:cs="Arial"/>
                <w:b/>
                <w:bCs/>
                <w:sz w:val="18"/>
                <w:szCs w:val="18"/>
              </w:rPr>
              <w:t>response</w:t>
            </w:r>
            <w:r w:rsidRPr="00B03232">
              <w:rPr>
                <w:rFonts w:cs="Arial"/>
                <w:sz w:val="18"/>
                <w:szCs w:val="18"/>
              </w:rPr>
              <w:t xml:space="preserve"> will have an application ID field to identify the external service, such as BEAST, GRID, or MCF.</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41AE4A3" w14:textId="4CD2FE74" w:rsidR="00A93323" w:rsidRPr="008E5457" w:rsidRDefault="00A93323" w:rsidP="00EA2934">
            <w:pPr>
              <w:numPr>
                <w:ilvl w:val="0"/>
                <w:numId w:val="6"/>
              </w:numPr>
              <w:rPr>
                <w:sz w:val="18"/>
                <w:szCs w:val="18"/>
              </w:rPr>
            </w:pPr>
            <w:r>
              <w:rPr>
                <w:sz w:val="18"/>
                <w:szCs w:val="18"/>
              </w:rPr>
              <w:fldChar w:fldCharType="begin"/>
            </w:r>
            <w:r>
              <w:rPr>
                <w:sz w:val="18"/>
                <w:szCs w:val="18"/>
              </w:rPr>
              <w:instrText xml:space="preserve"> REF _Ref402788328 \r \h </w:instrText>
            </w:r>
            <w:r>
              <w:rPr>
                <w:sz w:val="18"/>
                <w:szCs w:val="18"/>
              </w:rPr>
            </w:r>
            <w:r>
              <w:rPr>
                <w:sz w:val="18"/>
                <w:szCs w:val="18"/>
              </w:rPr>
              <w:fldChar w:fldCharType="separate"/>
            </w:r>
            <w:r w:rsidR="00B177F9">
              <w:rPr>
                <w:sz w:val="18"/>
                <w:szCs w:val="18"/>
              </w:rPr>
              <w:t>12</w:t>
            </w:r>
            <w:r>
              <w:rPr>
                <w:sz w:val="18"/>
                <w:szCs w:val="18"/>
              </w:rPr>
              <w:fldChar w:fldCharType="end"/>
            </w:r>
            <w:r>
              <w:rPr>
                <w:sz w:val="18"/>
                <w:szCs w:val="18"/>
              </w:rPr>
              <w:t xml:space="preserve"> </w:t>
            </w:r>
            <w:r>
              <w:rPr>
                <w:sz w:val="18"/>
                <w:szCs w:val="18"/>
              </w:rPr>
              <w:fldChar w:fldCharType="begin"/>
            </w:r>
            <w:r>
              <w:rPr>
                <w:sz w:val="18"/>
                <w:szCs w:val="18"/>
              </w:rPr>
              <w:instrText xml:space="preserve"> REF _Ref402788328 \h </w:instrText>
            </w:r>
            <w:r>
              <w:rPr>
                <w:sz w:val="18"/>
                <w:szCs w:val="18"/>
              </w:rPr>
            </w:r>
            <w:r>
              <w:rPr>
                <w:sz w:val="18"/>
                <w:szCs w:val="18"/>
              </w:rPr>
              <w:fldChar w:fldCharType="separate"/>
            </w:r>
            <w:r w:rsidR="00B177F9" w:rsidRPr="004C7776">
              <w:t>Interface Definition</w:t>
            </w:r>
            <w:r>
              <w:rPr>
                <w:sz w:val="18"/>
                <w:szCs w:val="18"/>
              </w:rPr>
              <w:fldChar w:fldCharType="end"/>
            </w:r>
          </w:p>
        </w:tc>
      </w:tr>
      <w:tr w:rsidR="008E5457" w:rsidRPr="00583AE6" w14:paraId="7904B60C"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133AEFBB" w14:textId="77777777" w:rsidR="008E5457" w:rsidRPr="00B03232" w:rsidRDefault="008E5457" w:rsidP="008E5457">
            <w:pPr>
              <w:rPr>
                <w:rFonts w:cs="Arial"/>
                <w:sz w:val="18"/>
                <w:szCs w:val="18"/>
              </w:rPr>
            </w:pPr>
            <w:r w:rsidRPr="00B03232">
              <w:rPr>
                <w:rFonts w:cs="Arial"/>
                <w:sz w:val="18"/>
                <w:szCs w:val="18"/>
              </w:rPr>
              <w:t>6.5</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570B8F68" w14:textId="77777777" w:rsidR="008E5457" w:rsidRPr="00B03232" w:rsidRDefault="008E5457" w:rsidP="008E5457">
            <w:pPr>
              <w:rPr>
                <w:rFonts w:cs="Arial"/>
                <w:sz w:val="18"/>
                <w:szCs w:val="18"/>
              </w:rPr>
            </w:pPr>
            <w:r w:rsidRPr="00B03232">
              <w:rPr>
                <w:rFonts w:cs="Arial"/>
                <w:sz w:val="18"/>
                <w:szCs w:val="18"/>
              </w:rPr>
              <w:t>Error Message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718964A4" w14:textId="77777777" w:rsidR="008E5457" w:rsidRPr="00B03232" w:rsidRDefault="008E5457" w:rsidP="008E5457">
            <w:pPr>
              <w:rPr>
                <w:rFonts w:cs="Arial"/>
                <w:sz w:val="18"/>
                <w:szCs w:val="18"/>
              </w:rPr>
            </w:pPr>
            <w:r w:rsidRPr="00B03232">
              <w:rPr>
                <w:rFonts w:cs="Arial"/>
                <w:sz w:val="18"/>
                <w:szCs w:val="18"/>
              </w:rPr>
              <w:t xml:space="preserve">Universal Basket Import </w:t>
            </w:r>
            <w:r w:rsidRPr="00B03232">
              <w:rPr>
                <w:rFonts w:cs="Arial"/>
                <w:b/>
                <w:bCs/>
                <w:sz w:val="18"/>
                <w:szCs w:val="18"/>
              </w:rPr>
              <w:t>response</w:t>
            </w:r>
            <w:r w:rsidRPr="00B03232">
              <w:rPr>
                <w:rFonts w:cs="Arial"/>
                <w:sz w:val="18"/>
                <w:szCs w:val="18"/>
              </w:rPr>
              <w:t xml:space="preserve"> will support error codes passed back from the services. POS will be able to map the error codes to error messages in the store default language and display the error messages on screen.</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EE6DBF1" w14:textId="557893BD" w:rsidR="008E5457" w:rsidRPr="008E5457" w:rsidRDefault="00A93323" w:rsidP="00EA2934">
            <w:pPr>
              <w:numPr>
                <w:ilvl w:val="0"/>
                <w:numId w:val="6"/>
              </w:numPr>
              <w:rPr>
                <w:sz w:val="18"/>
                <w:szCs w:val="18"/>
              </w:rPr>
            </w:pPr>
            <w:r>
              <w:rPr>
                <w:sz w:val="18"/>
                <w:szCs w:val="18"/>
              </w:rPr>
              <w:fldChar w:fldCharType="begin"/>
            </w:r>
            <w:r>
              <w:rPr>
                <w:sz w:val="18"/>
                <w:szCs w:val="18"/>
              </w:rPr>
              <w:instrText xml:space="preserve"> REF _Ref402788328 \r \h </w:instrText>
            </w:r>
            <w:r>
              <w:rPr>
                <w:sz w:val="18"/>
                <w:szCs w:val="18"/>
              </w:rPr>
            </w:r>
            <w:r>
              <w:rPr>
                <w:sz w:val="18"/>
                <w:szCs w:val="18"/>
              </w:rPr>
              <w:fldChar w:fldCharType="separate"/>
            </w:r>
            <w:r w:rsidR="00B177F9">
              <w:rPr>
                <w:sz w:val="18"/>
                <w:szCs w:val="18"/>
              </w:rPr>
              <w:t>12</w:t>
            </w:r>
            <w:r>
              <w:rPr>
                <w:sz w:val="18"/>
                <w:szCs w:val="18"/>
              </w:rPr>
              <w:fldChar w:fldCharType="end"/>
            </w:r>
            <w:r>
              <w:rPr>
                <w:sz w:val="18"/>
                <w:szCs w:val="18"/>
              </w:rPr>
              <w:t xml:space="preserve"> </w:t>
            </w:r>
            <w:r>
              <w:rPr>
                <w:sz w:val="18"/>
                <w:szCs w:val="18"/>
              </w:rPr>
              <w:fldChar w:fldCharType="begin"/>
            </w:r>
            <w:r>
              <w:rPr>
                <w:sz w:val="18"/>
                <w:szCs w:val="18"/>
              </w:rPr>
              <w:instrText xml:space="preserve"> REF _Ref402788328 \h </w:instrText>
            </w:r>
            <w:r>
              <w:rPr>
                <w:sz w:val="18"/>
                <w:szCs w:val="18"/>
              </w:rPr>
            </w:r>
            <w:r>
              <w:rPr>
                <w:sz w:val="18"/>
                <w:szCs w:val="18"/>
              </w:rPr>
              <w:fldChar w:fldCharType="separate"/>
            </w:r>
            <w:r w:rsidR="00B177F9" w:rsidRPr="004C7776">
              <w:t>Interface Definition</w:t>
            </w:r>
            <w:r>
              <w:rPr>
                <w:sz w:val="18"/>
                <w:szCs w:val="18"/>
              </w:rPr>
              <w:fldChar w:fldCharType="end"/>
            </w:r>
          </w:p>
          <w:p w14:paraId="399089D6" w14:textId="57EE5EC3" w:rsidR="008E5457" w:rsidRPr="008E5457" w:rsidRDefault="008E5457" w:rsidP="00EA2934">
            <w:pPr>
              <w:numPr>
                <w:ilvl w:val="0"/>
                <w:numId w:val="6"/>
              </w:numPr>
              <w:rPr>
                <w:sz w:val="18"/>
                <w:szCs w:val="18"/>
              </w:rPr>
            </w:pPr>
            <w:r w:rsidRPr="008E5457">
              <w:rPr>
                <w:sz w:val="18"/>
                <w:szCs w:val="18"/>
              </w:rPr>
              <w:fldChar w:fldCharType="begin"/>
            </w:r>
            <w:r w:rsidRPr="008E5457">
              <w:rPr>
                <w:sz w:val="18"/>
                <w:szCs w:val="18"/>
              </w:rPr>
              <w:instrText xml:space="preserve"> REF _Ref263833605 \r \h </w:instrText>
            </w:r>
            <w:r>
              <w:rPr>
                <w:sz w:val="18"/>
                <w:szCs w:val="18"/>
              </w:rPr>
              <w:instrText xml:space="preserve"> \* MERGEFORMAT </w:instrText>
            </w:r>
            <w:r w:rsidRPr="008E5457">
              <w:rPr>
                <w:sz w:val="18"/>
                <w:szCs w:val="18"/>
              </w:rPr>
            </w:r>
            <w:r w:rsidRPr="008E5457">
              <w:rPr>
                <w:sz w:val="18"/>
                <w:szCs w:val="18"/>
              </w:rPr>
              <w:fldChar w:fldCharType="separate"/>
            </w:r>
            <w:r w:rsidR="00B177F9">
              <w:rPr>
                <w:sz w:val="18"/>
                <w:szCs w:val="18"/>
              </w:rPr>
              <w:t>8.1.3.4</w:t>
            </w:r>
            <w:r w:rsidRPr="008E5457">
              <w:rPr>
                <w:sz w:val="18"/>
                <w:szCs w:val="18"/>
              </w:rPr>
              <w:fldChar w:fldCharType="end"/>
            </w:r>
            <w:r w:rsidRPr="008E5457">
              <w:rPr>
                <w:sz w:val="18"/>
                <w:szCs w:val="18"/>
              </w:rPr>
              <w:t xml:space="preserve"> </w:t>
            </w:r>
            <w:r w:rsidRPr="008E5457">
              <w:rPr>
                <w:sz w:val="18"/>
                <w:szCs w:val="18"/>
              </w:rPr>
              <w:fldChar w:fldCharType="begin"/>
            </w:r>
            <w:r w:rsidRPr="008E5457">
              <w:rPr>
                <w:sz w:val="18"/>
                <w:szCs w:val="18"/>
              </w:rPr>
              <w:instrText xml:space="preserve"> REF _Ref263833605 \h </w:instrText>
            </w:r>
            <w:r>
              <w:rPr>
                <w:sz w:val="18"/>
                <w:szCs w:val="18"/>
              </w:rPr>
              <w:instrText xml:space="preserve"> \* MERGEFORMAT </w:instrText>
            </w:r>
            <w:r w:rsidRPr="008E5457">
              <w:rPr>
                <w:sz w:val="18"/>
                <w:szCs w:val="18"/>
              </w:rPr>
            </w:r>
            <w:r w:rsidRPr="008E5457">
              <w:rPr>
                <w:sz w:val="18"/>
                <w:szCs w:val="18"/>
              </w:rPr>
              <w:fldChar w:fldCharType="separate"/>
            </w:r>
            <w:r w:rsidR="00B177F9" w:rsidRPr="00B177F9">
              <w:rPr>
                <w:sz w:val="18"/>
                <w:szCs w:val="18"/>
              </w:rPr>
              <w:t>Application Import Error</w:t>
            </w:r>
            <w:r w:rsidR="00B177F9">
              <w:t xml:space="preserve"> </w:t>
            </w:r>
            <w:r w:rsidR="00B177F9" w:rsidRPr="00A01DB1">
              <w:t>Message</w:t>
            </w:r>
            <w:r w:rsidRPr="008E5457">
              <w:rPr>
                <w:sz w:val="18"/>
                <w:szCs w:val="18"/>
              </w:rPr>
              <w:fldChar w:fldCharType="end"/>
            </w:r>
          </w:p>
        </w:tc>
      </w:tr>
      <w:tr w:rsidR="008E5457" w:rsidRPr="00583AE6" w14:paraId="5B21FF0F"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44C8EC5C" w14:textId="77777777" w:rsidR="008E5457" w:rsidRPr="00B03232" w:rsidRDefault="008E5457" w:rsidP="008E5457">
            <w:pPr>
              <w:rPr>
                <w:rFonts w:cs="Arial"/>
                <w:sz w:val="18"/>
                <w:szCs w:val="18"/>
              </w:rPr>
            </w:pPr>
            <w:r w:rsidRPr="00B03232">
              <w:rPr>
                <w:rFonts w:cs="Arial"/>
                <w:sz w:val="18"/>
                <w:szCs w:val="18"/>
              </w:rPr>
              <w:t>6.5.1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6B2064F4" w14:textId="77777777" w:rsidR="008E5457" w:rsidRPr="00B03232" w:rsidRDefault="008E5457" w:rsidP="008E5457">
            <w:pPr>
              <w:rPr>
                <w:rFonts w:cs="Arial"/>
                <w:sz w:val="18"/>
                <w:szCs w:val="18"/>
              </w:rPr>
            </w:pPr>
            <w:r w:rsidRPr="00B03232">
              <w:rPr>
                <w:rFonts w:cs="Arial"/>
                <w:sz w:val="18"/>
                <w:szCs w:val="18"/>
              </w:rPr>
              <w:t>Error Message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54CDD52F" w14:textId="77777777" w:rsidR="008E5457" w:rsidRPr="00B03232" w:rsidRDefault="008E5457" w:rsidP="008E5457">
            <w:pPr>
              <w:ind w:firstLineChars="100" w:firstLine="180"/>
              <w:rPr>
                <w:rFonts w:cs="Arial"/>
                <w:sz w:val="18"/>
                <w:szCs w:val="18"/>
              </w:rPr>
            </w:pPr>
            <w:r w:rsidRPr="00B03232">
              <w:rPr>
                <w:rFonts w:cs="Arial"/>
                <w:sz w:val="18"/>
                <w:szCs w:val="18"/>
              </w:rPr>
              <w:t>The error message will be identified using the application ID and the error code ID.</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7783F51" w14:textId="17955508" w:rsidR="008E5457" w:rsidRPr="002C5947" w:rsidRDefault="00A93323" w:rsidP="00EA2934">
            <w:pPr>
              <w:numPr>
                <w:ilvl w:val="0"/>
                <w:numId w:val="6"/>
              </w:numPr>
              <w:rPr>
                <w:sz w:val="18"/>
                <w:szCs w:val="18"/>
              </w:rPr>
            </w:pPr>
            <w:r w:rsidRPr="008E5457">
              <w:rPr>
                <w:sz w:val="18"/>
                <w:szCs w:val="18"/>
              </w:rPr>
              <w:fldChar w:fldCharType="begin"/>
            </w:r>
            <w:r w:rsidRPr="008E5457">
              <w:rPr>
                <w:sz w:val="18"/>
                <w:szCs w:val="18"/>
              </w:rPr>
              <w:instrText xml:space="preserve"> REF _Ref263833605 \r \h </w:instrText>
            </w:r>
            <w:r>
              <w:rPr>
                <w:sz w:val="18"/>
                <w:szCs w:val="18"/>
              </w:rPr>
              <w:instrText xml:space="preserve"> \* MERGEFORMAT </w:instrText>
            </w:r>
            <w:r w:rsidRPr="008E5457">
              <w:rPr>
                <w:sz w:val="18"/>
                <w:szCs w:val="18"/>
              </w:rPr>
            </w:r>
            <w:r w:rsidRPr="008E5457">
              <w:rPr>
                <w:sz w:val="18"/>
                <w:szCs w:val="18"/>
              </w:rPr>
              <w:fldChar w:fldCharType="separate"/>
            </w:r>
            <w:r w:rsidR="00B177F9">
              <w:rPr>
                <w:sz w:val="18"/>
                <w:szCs w:val="18"/>
              </w:rPr>
              <w:t>8.1.3.4</w:t>
            </w:r>
            <w:r w:rsidRPr="008E5457">
              <w:rPr>
                <w:sz w:val="18"/>
                <w:szCs w:val="18"/>
              </w:rPr>
              <w:fldChar w:fldCharType="end"/>
            </w:r>
            <w:r w:rsidRPr="008E5457">
              <w:rPr>
                <w:sz w:val="18"/>
                <w:szCs w:val="18"/>
              </w:rPr>
              <w:t xml:space="preserve"> </w:t>
            </w:r>
            <w:r w:rsidRPr="008E5457">
              <w:rPr>
                <w:sz w:val="18"/>
                <w:szCs w:val="18"/>
              </w:rPr>
              <w:fldChar w:fldCharType="begin"/>
            </w:r>
            <w:r w:rsidRPr="008E5457">
              <w:rPr>
                <w:sz w:val="18"/>
                <w:szCs w:val="18"/>
              </w:rPr>
              <w:instrText xml:space="preserve"> REF _Ref263833605 \h </w:instrText>
            </w:r>
            <w:r>
              <w:rPr>
                <w:sz w:val="18"/>
                <w:szCs w:val="18"/>
              </w:rPr>
              <w:instrText xml:space="preserve"> \* MERGEFORMAT </w:instrText>
            </w:r>
            <w:r w:rsidRPr="008E5457">
              <w:rPr>
                <w:sz w:val="18"/>
                <w:szCs w:val="18"/>
              </w:rPr>
            </w:r>
            <w:r w:rsidRPr="008E5457">
              <w:rPr>
                <w:sz w:val="18"/>
                <w:szCs w:val="18"/>
              </w:rPr>
              <w:fldChar w:fldCharType="separate"/>
            </w:r>
            <w:r w:rsidR="00B177F9" w:rsidRPr="00B177F9">
              <w:rPr>
                <w:sz w:val="18"/>
                <w:szCs w:val="18"/>
              </w:rPr>
              <w:t>Application Import Error</w:t>
            </w:r>
            <w:r w:rsidR="00B177F9">
              <w:t xml:space="preserve"> </w:t>
            </w:r>
            <w:r w:rsidR="00B177F9" w:rsidRPr="00A01DB1">
              <w:t>Message</w:t>
            </w:r>
            <w:r w:rsidRPr="008E5457">
              <w:rPr>
                <w:sz w:val="18"/>
                <w:szCs w:val="18"/>
              </w:rPr>
              <w:fldChar w:fldCharType="end"/>
            </w:r>
          </w:p>
        </w:tc>
      </w:tr>
      <w:tr w:rsidR="002C5947" w:rsidRPr="00583AE6" w14:paraId="76CA342E"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4242CD5F" w14:textId="77777777" w:rsidR="002C5947" w:rsidRPr="00B03232" w:rsidRDefault="002C5947" w:rsidP="002C5947">
            <w:pPr>
              <w:rPr>
                <w:rFonts w:cs="Arial"/>
                <w:sz w:val="18"/>
                <w:szCs w:val="18"/>
              </w:rPr>
            </w:pPr>
            <w:r w:rsidRPr="00B03232">
              <w:rPr>
                <w:rFonts w:cs="Arial"/>
                <w:sz w:val="18"/>
                <w:szCs w:val="18"/>
              </w:rPr>
              <w:lastRenderedPageBreak/>
              <w:t>6.6</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17CD9712" w14:textId="77777777" w:rsidR="002C5947" w:rsidRPr="00B03232" w:rsidRDefault="002C5947" w:rsidP="002C5947">
            <w:pPr>
              <w:rPr>
                <w:rFonts w:cs="Arial"/>
                <w:sz w:val="18"/>
                <w:szCs w:val="18"/>
              </w:rPr>
            </w:pPr>
            <w:r w:rsidRPr="00B03232">
              <w:rPr>
                <w:rFonts w:cs="Arial"/>
                <w:sz w:val="18"/>
                <w:szCs w:val="18"/>
              </w:rPr>
              <w:t>Item Quantity</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4529540C" w14:textId="77777777" w:rsidR="002C5947" w:rsidRPr="00B03232" w:rsidRDefault="002C5947" w:rsidP="002C5947">
            <w:pPr>
              <w:rPr>
                <w:rFonts w:cs="Arial"/>
                <w:sz w:val="18"/>
                <w:szCs w:val="18"/>
              </w:rPr>
            </w:pPr>
            <w:r w:rsidRPr="00B03232">
              <w:rPr>
                <w:rFonts w:cs="Arial"/>
                <w:sz w:val="18"/>
                <w:szCs w:val="18"/>
              </w:rPr>
              <w:t>Universal Basket Import response will support item quantity. POS will use the item quantity from the response when importing the item.</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8D7B295"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75BDED7D" w14:textId="1DC39E4C"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2FB38898" w14:textId="1EAB00C8"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_Ref402355251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4.4.20</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_Ref402355251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Quantity Alternate Flow</w:t>
            </w:r>
            <w:r w:rsidRPr="00A93323">
              <w:rPr>
                <w:sz w:val="18"/>
                <w:szCs w:val="18"/>
              </w:rPr>
              <w:fldChar w:fldCharType="end"/>
            </w:r>
          </w:p>
          <w:p w14:paraId="405C5197" w14:textId="2149AC22"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_Ref402355775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4.4.21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_Ref402355775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Multiple Quantity Alternate Flow</w:t>
            </w:r>
            <w:r w:rsidRPr="00A93323">
              <w:rPr>
                <w:sz w:val="18"/>
                <w:szCs w:val="18"/>
              </w:rPr>
              <w:fldChar w:fldCharType="end"/>
            </w:r>
          </w:p>
          <w:p w14:paraId="18E619A9" w14:textId="225D660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_Ref402356702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4.4.22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_Ref402356702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Zero Quantity Alternate Flow</w:t>
            </w:r>
            <w:r w:rsidRPr="00A93323">
              <w:rPr>
                <w:sz w:val="18"/>
                <w:szCs w:val="18"/>
              </w:rPr>
              <w:fldChar w:fldCharType="end"/>
            </w:r>
          </w:p>
          <w:p w14:paraId="18119D3F" w14:textId="741FCD91" w:rsidR="002C5947"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2C5947" w:rsidRPr="00583AE6" w14:paraId="01B458CC"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4640AEB0" w14:textId="77777777" w:rsidR="002C5947" w:rsidRPr="00B03232" w:rsidRDefault="002C5947" w:rsidP="002C5947">
            <w:pPr>
              <w:rPr>
                <w:rFonts w:cs="Arial"/>
                <w:sz w:val="18"/>
                <w:szCs w:val="18"/>
              </w:rPr>
            </w:pPr>
            <w:r w:rsidRPr="00B03232">
              <w:rPr>
                <w:rFonts w:cs="Arial"/>
                <w:sz w:val="18"/>
                <w:szCs w:val="18"/>
              </w:rPr>
              <w:t>6.6.1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3A7A7805" w14:textId="77777777" w:rsidR="002C5947" w:rsidRPr="00B03232" w:rsidRDefault="002C5947" w:rsidP="002C5947">
            <w:pPr>
              <w:rPr>
                <w:rFonts w:cs="Arial"/>
                <w:sz w:val="18"/>
                <w:szCs w:val="18"/>
              </w:rPr>
            </w:pPr>
            <w:r w:rsidRPr="00B03232">
              <w:rPr>
                <w:rFonts w:cs="Arial"/>
                <w:sz w:val="18"/>
                <w:szCs w:val="18"/>
              </w:rPr>
              <w:t>Item Quantity</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075B28BE" w14:textId="77777777" w:rsidR="002C5947" w:rsidRPr="00B03232" w:rsidRDefault="002C5947" w:rsidP="002C5947">
            <w:pPr>
              <w:ind w:firstLineChars="100" w:firstLine="180"/>
              <w:rPr>
                <w:rFonts w:cs="Arial"/>
                <w:sz w:val="18"/>
                <w:szCs w:val="18"/>
              </w:rPr>
            </w:pPr>
            <w:r w:rsidRPr="00B03232">
              <w:rPr>
                <w:rFonts w:cs="Arial"/>
                <w:sz w:val="18"/>
                <w:szCs w:val="18"/>
              </w:rPr>
              <w:t>If the item qty allow attribute is set to allow qty override, multiple qty items will be imported onto a single line with the qty overridden.</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BD3980F" w14:textId="74204390" w:rsidR="00A93323" w:rsidRPr="00550401" w:rsidRDefault="00A93323" w:rsidP="00EA2934">
            <w:pPr>
              <w:numPr>
                <w:ilvl w:val="0"/>
                <w:numId w:val="6"/>
              </w:numPr>
              <w:rPr>
                <w:sz w:val="18"/>
                <w:szCs w:val="18"/>
              </w:rPr>
            </w:pPr>
            <w:r w:rsidRPr="00550401">
              <w:rPr>
                <w:sz w:val="18"/>
                <w:szCs w:val="18"/>
              </w:rPr>
              <w:fldChar w:fldCharType="begin"/>
            </w:r>
            <w:r w:rsidRPr="00550401">
              <w:rPr>
                <w:sz w:val="18"/>
                <w:szCs w:val="18"/>
              </w:rPr>
              <w:instrText xml:space="preserve"> REF _Ref402788618 \r \h  \* MERGEFORMAT </w:instrText>
            </w:r>
            <w:r w:rsidRPr="00550401">
              <w:rPr>
                <w:sz w:val="18"/>
                <w:szCs w:val="18"/>
              </w:rPr>
            </w:r>
            <w:r w:rsidRPr="00550401">
              <w:rPr>
                <w:sz w:val="18"/>
                <w:szCs w:val="18"/>
              </w:rPr>
              <w:fldChar w:fldCharType="separate"/>
            </w:r>
            <w:r w:rsidR="00B177F9" w:rsidRPr="00550401">
              <w:rPr>
                <w:sz w:val="18"/>
                <w:szCs w:val="18"/>
              </w:rPr>
              <w:t>4.1</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_Ref402788620 \h  \* MERGEFORMAT </w:instrText>
            </w:r>
            <w:r w:rsidRPr="00550401">
              <w:rPr>
                <w:sz w:val="18"/>
                <w:szCs w:val="18"/>
              </w:rPr>
            </w:r>
            <w:r w:rsidRPr="00550401">
              <w:rPr>
                <w:sz w:val="18"/>
                <w:szCs w:val="18"/>
              </w:rPr>
              <w:fldChar w:fldCharType="separate"/>
            </w:r>
            <w:r w:rsidR="00B177F9" w:rsidRPr="00550401">
              <w:rPr>
                <w:sz w:val="18"/>
                <w:szCs w:val="18"/>
              </w:rPr>
              <w:t>Feature Flow</w:t>
            </w:r>
            <w:r w:rsidRPr="00550401">
              <w:rPr>
                <w:sz w:val="18"/>
                <w:szCs w:val="18"/>
              </w:rPr>
              <w:fldChar w:fldCharType="end"/>
            </w:r>
          </w:p>
          <w:p w14:paraId="7D2624B2" w14:textId="77777777" w:rsidR="00A93323" w:rsidRPr="00550401" w:rsidRDefault="00A93323" w:rsidP="00EA2934">
            <w:pPr>
              <w:numPr>
                <w:ilvl w:val="0"/>
                <w:numId w:val="6"/>
              </w:numPr>
              <w:rPr>
                <w:sz w:val="18"/>
                <w:szCs w:val="18"/>
              </w:rPr>
            </w:pPr>
            <w:r w:rsidRPr="00550401">
              <w:rPr>
                <w:sz w:val="18"/>
                <w:szCs w:val="18"/>
              </w:rPr>
              <w:fldChar w:fldCharType="begin"/>
            </w:r>
            <w:r w:rsidRPr="00550401">
              <w:rPr>
                <w:sz w:val="18"/>
                <w:szCs w:val="18"/>
              </w:rPr>
              <w:instrText xml:space="preserve"> REF _Ref402788462 \r \h  \* MERGEFORMAT </w:instrText>
            </w:r>
            <w:r w:rsidRPr="00550401">
              <w:rPr>
                <w:sz w:val="18"/>
                <w:szCs w:val="18"/>
              </w:rPr>
            </w:r>
            <w:r w:rsidRPr="00550401">
              <w:rPr>
                <w:sz w:val="18"/>
                <w:szCs w:val="18"/>
              </w:rPr>
              <w:fldChar w:fldCharType="separate"/>
            </w:r>
            <w:r w:rsidR="00B177F9" w:rsidRPr="00550401">
              <w:rPr>
                <w:sz w:val="18"/>
                <w:szCs w:val="18"/>
              </w:rPr>
              <w:t>4.3</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_Ref402788465 \h  \* MERGEFORMAT </w:instrText>
            </w:r>
            <w:r w:rsidRPr="00550401">
              <w:rPr>
                <w:sz w:val="18"/>
                <w:szCs w:val="18"/>
              </w:rPr>
            </w:r>
            <w:r w:rsidRPr="00550401">
              <w:rPr>
                <w:sz w:val="18"/>
                <w:szCs w:val="18"/>
              </w:rPr>
              <w:fldChar w:fldCharType="separate"/>
            </w:r>
            <w:r w:rsidR="00B177F9" w:rsidRPr="00550401">
              <w:rPr>
                <w:sz w:val="18"/>
                <w:szCs w:val="18"/>
              </w:rPr>
              <w:t>Main Flow</w:t>
            </w:r>
            <w:r w:rsidRPr="00550401">
              <w:rPr>
                <w:sz w:val="18"/>
                <w:szCs w:val="18"/>
              </w:rPr>
              <w:fldChar w:fldCharType="end"/>
            </w:r>
          </w:p>
          <w:p w14:paraId="3B106D5A" w14:textId="4E68876A" w:rsidR="00550401" w:rsidRPr="00550401" w:rsidRDefault="00550401" w:rsidP="00EA2934">
            <w:pPr>
              <w:numPr>
                <w:ilvl w:val="0"/>
                <w:numId w:val="6"/>
              </w:numPr>
              <w:rPr>
                <w:sz w:val="18"/>
                <w:szCs w:val="18"/>
              </w:rPr>
            </w:pPr>
            <w:r w:rsidRPr="00550401">
              <w:rPr>
                <w:sz w:val="18"/>
                <w:szCs w:val="18"/>
              </w:rPr>
              <w:fldChar w:fldCharType="begin"/>
            </w:r>
            <w:r w:rsidRPr="00550401">
              <w:rPr>
                <w:sz w:val="18"/>
                <w:szCs w:val="18"/>
              </w:rPr>
              <w:instrText xml:space="preserve"> REF _Ref402355251 \r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4.4.20</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_Ref402355251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Quantity Alternate Flow</w:t>
            </w:r>
            <w:r w:rsidRPr="00550401">
              <w:rPr>
                <w:sz w:val="18"/>
                <w:szCs w:val="18"/>
              </w:rPr>
              <w:fldChar w:fldCharType="end"/>
            </w:r>
          </w:p>
          <w:p w14:paraId="4F36BB18" w14:textId="4D8A8E91" w:rsidR="00A93323" w:rsidRPr="00550401" w:rsidRDefault="00A93323" w:rsidP="00EA2934">
            <w:pPr>
              <w:numPr>
                <w:ilvl w:val="0"/>
                <w:numId w:val="6"/>
              </w:numPr>
              <w:rPr>
                <w:sz w:val="18"/>
                <w:szCs w:val="18"/>
              </w:rPr>
            </w:pPr>
            <w:r w:rsidRPr="00550401">
              <w:rPr>
                <w:sz w:val="18"/>
                <w:szCs w:val="18"/>
              </w:rPr>
              <w:fldChar w:fldCharType="begin"/>
            </w:r>
            <w:r w:rsidRPr="00550401">
              <w:rPr>
                <w:sz w:val="18"/>
                <w:szCs w:val="18"/>
              </w:rPr>
              <w:instrText xml:space="preserve"> REF _Ref402788328 \r \h  \* MERGEFORMAT </w:instrText>
            </w:r>
            <w:r w:rsidRPr="00550401">
              <w:rPr>
                <w:sz w:val="18"/>
                <w:szCs w:val="18"/>
              </w:rPr>
            </w:r>
            <w:r w:rsidRPr="00550401">
              <w:rPr>
                <w:sz w:val="18"/>
                <w:szCs w:val="18"/>
              </w:rPr>
              <w:fldChar w:fldCharType="separate"/>
            </w:r>
            <w:r w:rsidR="00B177F9" w:rsidRPr="00550401">
              <w:rPr>
                <w:sz w:val="18"/>
                <w:szCs w:val="18"/>
              </w:rPr>
              <w:t>12</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_Ref402788328 \h  \* MERGEFORMAT </w:instrText>
            </w:r>
            <w:r w:rsidRPr="00550401">
              <w:rPr>
                <w:sz w:val="18"/>
                <w:szCs w:val="18"/>
              </w:rPr>
            </w:r>
            <w:r w:rsidRPr="00550401">
              <w:rPr>
                <w:sz w:val="18"/>
                <w:szCs w:val="18"/>
              </w:rPr>
              <w:fldChar w:fldCharType="separate"/>
            </w:r>
            <w:r w:rsidR="00B177F9" w:rsidRPr="00550401">
              <w:rPr>
                <w:sz w:val="18"/>
                <w:szCs w:val="18"/>
              </w:rPr>
              <w:t>Interface Definition</w:t>
            </w:r>
            <w:r w:rsidRPr="00550401">
              <w:rPr>
                <w:sz w:val="18"/>
                <w:szCs w:val="18"/>
              </w:rPr>
              <w:fldChar w:fldCharType="end"/>
            </w:r>
          </w:p>
        </w:tc>
      </w:tr>
      <w:tr w:rsidR="002C5947" w:rsidRPr="00583AE6" w14:paraId="1D2C1CAA"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7EBF2BC0" w14:textId="77777777" w:rsidR="002C5947" w:rsidRPr="00B03232" w:rsidRDefault="002C5947" w:rsidP="002C5947">
            <w:pPr>
              <w:rPr>
                <w:rFonts w:cs="Arial"/>
                <w:sz w:val="18"/>
                <w:szCs w:val="18"/>
              </w:rPr>
            </w:pPr>
            <w:r w:rsidRPr="00B03232">
              <w:rPr>
                <w:rFonts w:cs="Arial"/>
                <w:sz w:val="18"/>
                <w:szCs w:val="18"/>
              </w:rPr>
              <w:t>6.6.1.1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06FE53F3" w14:textId="77777777" w:rsidR="002C5947" w:rsidRPr="00B03232" w:rsidRDefault="002C5947" w:rsidP="002C5947">
            <w:pPr>
              <w:rPr>
                <w:rFonts w:cs="Arial"/>
                <w:sz w:val="18"/>
                <w:szCs w:val="18"/>
              </w:rPr>
            </w:pPr>
            <w:r w:rsidRPr="00B03232">
              <w:rPr>
                <w:rFonts w:cs="Arial"/>
                <w:sz w:val="18"/>
                <w:szCs w:val="18"/>
              </w:rPr>
              <w:t>Item Quantity</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65E74ABF" w14:textId="77777777" w:rsidR="002C5947" w:rsidRPr="00B03232" w:rsidRDefault="002C5947" w:rsidP="002C5947">
            <w:pPr>
              <w:ind w:firstLineChars="200" w:firstLine="360"/>
              <w:rPr>
                <w:rFonts w:cs="Arial"/>
                <w:sz w:val="18"/>
                <w:szCs w:val="18"/>
              </w:rPr>
            </w:pPr>
            <w:r w:rsidRPr="00B03232">
              <w:rPr>
                <w:rFonts w:cs="Arial"/>
                <w:sz w:val="18"/>
                <w:szCs w:val="18"/>
              </w:rPr>
              <w:t>Serial number capture, subscription, subscription prompts, and tier 2/3 linked item will not be triggered in POS for qty overridden imported item.</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9E57F5F"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319F52E5"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4BAB3E4D" w14:textId="3ADFB23E"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_Ref401917303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_Ref401917303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Serial Number Prompt Alternate Flow</w:t>
            </w:r>
            <w:r w:rsidRPr="00A93323">
              <w:rPr>
                <w:sz w:val="18"/>
                <w:szCs w:val="18"/>
              </w:rPr>
              <w:fldChar w:fldCharType="end"/>
            </w:r>
          </w:p>
          <w:p w14:paraId="752B6770" w14:textId="32C5BF87" w:rsidR="002C5947"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59275875"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40546BAB" w14:textId="77777777" w:rsidR="00A93323" w:rsidRPr="00B03232" w:rsidRDefault="00A93323" w:rsidP="00A93323">
            <w:pPr>
              <w:rPr>
                <w:rFonts w:cs="Arial"/>
                <w:sz w:val="18"/>
                <w:szCs w:val="18"/>
              </w:rPr>
            </w:pPr>
            <w:r w:rsidRPr="00B03232">
              <w:rPr>
                <w:rFonts w:cs="Arial"/>
                <w:sz w:val="18"/>
                <w:szCs w:val="18"/>
              </w:rPr>
              <w:t>6.6.2</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01B344A9" w14:textId="77777777" w:rsidR="00A93323" w:rsidRPr="00B03232" w:rsidRDefault="00A93323" w:rsidP="00A93323">
            <w:pPr>
              <w:rPr>
                <w:rFonts w:cs="Arial"/>
                <w:sz w:val="18"/>
                <w:szCs w:val="18"/>
              </w:rPr>
            </w:pPr>
            <w:r w:rsidRPr="00B03232">
              <w:rPr>
                <w:rFonts w:cs="Arial"/>
                <w:sz w:val="18"/>
                <w:szCs w:val="18"/>
              </w:rPr>
              <w:t>Item Quantity</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555DAA16" w14:textId="77777777" w:rsidR="00A93323" w:rsidRPr="00B03232" w:rsidRDefault="00A93323" w:rsidP="00A93323">
            <w:pPr>
              <w:ind w:firstLineChars="100" w:firstLine="180"/>
              <w:rPr>
                <w:rFonts w:cs="Arial"/>
                <w:sz w:val="18"/>
                <w:szCs w:val="18"/>
              </w:rPr>
            </w:pPr>
            <w:r w:rsidRPr="00B03232">
              <w:rPr>
                <w:rFonts w:cs="Arial"/>
                <w:sz w:val="18"/>
                <w:szCs w:val="18"/>
              </w:rPr>
              <w:t>If the item qty allow attribute is set to not allow qty override, multiple qty items will be imported onto separate lines within the transaction.</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003F6F1"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73254E0B"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792FFBAC" w14:textId="30BA118E" w:rsidR="00A93323" w:rsidRPr="00A93323" w:rsidRDefault="00550401" w:rsidP="00EA2934">
            <w:pPr>
              <w:numPr>
                <w:ilvl w:val="0"/>
                <w:numId w:val="6"/>
              </w:numPr>
              <w:rPr>
                <w:sz w:val="18"/>
                <w:szCs w:val="18"/>
              </w:rPr>
            </w:pPr>
            <w:r w:rsidRPr="00550401">
              <w:rPr>
                <w:sz w:val="18"/>
                <w:szCs w:val="18"/>
              </w:rPr>
              <w:fldChar w:fldCharType="begin"/>
            </w:r>
            <w:r w:rsidRPr="00550401">
              <w:rPr>
                <w:sz w:val="18"/>
                <w:szCs w:val="18"/>
              </w:rPr>
              <w:instrText xml:space="preserve"> REF _Ref402355251 \r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4.4.20</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_Ref402355251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Quantity Alternate Flow</w:t>
            </w:r>
            <w:r w:rsidRPr="00550401">
              <w:rPr>
                <w:sz w:val="18"/>
                <w:szCs w:val="18"/>
              </w:rPr>
              <w:fldChar w:fldCharType="end"/>
            </w:r>
          </w:p>
          <w:p w14:paraId="0552EBA9" w14:textId="3B92A090"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12B64034"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557964D5" w14:textId="77777777" w:rsidR="00A93323" w:rsidRPr="00B03232" w:rsidRDefault="00A93323" w:rsidP="00A93323">
            <w:pPr>
              <w:rPr>
                <w:rFonts w:cs="Arial"/>
                <w:sz w:val="18"/>
                <w:szCs w:val="18"/>
              </w:rPr>
            </w:pPr>
            <w:r w:rsidRPr="00B03232">
              <w:rPr>
                <w:rFonts w:cs="Arial"/>
                <w:sz w:val="18"/>
                <w:szCs w:val="18"/>
              </w:rPr>
              <w:t>6.7</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2D1E2189" w14:textId="77777777" w:rsidR="00A93323" w:rsidRPr="00B03232" w:rsidRDefault="00A93323" w:rsidP="00A93323">
            <w:pPr>
              <w:rPr>
                <w:rFonts w:cs="Arial"/>
                <w:sz w:val="18"/>
                <w:szCs w:val="18"/>
              </w:rPr>
            </w:pPr>
            <w:r w:rsidRPr="00B03232">
              <w:rPr>
                <w:rFonts w:cs="Arial"/>
                <w:sz w:val="18"/>
                <w:szCs w:val="18"/>
              </w:rPr>
              <w:t>Item Price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77F95CA8" w14:textId="77777777" w:rsidR="00A93323" w:rsidRPr="00B03232" w:rsidRDefault="00A93323" w:rsidP="00A93323">
            <w:pPr>
              <w:rPr>
                <w:rFonts w:cs="Arial"/>
                <w:sz w:val="18"/>
                <w:szCs w:val="18"/>
              </w:rPr>
            </w:pPr>
            <w:r w:rsidRPr="00B03232">
              <w:rPr>
                <w:rFonts w:cs="Arial"/>
                <w:sz w:val="18"/>
                <w:szCs w:val="18"/>
              </w:rPr>
              <w:t>Universal Basket Import response will support item price.</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990A55B"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7D24607B"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4BF7DCBE" w14:textId="03268DA2"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_Ref402788730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4.4.18</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_Ref402788730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PriceApplication Processing Rule Alternate Flow</w:t>
            </w:r>
            <w:r w:rsidRPr="00A93323">
              <w:rPr>
                <w:sz w:val="18"/>
                <w:szCs w:val="18"/>
              </w:rPr>
              <w:fldChar w:fldCharType="end"/>
            </w:r>
          </w:p>
          <w:p w14:paraId="34649BB5" w14:textId="791420BE"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3E48CDF7"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74C9CF5F" w14:textId="77777777" w:rsidR="00A93323" w:rsidRPr="00B03232" w:rsidRDefault="00A93323" w:rsidP="00A93323">
            <w:pPr>
              <w:rPr>
                <w:rFonts w:cs="Arial"/>
                <w:sz w:val="18"/>
                <w:szCs w:val="18"/>
              </w:rPr>
            </w:pPr>
            <w:r w:rsidRPr="00B03232">
              <w:rPr>
                <w:rFonts w:cs="Arial"/>
                <w:sz w:val="18"/>
                <w:szCs w:val="18"/>
              </w:rPr>
              <w:t>6.7.1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7D257076" w14:textId="77777777" w:rsidR="00A93323" w:rsidRPr="00B03232" w:rsidRDefault="00A93323" w:rsidP="00A93323">
            <w:pPr>
              <w:rPr>
                <w:rFonts w:cs="Arial"/>
                <w:sz w:val="18"/>
                <w:szCs w:val="18"/>
              </w:rPr>
            </w:pPr>
            <w:r w:rsidRPr="00B03232">
              <w:rPr>
                <w:rFonts w:cs="Arial"/>
                <w:sz w:val="18"/>
                <w:szCs w:val="18"/>
              </w:rPr>
              <w:t>Item Price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20584FF0" w14:textId="77777777" w:rsidR="00A93323" w:rsidRPr="00B03232" w:rsidRDefault="00A93323" w:rsidP="00A93323">
            <w:pPr>
              <w:ind w:firstLineChars="100" w:firstLine="180"/>
              <w:rPr>
                <w:rFonts w:cs="Arial"/>
                <w:sz w:val="18"/>
                <w:szCs w:val="18"/>
              </w:rPr>
            </w:pPr>
            <w:r w:rsidRPr="00B03232">
              <w:rPr>
                <w:rFonts w:cs="Arial"/>
                <w:sz w:val="18"/>
                <w:szCs w:val="18"/>
              </w:rPr>
              <w:t>Universal Basket Import response will include an attribute to indicate whether best price rule should be applied.</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47C9A6D"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6B3D2C00"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24CDE520" w14:textId="14390F44"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_Ref402788730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4.4.18</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_Ref402788730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PriceApplication Processing Rule Alternate Flow</w:t>
            </w:r>
            <w:r w:rsidRPr="00A93323">
              <w:rPr>
                <w:sz w:val="18"/>
                <w:szCs w:val="18"/>
              </w:rPr>
              <w:fldChar w:fldCharType="end"/>
            </w:r>
          </w:p>
          <w:p w14:paraId="76FF6168" w14:textId="6C0B6005"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723FB570"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0A1247E3" w14:textId="77777777" w:rsidR="00A93323" w:rsidRPr="00B03232" w:rsidRDefault="00A93323" w:rsidP="00A93323">
            <w:pPr>
              <w:rPr>
                <w:rFonts w:cs="Arial"/>
                <w:sz w:val="18"/>
                <w:szCs w:val="18"/>
              </w:rPr>
            </w:pPr>
            <w:r w:rsidRPr="00B03232">
              <w:rPr>
                <w:rFonts w:cs="Arial"/>
                <w:sz w:val="18"/>
                <w:szCs w:val="18"/>
              </w:rPr>
              <w:t>6.7.2</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7A5C8A0E" w14:textId="77777777" w:rsidR="00A93323" w:rsidRPr="00B03232" w:rsidRDefault="00A93323" w:rsidP="00A93323">
            <w:pPr>
              <w:rPr>
                <w:rFonts w:cs="Arial"/>
                <w:sz w:val="18"/>
                <w:szCs w:val="18"/>
              </w:rPr>
            </w:pPr>
            <w:r w:rsidRPr="00B03232">
              <w:rPr>
                <w:rFonts w:cs="Arial"/>
                <w:sz w:val="18"/>
                <w:szCs w:val="18"/>
              </w:rPr>
              <w:t>Item Price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4B293CF0" w14:textId="77777777" w:rsidR="00A93323" w:rsidRPr="00B03232" w:rsidRDefault="00A93323" w:rsidP="00A93323">
            <w:pPr>
              <w:ind w:firstLineChars="100" w:firstLine="180"/>
              <w:rPr>
                <w:rFonts w:cs="Arial"/>
                <w:sz w:val="18"/>
                <w:szCs w:val="18"/>
              </w:rPr>
            </w:pPr>
            <w:r w:rsidRPr="00B03232">
              <w:rPr>
                <w:rFonts w:cs="Arial"/>
                <w:sz w:val="18"/>
                <w:szCs w:val="18"/>
              </w:rPr>
              <w:t>If the response doesn't have an item price, and the imported item is not a price required item, POS will use the unit price from POS database when importing the item.</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9E29D84"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55C17451"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79983D6F" w14:textId="0B6F8220"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_Ref402788730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4.4.18</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_Ref402788730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PriceApplication Processing Rule Alternate Flow</w:t>
            </w:r>
            <w:r w:rsidRPr="00A93323">
              <w:rPr>
                <w:sz w:val="18"/>
                <w:szCs w:val="18"/>
              </w:rPr>
              <w:fldChar w:fldCharType="end"/>
            </w:r>
          </w:p>
          <w:p w14:paraId="081394CA" w14:textId="4FDFC517"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2E57CD25"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11208266" w14:textId="77777777" w:rsidR="00A93323" w:rsidRPr="00B03232" w:rsidRDefault="00A93323" w:rsidP="00A93323">
            <w:pPr>
              <w:rPr>
                <w:rFonts w:cs="Arial"/>
                <w:sz w:val="18"/>
                <w:szCs w:val="18"/>
              </w:rPr>
            </w:pPr>
            <w:r w:rsidRPr="00B03232">
              <w:rPr>
                <w:rFonts w:cs="Arial"/>
                <w:sz w:val="18"/>
                <w:szCs w:val="18"/>
              </w:rPr>
              <w:t>6.7.3</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27374E82" w14:textId="77777777" w:rsidR="00A93323" w:rsidRPr="00B03232" w:rsidRDefault="00A93323" w:rsidP="00A93323">
            <w:pPr>
              <w:rPr>
                <w:rFonts w:cs="Arial"/>
                <w:sz w:val="18"/>
                <w:szCs w:val="18"/>
              </w:rPr>
            </w:pPr>
            <w:r w:rsidRPr="00B03232">
              <w:rPr>
                <w:rFonts w:cs="Arial"/>
                <w:sz w:val="18"/>
                <w:szCs w:val="18"/>
              </w:rPr>
              <w:t>Item Price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0FCBA7B2" w14:textId="77777777" w:rsidR="00A93323" w:rsidRPr="00B03232" w:rsidRDefault="00A93323" w:rsidP="00A93323">
            <w:pPr>
              <w:ind w:firstLineChars="100" w:firstLine="180"/>
              <w:rPr>
                <w:rFonts w:cs="Arial"/>
                <w:sz w:val="18"/>
                <w:szCs w:val="18"/>
              </w:rPr>
            </w:pPr>
            <w:r w:rsidRPr="00B03232">
              <w:rPr>
                <w:rFonts w:cs="Arial"/>
                <w:sz w:val="18"/>
                <w:szCs w:val="18"/>
              </w:rPr>
              <w:t>If the response doesn't have an item price, and the imported item is a price required item, POS will prompt for a price when importing the item.</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EF3DD2F"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0C7910FF"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1B8DAD9A" w14:textId="5698D76D"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_Ref402788730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4.4.18</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_Ref402788730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PriceApplication Processing Rule Alternate Flow</w:t>
            </w:r>
            <w:r w:rsidRPr="00A93323">
              <w:rPr>
                <w:sz w:val="18"/>
                <w:szCs w:val="18"/>
              </w:rPr>
              <w:fldChar w:fldCharType="end"/>
            </w:r>
          </w:p>
          <w:p w14:paraId="12ED22AC" w14:textId="408D42CB"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6BBAE331"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7965C1CE" w14:textId="77777777" w:rsidR="00A93323" w:rsidRPr="00B03232" w:rsidRDefault="00A93323" w:rsidP="00A93323">
            <w:pPr>
              <w:rPr>
                <w:rFonts w:cs="Arial"/>
                <w:sz w:val="18"/>
                <w:szCs w:val="18"/>
              </w:rPr>
            </w:pPr>
            <w:r w:rsidRPr="00B03232">
              <w:rPr>
                <w:rFonts w:cs="Arial"/>
                <w:sz w:val="18"/>
                <w:szCs w:val="18"/>
              </w:rPr>
              <w:t>6.7.4</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4FC8F2F9" w14:textId="77777777" w:rsidR="00A93323" w:rsidRPr="00B03232" w:rsidRDefault="00A93323" w:rsidP="00A93323">
            <w:pPr>
              <w:rPr>
                <w:rFonts w:cs="Arial"/>
                <w:sz w:val="18"/>
                <w:szCs w:val="18"/>
              </w:rPr>
            </w:pPr>
            <w:r w:rsidRPr="00B03232">
              <w:rPr>
                <w:rFonts w:cs="Arial"/>
                <w:sz w:val="18"/>
                <w:szCs w:val="18"/>
              </w:rPr>
              <w:t>Item Price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6B1E0D1A" w14:textId="77777777" w:rsidR="00A93323" w:rsidRPr="00B03232" w:rsidRDefault="00A93323" w:rsidP="00A93323">
            <w:pPr>
              <w:ind w:firstLineChars="100" w:firstLine="180"/>
              <w:rPr>
                <w:rFonts w:cs="Arial"/>
                <w:sz w:val="18"/>
                <w:szCs w:val="18"/>
              </w:rPr>
            </w:pPr>
            <w:r w:rsidRPr="00B03232">
              <w:rPr>
                <w:rFonts w:cs="Arial"/>
                <w:sz w:val="18"/>
                <w:szCs w:val="18"/>
              </w:rPr>
              <w:t>If the response contains an item price, and best price attribute is not set, POS will use the item price from the response when importing the item.</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54596A1"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29B0606D"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6E700971" w14:textId="0648498E"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_Ref402788730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4.4.18</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_Ref402788730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PriceApplication Processing Rule Alternate Flow</w:t>
            </w:r>
            <w:r w:rsidRPr="00A93323">
              <w:rPr>
                <w:sz w:val="18"/>
                <w:szCs w:val="18"/>
              </w:rPr>
              <w:fldChar w:fldCharType="end"/>
            </w:r>
          </w:p>
          <w:p w14:paraId="7AE985B1" w14:textId="1E3A7DF7"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20CA8A4D"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7BAAAD6F" w14:textId="77777777" w:rsidR="00A93323" w:rsidRPr="00B03232" w:rsidRDefault="00A93323" w:rsidP="00A93323">
            <w:pPr>
              <w:rPr>
                <w:rFonts w:cs="Arial"/>
                <w:sz w:val="18"/>
                <w:szCs w:val="18"/>
              </w:rPr>
            </w:pPr>
            <w:r w:rsidRPr="00B03232">
              <w:rPr>
                <w:rFonts w:cs="Arial"/>
                <w:sz w:val="18"/>
                <w:szCs w:val="18"/>
              </w:rPr>
              <w:t>6.7.5</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5DCC650C" w14:textId="77777777" w:rsidR="00A93323" w:rsidRPr="00B03232" w:rsidRDefault="00A93323" w:rsidP="00A93323">
            <w:pPr>
              <w:rPr>
                <w:rFonts w:cs="Arial"/>
                <w:sz w:val="18"/>
                <w:szCs w:val="18"/>
              </w:rPr>
            </w:pPr>
            <w:r w:rsidRPr="00B03232">
              <w:rPr>
                <w:rFonts w:cs="Arial"/>
                <w:sz w:val="18"/>
                <w:szCs w:val="18"/>
              </w:rPr>
              <w:t>Item Price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054D6297" w14:textId="77777777" w:rsidR="00A93323" w:rsidRPr="00B03232" w:rsidRDefault="00A93323" w:rsidP="00A93323">
            <w:pPr>
              <w:ind w:firstLineChars="100" w:firstLine="180"/>
              <w:rPr>
                <w:rFonts w:cs="Arial"/>
                <w:sz w:val="18"/>
                <w:szCs w:val="18"/>
              </w:rPr>
            </w:pPr>
            <w:r w:rsidRPr="00B03232">
              <w:rPr>
                <w:rFonts w:cs="Arial"/>
                <w:sz w:val="18"/>
                <w:szCs w:val="18"/>
              </w:rPr>
              <w:t>If the response contains an item price, and best price attribute is set, POS will compare the item price from the response with the unit price from POS database and apply the lower price when importing the item.</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011E773"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39E8FA8C"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39E0A98C" w14:textId="44FF3B1B"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_Ref402788730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4.4.18</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_Ref402788730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PriceApplication Processing Rule Alternate Flow</w:t>
            </w:r>
            <w:r w:rsidRPr="00A93323">
              <w:rPr>
                <w:sz w:val="18"/>
                <w:szCs w:val="18"/>
              </w:rPr>
              <w:fldChar w:fldCharType="end"/>
            </w:r>
          </w:p>
          <w:p w14:paraId="04CBFD8C" w14:textId="0E8B5480"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7CFFBDE6"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1528666B" w14:textId="77777777" w:rsidR="00A93323" w:rsidRPr="00B03232" w:rsidRDefault="00A93323" w:rsidP="00A93323">
            <w:pPr>
              <w:rPr>
                <w:rFonts w:cs="Arial"/>
                <w:sz w:val="18"/>
                <w:szCs w:val="18"/>
              </w:rPr>
            </w:pPr>
            <w:r w:rsidRPr="00B03232">
              <w:rPr>
                <w:rFonts w:cs="Arial"/>
                <w:sz w:val="18"/>
                <w:szCs w:val="18"/>
              </w:rPr>
              <w:lastRenderedPageBreak/>
              <w:t>6.8</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49EDE46C" w14:textId="77777777" w:rsidR="00A93323" w:rsidRPr="00B03232" w:rsidRDefault="00A93323" w:rsidP="00A93323">
            <w:pPr>
              <w:rPr>
                <w:rFonts w:cs="Arial"/>
                <w:sz w:val="18"/>
                <w:szCs w:val="18"/>
              </w:rPr>
            </w:pPr>
            <w:r w:rsidRPr="00B03232">
              <w:rPr>
                <w:rFonts w:cs="Arial"/>
                <w:sz w:val="18"/>
                <w:szCs w:val="18"/>
              </w:rPr>
              <w:t>Linked Items</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4660DD00" w14:textId="77777777" w:rsidR="00A93323" w:rsidRPr="00B03232" w:rsidRDefault="00A93323" w:rsidP="00A93323">
            <w:pPr>
              <w:rPr>
                <w:rFonts w:cs="Arial"/>
                <w:sz w:val="18"/>
                <w:szCs w:val="18"/>
              </w:rPr>
            </w:pPr>
            <w:r w:rsidRPr="00B03232">
              <w:rPr>
                <w:rFonts w:cs="Arial"/>
                <w:sz w:val="18"/>
                <w:szCs w:val="18"/>
              </w:rPr>
              <w:t>Universal Basket Import response will support linked item. When importing the order, POS will link the items based on the item level links in the response message.</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C43998A"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68660238"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6472FAE7" w14:textId="1235763D"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_Ref402352936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4.4.16</w:t>
            </w:r>
            <w:r w:rsidRPr="00A93323">
              <w:rPr>
                <w:sz w:val="18"/>
                <w:szCs w:val="18"/>
              </w:rPr>
              <w:fldChar w:fldCharType="end"/>
            </w:r>
            <w:r w:rsidRPr="00A93323">
              <w:rPr>
                <w:sz w:val="18"/>
                <w:szCs w:val="18"/>
              </w:rPr>
              <w:fldChar w:fldCharType="begin"/>
            </w:r>
            <w:r w:rsidRPr="00A93323">
              <w:rPr>
                <w:sz w:val="18"/>
                <w:szCs w:val="18"/>
              </w:rPr>
              <w:instrText xml:space="preserve"> REF _Ref402352936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Parent Item in a Linked Item Definition (2 Tier Item) Alternate Flow</w:t>
            </w:r>
            <w:r w:rsidRPr="00A93323">
              <w:rPr>
                <w:sz w:val="18"/>
                <w:szCs w:val="18"/>
              </w:rPr>
              <w:fldChar w:fldCharType="end"/>
            </w:r>
          </w:p>
          <w:p w14:paraId="1A9D7C14" w14:textId="2805BD6E"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_Ref402352950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4.4.17</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_Ref402352950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Linked Item in the Basket Alternate Flow</w:t>
            </w:r>
            <w:r w:rsidRPr="00A93323">
              <w:rPr>
                <w:sz w:val="18"/>
                <w:szCs w:val="18"/>
              </w:rPr>
              <w:fldChar w:fldCharType="end"/>
            </w:r>
          </w:p>
          <w:p w14:paraId="0D0B13B5" w14:textId="7F40F26F"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3F211A15"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7A2514C4" w14:textId="77777777" w:rsidR="00A93323" w:rsidRPr="00B03232" w:rsidRDefault="00A93323" w:rsidP="00A93323">
            <w:pPr>
              <w:rPr>
                <w:rFonts w:cs="Arial"/>
                <w:sz w:val="18"/>
                <w:szCs w:val="18"/>
              </w:rPr>
            </w:pPr>
            <w:r w:rsidRPr="00B03232">
              <w:rPr>
                <w:rFonts w:cs="Arial"/>
                <w:sz w:val="18"/>
                <w:szCs w:val="18"/>
              </w:rPr>
              <w:t>6.8.1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7B9A98EA" w14:textId="77777777" w:rsidR="00A93323" w:rsidRPr="00B03232" w:rsidRDefault="00A93323" w:rsidP="00A93323">
            <w:pPr>
              <w:rPr>
                <w:rFonts w:cs="Arial"/>
                <w:sz w:val="18"/>
                <w:szCs w:val="18"/>
              </w:rPr>
            </w:pPr>
            <w:r w:rsidRPr="00B03232">
              <w:rPr>
                <w:rFonts w:cs="Arial"/>
                <w:sz w:val="18"/>
                <w:szCs w:val="18"/>
              </w:rPr>
              <w:t>Linked Items</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74E930A1" w14:textId="77777777" w:rsidR="00A93323" w:rsidRPr="00B03232" w:rsidRDefault="00A93323" w:rsidP="00A93323">
            <w:pPr>
              <w:ind w:firstLineChars="100" w:firstLine="180"/>
              <w:rPr>
                <w:rFonts w:cs="Arial"/>
                <w:sz w:val="18"/>
                <w:szCs w:val="18"/>
              </w:rPr>
            </w:pPr>
            <w:r w:rsidRPr="00B03232">
              <w:rPr>
                <w:rFonts w:cs="Arial"/>
                <w:sz w:val="18"/>
                <w:szCs w:val="18"/>
              </w:rPr>
              <w:t>Linked items will include linked item reason to support importing PSP/PRP/MPSP, subscription relationships, and tier 2/3 linked items.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0FC1998"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026EA714"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6A0C48FC" w14:textId="79A1857B"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_Ref402352936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4.4.16</w:t>
            </w:r>
            <w:r w:rsidRPr="00A93323">
              <w:rPr>
                <w:sz w:val="18"/>
                <w:szCs w:val="18"/>
              </w:rPr>
              <w:fldChar w:fldCharType="end"/>
            </w:r>
            <w:r w:rsidRPr="00A93323">
              <w:rPr>
                <w:sz w:val="18"/>
                <w:szCs w:val="18"/>
              </w:rPr>
              <w:fldChar w:fldCharType="begin"/>
            </w:r>
            <w:r w:rsidRPr="00A93323">
              <w:rPr>
                <w:sz w:val="18"/>
                <w:szCs w:val="18"/>
              </w:rPr>
              <w:instrText xml:space="preserve"> REF _Ref402352936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Parent Item in a Linked Item Definition (2 Tier Item) Alternate Flow</w:t>
            </w:r>
            <w:r w:rsidRPr="00A93323">
              <w:rPr>
                <w:sz w:val="18"/>
                <w:szCs w:val="18"/>
              </w:rPr>
              <w:fldChar w:fldCharType="end"/>
            </w:r>
          </w:p>
          <w:p w14:paraId="7458D785" w14:textId="448AB4F2"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_Ref402352950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4.4.17</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_Ref402352950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Linked Item in the Basket Alternate Flow</w:t>
            </w:r>
            <w:r w:rsidRPr="00A93323">
              <w:rPr>
                <w:sz w:val="18"/>
                <w:szCs w:val="18"/>
              </w:rPr>
              <w:fldChar w:fldCharType="end"/>
            </w:r>
          </w:p>
          <w:p w14:paraId="30FB98C9" w14:textId="184C8C19"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5AB7AEFA"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73F260E8" w14:textId="77777777" w:rsidR="00A93323" w:rsidRPr="00B03232" w:rsidRDefault="00A93323" w:rsidP="00A93323">
            <w:pPr>
              <w:rPr>
                <w:rFonts w:cs="Arial"/>
                <w:sz w:val="18"/>
                <w:szCs w:val="18"/>
              </w:rPr>
            </w:pPr>
            <w:r w:rsidRPr="00B03232">
              <w:rPr>
                <w:rFonts w:cs="Arial"/>
                <w:sz w:val="18"/>
                <w:szCs w:val="18"/>
              </w:rPr>
              <w:t>6.9</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347C96D9" w14:textId="77777777" w:rsidR="00A93323" w:rsidRPr="00B03232" w:rsidRDefault="00A93323" w:rsidP="00A93323">
            <w:pPr>
              <w:rPr>
                <w:rFonts w:cs="Arial"/>
                <w:sz w:val="18"/>
                <w:szCs w:val="18"/>
              </w:rPr>
            </w:pPr>
            <w:r w:rsidRPr="00B03232">
              <w:rPr>
                <w:rFonts w:cs="Arial"/>
                <w:sz w:val="18"/>
                <w:szCs w:val="18"/>
              </w:rPr>
              <w:t>Customer Information</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2AB3D255" w14:textId="77777777" w:rsidR="00A93323" w:rsidRPr="00B03232" w:rsidRDefault="00A93323" w:rsidP="00A93323">
            <w:pPr>
              <w:rPr>
                <w:rFonts w:cs="Arial"/>
                <w:sz w:val="18"/>
                <w:szCs w:val="18"/>
              </w:rPr>
            </w:pPr>
            <w:r w:rsidRPr="00B03232">
              <w:rPr>
                <w:rFonts w:cs="Arial"/>
                <w:sz w:val="18"/>
                <w:szCs w:val="18"/>
              </w:rPr>
              <w:t>Universal Basket Import response will support customer information at both the basket and Item level. POS will capture customer information based on the customer information in the response message.</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DBC1552"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238AAA2E"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7AFAC8E0" w14:textId="5760D985"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_Ref402777828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4.4.14</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_Ref402777828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Name and Address Required Item</w:t>
            </w:r>
            <w:r w:rsidR="00B177F9">
              <w:t xml:space="preserve"> Alternate Flow</w:t>
            </w:r>
            <w:r w:rsidRPr="00A93323">
              <w:rPr>
                <w:sz w:val="18"/>
                <w:szCs w:val="18"/>
              </w:rPr>
              <w:fldChar w:fldCharType="end"/>
            </w:r>
          </w:p>
          <w:p w14:paraId="3556B703" w14:textId="5A40C85A"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7511CC7E"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53C09233" w14:textId="77777777" w:rsidR="00A93323" w:rsidRPr="00B03232" w:rsidRDefault="00A93323" w:rsidP="00A93323">
            <w:pPr>
              <w:rPr>
                <w:rFonts w:cs="Arial"/>
                <w:sz w:val="18"/>
                <w:szCs w:val="18"/>
              </w:rPr>
            </w:pPr>
            <w:r w:rsidRPr="00B03232">
              <w:rPr>
                <w:rFonts w:cs="Arial"/>
                <w:sz w:val="18"/>
                <w:szCs w:val="18"/>
              </w:rPr>
              <w:t>6.9.1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1DB57F27" w14:textId="77777777" w:rsidR="00A93323" w:rsidRPr="00B03232" w:rsidRDefault="00A93323" w:rsidP="00A93323">
            <w:pPr>
              <w:rPr>
                <w:rFonts w:cs="Arial"/>
                <w:sz w:val="18"/>
                <w:szCs w:val="18"/>
              </w:rPr>
            </w:pPr>
            <w:r w:rsidRPr="00B03232">
              <w:rPr>
                <w:rFonts w:cs="Arial"/>
                <w:sz w:val="18"/>
                <w:szCs w:val="18"/>
              </w:rPr>
              <w:t>Customer Information</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56DBBFBA" w14:textId="77777777" w:rsidR="00A93323" w:rsidRPr="00B03232" w:rsidRDefault="00A93323" w:rsidP="00A93323">
            <w:pPr>
              <w:ind w:firstLineChars="100" w:firstLine="180"/>
              <w:rPr>
                <w:rFonts w:cs="Arial"/>
                <w:sz w:val="18"/>
                <w:szCs w:val="18"/>
              </w:rPr>
            </w:pPr>
            <w:r w:rsidRPr="00B03232">
              <w:rPr>
                <w:rFonts w:cs="Arial"/>
                <w:sz w:val="18"/>
                <w:szCs w:val="18"/>
              </w:rPr>
              <w:t>If the imported item is a customer capture required item, and there is item level customer available for this item in the response, POS will use the customer from the response and will not prompt for customer capture.</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F03D179"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508813A8"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0F66E1E3" w14:textId="5532E17B"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_Ref402777828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4.4.14</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_Ref402777828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Name and Address Required Item</w:t>
            </w:r>
            <w:r w:rsidR="00B177F9">
              <w:t xml:space="preserve"> Alternate Flow</w:t>
            </w:r>
            <w:r w:rsidRPr="00A93323">
              <w:rPr>
                <w:sz w:val="18"/>
                <w:szCs w:val="18"/>
              </w:rPr>
              <w:fldChar w:fldCharType="end"/>
            </w:r>
          </w:p>
          <w:p w14:paraId="47572420" w14:textId="1FB9ED32"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5E562E26"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46DEFB0E" w14:textId="77777777" w:rsidR="00A93323" w:rsidRPr="00B03232" w:rsidRDefault="00A93323" w:rsidP="00A93323">
            <w:pPr>
              <w:rPr>
                <w:rFonts w:cs="Arial"/>
                <w:sz w:val="18"/>
                <w:szCs w:val="18"/>
              </w:rPr>
            </w:pPr>
            <w:r w:rsidRPr="00B03232">
              <w:rPr>
                <w:rFonts w:cs="Arial"/>
                <w:sz w:val="18"/>
                <w:szCs w:val="18"/>
              </w:rPr>
              <w:t>6.9.2</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73521688" w14:textId="77777777" w:rsidR="00A93323" w:rsidRPr="00B03232" w:rsidRDefault="00A93323" w:rsidP="00A93323">
            <w:pPr>
              <w:rPr>
                <w:rFonts w:cs="Arial"/>
                <w:sz w:val="18"/>
                <w:szCs w:val="18"/>
              </w:rPr>
            </w:pPr>
            <w:r w:rsidRPr="00B03232">
              <w:rPr>
                <w:rFonts w:cs="Arial"/>
                <w:sz w:val="18"/>
                <w:szCs w:val="18"/>
              </w:rPr>
              <w:t>Customer Information</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2F37666E" w14:textId="77777777" w:rsidR="00A93323" w:rsidRPr="00B03232" w:rsidRDefault="00A93323" w:rsidP="00A93323">
            <w:pPr>
              <w:ind w:firstLineChars="100" w:firstLine="180"/>
              <w:rPr>
                <w:rFonts w:cs="Arial"/>
                <w:sz w:val="18"/>
                <w:szCs w:val="18"/>
              </w:rPr>
            </w:pPr>
            <w:r w:rsidRPr="00B03232">
              <w:rPr>
                <w:rFonts w:cs="Arial"/>
                <w:sz w:val="18"/>
                <w:szCs w:val="18"/>
              </w:rPr>
              <w:t>If the imported item is a customer capture required item, and item level customer is not available for this item in the response, POS will use the basket level customer from the response and will not prompt for customer capture.</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645D091"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5F5F22AD"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5FC240CB" w14:textId="6D74806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_Ref402777828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4.4.14</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_Ref402777828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Name and Address Required Item</w:t>
            </w:r>
            <w:r w:rsidR="00B177F9">
              <w:t xml:space="preserve"> Alternate Flow</w:t>
            </w:r>
            <w:r w:rsidRPr="00A93323">
              <w:rPr>
                <w:sz w:val="18"/>
                <w:szCs w:val="18"/>
              </w:rPr>
              <w:fldChar w:fldCharType="end"/>
            </w:r>
          </w:p>
          <w:p w14:paraId="7B6149B9" w14:textId="794903C4"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4BF9D040"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2B355008" w14:textId="77777777" w:rsidR="00A93323" w:rsidRPr="00B03232" w:rsidRDefault="00A93323" w:rsidP="00A93323">
            <w:pPr>
              <w:rPr>
                <w:rFonts w:cs="Arial"/>
                <w:sz w:val="18"/>
                <w:szCs w:val="18"/>
              </w:rPr>
            </w:pPr>
            <w:r w:rsidRPr="00B03232">
              <w:rPr>
                <w:rFonts w:cs="Arial"/>
                <w:sz w:val="18"/>
                <w:szCs w:val="18"/>
              </w:rPr>
              <w:t>6.9.3</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374C0FC9" w14:textId="77777777" w:rsidR="00A93323" w:rsidRPr="00B03232" w:rsidRDefault="00A93323" w:rsidP="00A93323">
            <w:pPr>
              <w:rPr>
                <w:rFonts w:cs="Arial"/>
                <w:sz w:val="18"/>
                <w:szCs w:val="18"/>
              </w:rPr>
            </w:pPr>
            <w:r w:rsidRPr="00B03232">
              <w:rPr>
                <w:rFonts w:cs="Arial"/>
                <w:sz w:val="18"/>
                <w:szCs w:val="18"/>
              </w:rPr>
              <w:t>Customer Information</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7C06536E" w14:textId="77777777" w:rsidR="00A93323" w:rsidRPr="00B03232" w:rsidRDefault="00A93323" w:rsidP="00A93323">
            <w:pPr>
              <w:ind w:firstLineChars="100" w:firstLine="180"/>
              <w:rPr>
                <w:rFonts w:cs="Arial"/>
                <w:sz w:val="18"/>
                <w:szCs w:val="18"/>
              </w:rPr>
            </w:pPr>
            <w:r w:rsidRPr="00B03232">
              <w:rPr>
                <w:rFonts w:cs="Arial"/>
                <w:sz w:val="18"/>
                <w:szCs w:val="18"/>
              </w:rPr>
              <w:t>If the imported item is a customer capture required item, and customer information is not available at item and basket level in the response, POS will prompt for customer information capture for the imported item.</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B25BD51"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01DCA106"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081A196E" w14:textId="1D17191A"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_Ref402777828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4.4.14</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_Ref402777828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Name and Address Required Item</w:t>
            </w:r>
            <w:r w:rsidR="00B177F9">
              <w:t xml:space="preserve"> Alternate Flow</w:t>
            </w:r>
            <w:r w:rsidRPr="00A93323">
              <w:rPr>
                <w:sz w:val="18"/>
                <w:szCs w:val="18"/>
              </w:rPr>
              <w:fldChar w:fldCharType="end"/>
            </w:r>
          </w:p>
          <w:p w14:paraId="19BB92C2" w14:textId="3ABE99DC"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764597B0"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49B714CB" w14:textId="77777777" w:rsidR="00A93323" w:rsidRPr="00B03232" w:rsidRDefault="00A93323" w:rsidP="00A93323">
            <w:pPr>
              <w:rPr>
                <w:rFonts w:cs="Arial"/>
                <w:sz w:val="18"/>
                <w:szCs w:val="18"/>
              </w:rPr>
            </w:pPr>
            <w:r w:rsidRPr="00B03232">
              <w:rPr>
                <w:rFonts w:cs="Arial"/>
                <w:sz w:val="18"/>
                <w:szCs w:val="18"/>
              </w:rPr>
              <w:t>6.9.4</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0FA59F05" w14:textId="77777777" w:rsidR="00A93323" w:rsidRPr="00B03232" w:rsidRDefault="00A93323" w:rsidP="00A93323">
            <w:pPr>
              <w:rPr>
                <w:rFonts w:cs="Arial"/>
                <w:sz w:val="18"/>
                <w:szCs w:val="18"/>
              </w:rPr>
            </w:pPr>
            <w:r w:rsidRPr="00B03232">
              <w:rPr>
                <w:rFonts w:cs="Arial"/>
                <w:sz w:val="18"/>
                <w:szCs w:val="18"/>
              </w:rPr>
              <w:t>Customer Information</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5FD22C2D" w14:textId="77777777" w:rsidR="00A93323" w:rsidRPr="00B03232" w:rsidRDefault="00A93323" w:rsidP="00A93323">
            <w:pPr>
              <w:ind w:firstLineChars="100" w:firstLine="180"/>
              <w:rPr>
                <w:rFonts w:cs="Arial"/>
                <w:sz w:val="18"/>
                <w:szCs w:val="18"/>
              </w:rPr>
            </w:pPr>
            <w:r w:rsidRPr="00B03232">
              <w:rPr>
                <w:rFonts w:cs="Arial"/>
                <w:sz w:val="18"/>
                <w:szCs w:val="18"/>
              </w:rPr>
              <w:t>If basket or item level customer information is passed back in the response, POS will log the customer information in POSLog and EJ for the imported items.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40FDA03"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5F2B7B8E"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222FE7F4" w14:textId="73C0987F"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_Ref402777828 \r \h  \* MERGEFORMAT </w:instrText>
            </w:r>
            <w:r w:rsidRPr="00A93323">
              <w:rPr>
                <w:sz w:val="18"/>
                <w:szCs w:val="18"/>
              </w:rPr>
            </w:r>
            <w:r w:rsidRPr="00A93323">
              <w:rPr>
                <w:sz w:val="18"/>
                <w:szCs w:val="18"/>
              </w:rPr>
              <w:fldChar w:fldCharType="separate"/>
            </w:r>
            <w:r w:rsidR="00B177F9">
              <w:rPr>
                <w:sz w:val="18"/>
                <w:szCs w:val="18"/>
              </w:rPr>
              <w:t>4.4.14</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_Ref402777828 \h  \* MERGEFORMAT </w:instrText>
            </w:r>
            <w:r w:rsidRPr="00A93323">
              <w:rPr>
                <w:sz w:val="18"/>
                <w:szCs w:val="18"/>
              </w:rPr>
            </w:r>
            <w:r w:rsidRPr="00A93323">
              <w:rPr>
                <w:sz w:val="18"/>
                <w:szCs w:val="18"/>
              </w:rPr>
              <w:fldChar w:fldCharType="separate"/>
            </w:r>
            <w:r w:rsidR="00B177F9" w:rsidRPr="00B177F9">
              <w:rPr>
                <w:sz w:val="18"/>
                <w:szCs w:val="18"/>
              </w:rPr>
              <w:t>Name and Address Required Item</w:t>
            </w:r>
            <w:r w:rsidR="00B177F9">
              <w:t xml:space="preserve"> Alternate Flow</w:t>
            </w:r>
            <w:r w:rsidRPr="00A93323">
              <w:rPr>
                <w:sz w:val="18"/>
                <w:szCs w:val="18"/>
              </w:rPr>
              <w:fldChar w:fldCharType="end"/>
            </w:r>
          </w:p>
          <w:p w14:paraId="5EF08D1F" w14:textId="3786BF70"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_Ref402788937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11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_Ref402788937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Logging Changes</w:t>
            </w:r>
            <w:r w:rsidRPr="00A93323">
              <w:rPr>
                <w:sz w:val="18"/>
                <w:szCs w:val="18"/>
              </w:rPr>
              <w:fldChar w:fldCharType="end"/>
            </w:r>
          </w:p>
          <w:p w14:paraId="15C9B586" w14:textId="476AF81D"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2B2402E3"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66D93C1D" w14:textId="77777777" w:rsidR="00A93323" w:rsidRPr="00B03232" w:rsidRDefault="00A93323" w:rsidP="00A93323">
            <w:pPr>
              <w:rPr>
                <w:rFonts w:cs="Arial"/>
                <w:sz w:val="18"/>
                <w:szCs w:val="18"/>
              </w:rPr>
            </w:pPr>
            <w:r w:rsidRPr="00B03232">
              <w:rPr>
                <w:rFonts w:cs="Arial"/>
                <w:sz w:val="18"/>
                <w:szCs w:val="18"/>
              </w:rPr>
              <w:t>6.10</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36E40412" w14:textId="77777777" w:rsidR="00A93323" w:rsidRPr="00B03232" w:rsidRDefault="00A93323" w:rsidP="00A93323">
            <w:pPr>
              <w:rPr>
                <w:rFonts w:cs="Arial"/>
                <w:sz w:val="18"/>
                <w:szCs w:val="18"/>
              </w:rPr>
            </w:pPr>
            <w:r w:rsidRPr="00B03232">
              <w:rPr>
                <w:rFonts w:cs="Arial"/>
                <w:sz w:val="18"/>
                <w:szCs w:val="18"/>
              </w:rPr>
              <w:t>Loyalty Membership</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647CF0B7" w14:textId="77777777" w:rsidR="00A93323" w:rsidRPr="00B03232" w:rsidRDefault="00A93323" w:rsidP="00A93323">
            <w:pPr>
              <w:rPr>
                <w:rFonts w:cs="Arial"/>
                <w:sz w:val="18"/>
                <w:szCs w:val="18"/>
              </w:rPr>
            </w:pPr>
            <w:r w:rsidRPr="00B03232">
              <w:rPr>
                <w:rFonts w:cs="Arial"/>
                <w:sz w:val="18"/>
                <w:szCs w:val="18"/>
              </w:rPr>
              <w:t>Universal Basket Import response will support loyalty membership number.</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70ED3DB"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2EE22C56"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60BC6C80" w14:textId="6DBD54DD"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_Ref402776591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_Ref402776591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Loyalty Enrollment or Usage Item Alternate Flow</w:t>
            </w:r>
            <w:r w:rsidRPr="00A93323">
              <w:rPr>
                <w:sz w:val="18"/>
                <w:szCs w:val="18"/>
              </w:rPr>
              <w:fldChar w:fldCharType="end"/>
            </w:r>
          </w:p>
          <w:p w14:paraId="282B95F1" w14:textId="136D8472"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1D02F770"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1F8F8B1E" w14:textId="77777777" w:rsidR="00A93323" w:rsidRPr="00B03232" w:rsidRDefault="00A93323" w:rsidP="00A93323">
            <w:pPr>
              <w:rPr>
                <w:rFonts w:cs="Arial"/>
                <w:sz w:val="18"/>
                <w:szCs w:val="18"/>
              </w:rPr>
            </w:pPr>
            <w:r w:rsidRPr="00B03232">
              <w:rPr>
                <w:rFonts w:cs="Arial"/>
                <w:sz w:val="18"/>
                <w:szCs w:val="18"/>
              </w:rPr>
              <w:lastRenderedPageBreak/>
              <w:t>6.10.1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60D8D0C4" w14:textId="77777777" w:rsidR="00A93323" w:rsidRPr="00B03232" w:rsidRDefault="00A93323" w:rsidP="00A93323">
            <w:pPr>
              <w:rPr>
                <w:rFonts w:cs="Arial"/>
                <w:sz w:val="18"/>
                <w:szCs w:val="18"/>
              </w:rPr>
            </w:pPr>
            <w:r w:rsidRPr="00B03232">
              <w:rPr>
                <w:rFonts w:cs="Arial"/>
                <w:sz w:val="18"/>
                <w:szCs w:val="18"/>
              </w:rPr>
              <w:t>Loyalty Membership</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78CDEB5B" w14:textId="77777777" w:rsidR="00A93323" w:rsidRPr="00B03232" w:rsidRDefault="00A93323" w:rsidP="00A93323">
            <w:pPr>
              <w:ind w:firstLineChars="100" w:firstLine="180"/>
              <w:rPr>
                <w:rFonts w:cs="Arial"/>
                <w:sz w:val="18"/>
                <w:szCs w:val="18"/>
              </w:rPr>
            </w:pPr>
            <w:r w:rsidRPr="00B03232">
              <w:rPr>
                <w:rFonts w:cs="Arial"/>
                <w:sz w:val="18"/>
                <w:szCs w:val="18"/>
              </w:rPr>
              <w:t>If the imported item is a loyalty enrollment SKU, and loyalty membership number is passed back in the response, POS will record the membership number with the enroll ment sku.</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0D82332"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4ECAE98A"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596E2BB2" w14:textId="6B7EBB1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_Ref402776591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_Ref402776591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Loyalty Enrollment or Usage Item Alternate Flow</w:t>
            </w:r>
            <w:r w:rsidRPr="00A93323">
              <w:rPr>
                <w:sz w:val="18"/>
                <w:szCs w:val="18"/>
              </w:rPr>
              <w:fldChar w:fldCharType="end"/>
            </w:r>
          </w:p>
          <w:p w14:paraId="0ECB0171" w14:textId="77DC4B9A"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56676F17"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15DB3DAF" w14:textId="77777777" w:rsidR="00A93323" w:rsidRPr="00B03232" w:rsidRDefault="00A93323" w:rsidP="00A93323">
            <w:pPr>
              <w:rPr>
                <w:rFonts w:cs="Arial"/>
                <w:sz w:val="18"/>
                <w:szCs w:val="18"/>
              </w:rPr>
            </w:pPr>
            <w:r w:rsidRPr="00B03232">
              <w:rPr>
                <w:rFonts w:cs="Arial"/>
                <w:sz w:val="18"/>
                <w:szCs w:val="18"/>
              </w:rPr>
              <w:t>6.10.2</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16DA2CAE" w14:textId="77777777" w:rsidR="00A93323" w:rsidRPr="00B03232" w:rsidRDefault="00A93323" w:rsidP="00A93323">
            <w:pPr>
              <w:rPr>
                <w:rFonts w:cs="Arial"/>
                <w:sz w:val="18"/>
                <w:szCs w:val="18"/>
              </w:rPr>
            </w:pPr>
            <w:r w:rsidRPr="00B03232">
              <w:rPr>
                <w:rFonts w:cs="Arial"/>
                <w:sz w:val="18"/>
                <w:szCs w:val="18"/>
              </w:rPr>
              <w:t>Loyalty Membership</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4AF0DB56" w14:textId="77777777" w:rsidR="00A93323" w:rsidRPr="00B03232" w:rsidRDefault="00A93323" w:rsidP="00A93323">
            <w:pPr>
              <w:ind w:firstLineChars="100" w:firstLine="180"/>
              <w:rPr>
                <w:rFonts w:cs="Arial"/>
                <w:sz w:val="18"/>
                <w:szCs w:val="18"/>
              </w:rPr>
            </w:pPr>
            <w:r w:rsidRPr="00B03232">
              <w:rPr>
                <w:rFonts w:cs="Arial"/>
                <w:sz w:val="18"/>
                <w:szCs w:val="18"/>
              </w:rPr>
              <w:t>If the imported item is a loyalty enrollment SKU, and loyalty membership number is not available in the response, POS will prompt for membership ID to complete the enrollment process.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4A24916"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30DA8DC3"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4B7D313B" w14:textId="594D42AA"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_Ref402776591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_Ref402776591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Loyalty Enrollment or Usage Item Alternate Flow</w:t>
            </w:r>
            <w:r w:rsidRPr="00A93323">
              <w:rPr>
                <w:sz w:val="18"/>
                <w:szCs w:val="18"/>
              </w:rPr>
              <w:fldChar w:fldCharType="end"/>
            </w:r>
          </w:p>
          <w:p w14:paraId="151B6110" w14:textId="04034702"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4AE9B18B"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591D9BBF" w14:textId="77777777" w:rsidR="00A93323" w:rsidRPr="00B03232" w:rsidRDefault="00A93323" w:rsidP="00A93323">
            <w:pPr>
              <w:rPr>
                <w:rFonts w:cs="Arial"/>
                <w:sz w:val="18"/>
                <w:szCs w:val="18"/>
              </w:rPr>
            </w:pPr>
            <w:r w:rsidRPr="00B03232">
              <w:rPr>
                <w:rFonts w:cs="Arial"/>
                <w:sz w:val="18"/>
                <w:szCs w:val="18"/>
              </w:rPr>
              <w:t>6.10.3</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5FECD8C9" w14:textId="77777777" w:rsidR="00A93323" w:rsidRPr="00B03232" w:rsidRDefault="00A93323" w:rsidP="00A93323">
            <w:pPr>
              <w:rPr>
                <w:rFonts w:cs="Arial"/>
                <w:sz w:val="18"/>
                <w:szCs w:val="18"/>
              </w:rPr>
            </w:pPr>
            <w:r w:rsidRPr="00B03232">
              <w:rPr>
                <w:rFonts w:cs="Arial"/>
                <w:sz w:val="18"/>
                <w:szCs w:val="18"/>
              </w:rPr>
              <w:t>Loyalty Membership</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1C456E2A" w14:textId="77777777" w:rsidR="00A93323" w:rsidRPr="00B03232" w:rsidRDefault="00A93323" w:rsidP="00A93323">
            <w:pPr>
              <w:ind w:firstLineChars="100" w:firstLine="180"/>
              <w:rPr>
                <w:rFonts w:cs="Arial"/>
                <w:sz w:val="18"/>
                <w:szCs w:val="18"/>
              </w:rPr>
            </w:pPr>
            <w:r w:rsidRPr="00B03232">
              <w:rPr>
                <w:rFonts w:cs="Arial"/>
                <w:sz w:val="18"/>
                <w:szCs w:val="18"/>
              </w:rPr>
              <w:t>If the imported item is a loyalty usage SKU, and loyalty membership number is available in the response, POS will use the membership number to complete the usage process.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9F4A2D2"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69174E38"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3E20A4D1" w14:textId="0CC7C3A3"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_Ref402776591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_Ref402776591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Loyalty Enrollment or Usage Item Alternate Flow</w:t>
            </w:r>
            <w:r w:rsidRPr="00A93323">
              <w:rPr>
                <w:sz w:val="18"/>
                <w:szCs w:val="18"/>
              </w:rPr>
              <w:fldChar w:fldCharType="end"/>
            </w:r>
          </w:p>
          <w:p w14:paraId="2E9FFE40" w14:textId="66A9089F"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38B47A85"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024D089A" w14:textId="77777777" w:rsidR="00A93323" w:rsidRPr="00B03232" w:rsidRDefault="00A93323" w:rsidP="00A93323">
            <w:pPr>
              <w:rPr>
                <w:rFonts w:cs="Arial"/>
                <w:sz w:val="18"/>
                <w:szCs w:val="18"/>
              </w:rPr>
            </w:pPr>
            <w:r w:rsidRPr="00B03232">
              <w:rPr>
                <w:rFonts w:cs="Arial"/>
                <w:sz w:val="18"/>
                <w:szCs w:val="18"/>
              </w:rPr>
              <w:t>6.10.4</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604FAD06" w14:textId="77777777" w:rsidR="00A93323" w:rsidRPr="00B03232" w:rsidRDefault="00A93323" w:rsidP="00A93323">
            <w:pPr>
              <w:rPr>
                <w:rFonts w:cs="Arial"/>
                <w:sz w:val="18"/>
                <w:szCs w:val="18"/>
              </w:rPr>
            </w:pPr>
            <w:r w:rsidRPr="00B03232">
              <w:rPr>
                <w:rFonts w:cs="Arial"/>
                <w:sz w:val="18"/>
                <w:szCs w:val="18"/>
              </w:rPr>
              <w:t>Loyalty Membership</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6BAD980B" w14:textId="77777777" w:rsidR="00A93323" w:rsidRPr="00B03232" w:rsidRDefault="00A93323" w:rsidP="00A93323">
            <w:pPr>
              <w:ind w:firstLineChars="100" w:firstLine="180"/>
              <w:rPr>
                <w:rFonts w:cs="Arial"/>
                <w:sz w:val="18"/>
                <w:szCs w:val="18"/>
              </w:rPr>
            </w:pPr>
            <w:r w:rsidRPr="00B03232">
              <w:rPr>
                <w:rFonts w:cs="Arial"/>
                <w:sz w:val="18"/>
                <w:szCs w:val="18"/>
              </w:rPr>
              <w:t>If the imported item is a loyalty usage SKU, and loyalty membership number is not available in the response, POS will prompt for membership information to complete the usage process.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66ECB31"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5375E51A"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6CE2E92A" w14:textId="7DBCB5BE"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_Ref402776591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_Ref402776591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Loyalty Enrollment or Usage Item Alternate Flow</w:t>
            </w:r>
            <w:r w:rsidRPr="00A93323">
              <w:rPr>
                <w:sz w:val="18"/>
                <w:szCs w:val="18"/>
              </w:rPr>
              <w:fldChar w:fldCharType="end"/>
            </w:r>
          </w:p>
          <w:p w14:paraId="7DAEDF2B" w14:textId="4B952F23"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3E2A9862"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7ECD0A91" w14:textId="77777777" w:rsidR="00A93323" w:rsidRPr="00B03232" w:rsidRDefault="00A93323" w:rsidP="00A93323">
            <w:pPr>
              <w:rPr>
                <w:rFonts w:cs="Arial"/>
                <w:sz w:val="18"/>
                <w:szCs w:val="18"/>
              </w:rPr>
            </w:pPr>
            <w:r w:rsidRPr="00B03232">
              <w:rPr>
                <w:rFonts w:cs="Arial"/>
                <w:sz w:val="18"/>
                <w:szCs w:val="18"/>
              </w:rPr>
              <w:t>6.11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1B1B5D1B" w14:textId="77777777" w:rsidR="00A93323" w:rsidRPr="00B03232" w:rsidRDefault="00A93323" w:rsidP="00A93323">
            <w:pPr>
              <w:rPr>
                <w:rFonts w:cs="Arial"/>
                <w:sz w:val="18"/>
                <w:szCs w:val="18"/>
              </w:rPr>
            </w:pPr>
            <w:r w:rsidRPr="00B03232">
              <w:rPr>
                <w:rFonts w:cs="Arial"/>
                <w:sz w:val="18"/>
                <w:szCs w:val="18"/>
              </w:rPr>
              <w:t>Item Level Attribute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03CF952D" w14:textId="77777777" w:rsidR="00A93323" w:rsidRPr="00B03232" w:rsidRDefault="00A93323" w:rsidP="00A93323">
            <w:pPr>
              <w:rPr>
                <w:rFonts w:cs="Arial"/>
                <w:sz w:val="18"/>
                <w:szCs w:val="18"/>
              </w:rPr>
            </w:pPr>
            <w:r w:rsidRPr="00B03232">
              <w:rPr>
                <w:rFonts w:cs="Arial"/>
                <w:sz w:val="18"/>
                <w:szCs w:val="18"/>
              </w:rPr>
              <w:t>Universal Basket Import response will have an item level attribute list to define item import behaviors in POS.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5814DD2"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1C933CF8"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4D9A93F2" w14:textId="353E27F5"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7C7F8976"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0324CFE8" w14:textId="77777777" w:rsidR="00A93323" w:rsidRPr="00B03232" w:rsidRDefault="00A93323" w:rsidP="00A93323">
            <w:pPr>
              <w:rPr>
                <w:rFonts w:cs="Arial"/>
                <w:sz w:val="18"/>
                <w:szCs w:val="18"/>
              </w:rPr>
            </w:pPr>
            <w:r w:rsidRPr="00B03232">
              <w:rPr>
                <w:rFonts w:cs="Arial"/>
                <w:sz w:val="18"/>
                <w:szCs w:val="18"/>
              </w:rPr>
              <w:t>6.11.1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3648A4C3" w14:textId="77777777" w:rsidR="00A93323" w:rsidRPr="00B03232" w:rsidRDefault="00A93323" w:rsidP="00A93323">
            <w:pPr>
              <w:rPr>
                <w:rFonts w:cs="Arial"/>
                <w:sz w:val="18"/>
                <w:szCs w:val="18"/>
              </w:rPr>
            </w:pPr>
            <w:r w:rsidRPr="00B03232">
              <w:rPr>
                <w:rFonts w:cs="Arial"/>
                <w:sz w:val="18"/>
                <w:szCs w:val="18"/>
              </w:rPr>
              <w:t>Serial Number Capture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1BE5B080" w14:textId="77777777" w:rsidR="00A93323" w:rsidRPr="00B03232" w:rsidRDefault="00A93323" w:rsidP="00A93323">
            <w:pPr>
              <w:ind w:firstLineChars="100" w:firstLine="180"/>
              <w:rPr>
                <w:rFonts w:cs="Arial"/>
                <w:sz w:val="18"/>
                <w:szCs w:val="18"/>
              </w:rPr>
            </w:pPr>
            <w:r w:rsidRPr="00B03232">
              <w:rPr>
                <w:rFonts w:cs="Arial"/>
                <w:sz w:val="18"/>
                <w:szCs w:val="18"/>
              </w:rPr>
              <w:t>Item level attribute list will have a Yes/No attribute for serial number capture. The attribute value determines whether POS will prompt for serial number when importing a serial number required item.</w:t>
            </w:r>
            <w:r w:rsidRPr="00B03232">
              <w:rPr>
                <w:rFonts w:cs="Arial"/>
                <w:sz w:val="18"/>
                <w:szCs w:val="18"/>
              </w:rPr>
              <w:br/>
              <w:t>The default value is No.</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70C5D88"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706CFED9"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2079BFDF" w14:textId="6225FBA4"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_Ref401917303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_Ref401917303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Serial Number Prompt Alternate Flow</w:t>
            </w:r>
            <w:r w:rsidRPr="00A93323">
              <w:rPr>
                <w:sz w:val="18"/>
                <w:szCs w:val="18"/>
              </w:rPr>
              <w:fldChar w:fldCharType="end"/>
            </w:r>
          </w:p>
          <w:p w14:paraId="55B0D8F1" w14:textId="66339DEA"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40B7186E"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43C973FF" w14:textId="77777777" w:rsidR="00A93323" w:rsidRPr="00B03232" w:rsidRDefault="00A93323" w:rsidP="00A93323">
            <w:pPr>
              <w:rPr>
                <w:rFonts w:cs="Arial"/>
                <w:sz w:val="18"/>
                <w:szCs w:val="18"/>
              </w:rPr>
            </w:pPr>
            <w:r w:rsidRPr="00B03232">
              <w:rPr>
                <w:rFonts w:cs="Arial"/>
                <w:sz w:val="18"/>
                <w:szCs w:val="18"/>
              </w:rPr>
              <w:t>6.11.1.1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2273C87E" w14:textId="77777777" w:rsidR="00A93323" w:rsidRPr="00B03232" w:rsidRDefault="00A93323" w:rsidP="00A93323">
            <w:pPr>
              <w:rPr>
                <w:rFonts w:cs="Arial"/>
                <w:sz w:val="18"/>
                <w:szCs w:val="18"/>
              </w:rPr>
            </w:pPr>
            <w:r w:rsidRPr="00B03232">
              <w:rPr>
                <w:rFonts w:cs="Arial"/>
                <w:sz w:val="18"/>
                <w:szCs w:val="18"/>
              </w:rPr>
              <w:t>Serial Number Capture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4EDF4EDB" w14:textId="77777777" w:rsidR="00A93323" w:rsidRPr="00B03232" w:rsidRDefault="00A93323" w:rsidP="00A93323">
            <w:pPr>
              <w:ind w:firstLineChars="200" w:firstLine="360"/>
              <w:rPr>
                <w:rFonts w:cs="Arial"/>
                <w:sz w:val="18"/>
                <w:szCs w:val="18"/>
              </w:rPr>
            </w:pPr>
            <w:r w:rsidRPr="00B03232">
              <w:rPr>
                <w:rFonts w:cs="Arial"/>
                <w:sz w:val="18"/>
                <w:szCs w:val="18"/>
              </w:rPr>
              <w:t>If the attribute is set to yes and the serial number is available in the response message, POS will populate the serial number in the prompt field.</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DBC1A0C"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444011C1"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68F5F952" w14:textId="172AA1B4"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_Ref401917303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_Ref401917303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Serial Number Prompt Alternate Flow</w:t>
            </w:r>
            <w:r w:rsidRPr="00A93323">
              <w:rPr>
                <w:sz w:val="18"/>
                <w:szCs w:val="18"/>
              </w:rPr>
              <w:fldChar w:fldCharType="end"/>
            </w:r>
          </w:p>
          <w:p w14:paraId="67E11387" w14:textId="598A25BE"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7D8AB095"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4B310D80" w14:textId="77777777" w:rsidR="00A93323" w:rsidRPr="00B03232" w:rsidRDefault="00A93323" w:rsidP="00A93323">
            <w:pPr>
              <w:rPr>
                <w:rFonts w:cs="Arial"/>
                <w:sz w:val="18"/>
                <w:szCs w:val="18"/>
              </w:rPr>
            </w:pPr>
            <w:r w:rsidRPr="00B03232">
              <w:rPr>
                <w:rFonts w:cs="Arial"/>
                <w:sz w:val="18"/>
                <w:szCs w:val="18"/>
              </w:rPr>
              <w:t>6.11.1.1.1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33DFC3AA" w14:textId="77777777" w:rsidR="00A93323" w:rsidRPr="00B03232" w:rsidRDefault="00A93323" w:rsidP="00A93323">
            <w:pPr>
              <w:rPr>
                <w:rFonts w:cs="Arial"/>
                <w:sz w:val="18"/>
                <w:szCs w:val="18"/>
              </w:rPr>
            </w:pPr>
            <w:r w:rsidRPr="00B03232">
              <w:rPr>
                <w:rFonts w:cs="Arial"/>
                <w:sz w:val="18"/>
                <w:szCs w:val="18"/>
              </w:rPr>
              <w:t>Serial Number Capture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2A621445" w14:textId="77777777" w:rsidR="00A93323" w:rsidRPr="00B03232" w:rsidRDefault="00A93323" w:rsidP="00A93323">
            <w:pPr>
              <w:ind w:firstLineChars="300" w:firstLine="540"/>
              <w:rPr>
                <w:rFonts w:cs="Arial"/>
                <w:sz w:val="18"/>
                <w:szCs w:val="18"/>
              </w:rPr>
            </w:pPr>
            <w:r w:rsidRPr="00B03232">
              <w:rPr>
                <w:rFonts w:cs="Arial"/>
                <w:sz w:val="18"/>
                <w:szCs w:val="18"/>
              </w:rPr>
              <w:t>If the serial number field is pre-populated, the user may accept the populated serial number or may edit the field.</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9972216"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16039411"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2253FD23" w14:textId="05B99232"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_Ref401917303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_Ref401917303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Serial Number Prompt Alternate Flow</w:t>
            </w:r>
            <w:r w:rsidRPr="00A93323">
              <w:rPr>
                <w:sz w:val="18"/>
                <w:szCs w:val="18"/>
              </w:rPr>
              <w:fldChar w:fldCharType="end"/>
            </w:r>
          </w:p>
          <w:p w14:paraId="0FB067CC" w14:textId="3B2A41C9"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5B0932" w:rsidRPr="00583AE6" w14:paraId="1301F806"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4CA53C2A" w14:textId="77777777" w:rsidR="005B0932" w:rsidRPr="00B03232" w:rsidRDefault="005B0932" w:rsidP="005B0932">
            <w:pPr>
              <w:rPr>
                <w:rFonts w:cs="Arial"/>
                <w:sz w:val="18"/>
                <w:szCs w:val="18"/>
              </w:rPr>
            </w:pPr>
            <w:r w:rsidRPr="00B03232">
              <w:rPr>
                <w:rFonts w:cs="Arial"/>
                <w:sz w:val="18"/>
                <w:szCs w:val="18"/>
              </w:rPr>
              <w:t>6.11.1.1.2</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7A01F0CB" w14:textId="77777777" w:rsidR="005B0932" w:rsidRPr="00B03232" w:rsidRDefault="005B0932" w:rsidP="005B0932">
            <w:pPr>
              <w:rPr>
                <w:rFonts w:cs="Arial"/>
                <w:sz w:val="18"/>
                <w:szCs w:val="18"/>
              </w:rPr>
            </w:pPr>
            <w:r w:rsidRPr="00B03232">
              <w:rPr>
                <w:rFonts w:cs="Arial"/>
                <w:sz w:val="18"/>
                <w:szCs w:val="18"/>
              </w:rPr>
              <w:t>Serial Number Capture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377F9E46" w14:textId="77777777" w:rsidR="005B0932" w:rsidRPr="00B03232" w:rsidRDefault="005B0932" w:rsidP="005B0932">
            <w:pPr>
              <w:ind w:firstLineChars="300" w:firstLine="540"/>
              <w:rPr>
                <w:rFonts w:cs="Arial"/>
                <w:sz w:val="18"/>
                <w:szCs w:val="18"/>
              </w:rPr>
            </w:pPr>
            <w:r w:rsidRPr="00B03232">
              <w:rPr>
                <w:rFonts w:cs="Arial"/>
                <w:sz w:val="18"/>
                <w:szCs w:val="18"/>
              </w:rPr>
              <w:t>If the serial number attribute is set to yes, the serial number confirmed by the user will be printed on the receipt.</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5E7A717" w14:textId="5F2A89A5" w:rsidR="005B0932" w:rsidRPr="00A93323" w:rsidRDefault="005B0932" w:rsidP="00EA2934">
            <w:pPr>
              <w:numPr>
                <w:ilvl w:val="0"/>
                <w:numId w:val="6"/>
              </w:numPr>
              <w:rPr>
                <w:sz w:val="18"/>
                <w:szCs w:val="18"/>
              </w:rPr>
            </w:pPr>
            <w:r w:rsidRPr="00A93323">
              <w:rPr>
                <w:sz w:val="18"/>
                <w:szCs w:val="18"/>
              </w:rPr>
              <w:fldChar w:fldCharType="begin"/>
            </w:r>
            <w:r w:rsidRPr="00A93323">
              <w:rPr>
                <w:sz w:val="18"/>
                <w:szCs w:val="18"/>
              </w:rPr>
              <w:instrText xml:space="preserve"> REF _Ref398918128 \r \h  \* MERGEFORMAT </w:instrText>
            </w:r>
            <w:r w:rsidRPr="00A93323">
              <w:rPr>
                <w:sz w:val="18"/>
                <w:szCs w:val="18"/>
              </w:rPr>
            </w:r>
            <w:r w:rsidRPr="00A93323">
              <w:rPr>
                <w:sz w:val="18"/>
                <w:szCs w:val="18"/>
              </w:rPr>
              <w:fldChar w:fldCharType="separate"/>
            </w:r>
            <w:r w:rsidR="00B177F9">
              <w:rPr>
                <w:sz w:val="18"/>
                <w:szCs w:val="18"/>
              </w:rPr>
              <w:t>9.1.1</w:t>
            </w:r>
            <w:r w:rsidRPr="00A93323">
              <w:rPr>
                <w:sz w:val="18"/>
                <w:szCs w:val="18"/>
              </w:rPr>
              <w:fldChar w:fldCharType="end"/>
            </w:r>
            <w:r w:rsidR="00A93323">
              <w:rPr>
                <w:sz w:val="18"/>
                <w:szCs w:val="18"/>
              </w:rPr>
              <w:t xml:space="preserve"> </w:t>
            </w:r>
            <w:r w:rsidRPr="00A93323">
              <w:rPr>
                <w:sz w:val="18"/>
                <w:szCs w:val="18"/>
              </w:rPr>
              <w:fldChar w:fldCharType="begin"/>
            </w:r>
            <w:r w:rsidRPr="00A93323">
              <w:rPr>
                <w:sz w:val="18"/>
                <w:szCs w:val="18"/>
              </w:rPr>
              <w:instrText xml:space="preserve"> REF _Ref398918130 \h  \* MERGEFORMAT </w:instrText>
            </w:r>
            <w:r w:rsidRPr="00A93323">
              <w:rPr>
                <w:sz w:val="18"/>
                <w:szCs w:val="18"/>
              </w:rPr>
            </w:r>
            <w:r w:rsidRPr="00A93323">
              <w:rPr>
                <w:sz w:val="18"/>
                <w:szCs w:val="18"/>
              </w:rPr>
              <w:fldChar w:fldCharType="separate"/>
            </w:r>
            <w:r w:rsidR="00B177F9" w:rsidRPr="00B177F9">
              <w:rPr>
                <w:sz w:val="18"/>
                <w:szCs w:val="18"/>
              </w:rPr>
              <w:t>Sale Receipt</w:t>
            </w:r>
            <w:r w:rsidRPr="00A93323">
              <w:rPr>
                <w:sz w:val="18"/>
                <w:szCs w:val="18"/>
              </w:rPr>
              <w:fldChar w:fldCharType="end"/>
            </w:r>
          </w:p>
        </w:tc>
      </w:tr>
      <w:tr w:rsidR="005B0932" w:rsidRPr="00583AE6" w14:paraId="3A17666A"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4D94A96A" w14:textId="77777777" w:rsidR="005B0932" w:rsidRPr="00B03232" w:rsidRDefault="005B0932" w:rsidP="005B0932">
            <w:pPr>
              <w:rPr>
                <w:rFonts w:cs="Arial"/>
                <w:sz w:val="18"/>
                <w:szCs w:val="18"/>
              </w:rPr>
            </w:pPr>
            <w:r w:rsidRPr="00B03232">
              <w:rPr>
                <w:rFonts w:cs="Arial"/>
                <w:sz w:val="18"/>
                <w:szCs w:val="18"/>
              </w:rPr>
              <w:t>6.11.1.2</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5B3419ED" w14:textId="77777777" w:rsidR="005B0932" w:rsidRPr="00B03232" w:rsidRDefault="005B0932" w:rsidP="005B0932">
            <w:pPr>
              <w:rPr>
                <w:rFonts w:cs="Arial"/>
                <w:sz w:val="18"/>
                <w:szCs w:val="18"/>
              </w:rPr>
            </w:pPr>
            <w:r w:rsidRPr="00B03232">
              <w:rPr>
                <w:rFonts w:cs="Arial"/>
                <w:sz w:val="18"/>
                <w:szCs w:val="18"/>
              </w:rPr>
              <w:t>Serial Number Capture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78D391CE" w14:textId="77777777" w:rsidR="005B0932" w:rsidRPr="00B03232" w:rsidRDefault="005B0932" w:rsidP="005B0932">
            <w:pPr>
              <w:ind w:firstLineChars="200" w:firstLine="360"/>
              <w:rPr>
                <w:rFonts w:cs="Arial"/>
                <w:sz w:val="18"/>
                <w:szCs w:val="18"/>
              </w:rPr>
            </w:pPr>
            <w:r w:rsidRPr="00B03232">
              <w:rPr>
                <w:rFonts w:cs="Arial"/>
                <w:sz w:val="18"/>
                <w:szCs w:val="18"/>
              </w:rPr>
              <w:t>If the serial number attribute is set to no and the serial number is available in the response message, POS will log the serial number in POSLog and EJ but will not prompt in POS.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78D7D93" w14:textId="7DEF5FAC" w:rsidR="005B0932" w:rsidRPr="005B0932"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_Ref402788937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11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_Ref402788937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Logging Changes</w:t>
            </w:r>
            <w:r w:rsidRPr="00A93323">
              <w:rPr>
                <w:sz w:val="18"/>
                <w:szCs w:val="18"/>
              </w:rPr>
              <w:fldChar w:fldCharType="end"/>
            </w:r>
          </w:p>
        </w:tc>
      </w:tr>
      <w:tr w:rsidR="00A93323" w:rsidRPr="00583AE6" w14:paraId="49C77D39"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2EC0CD92" w14:textId="77777777" w:rsidR="00A93323" w:rsidRPr="00B03232" w:rsidRDefault="00A93323" w:rsidP="00A93323">
            <w:pPr>
              <w:rPr>
                <w:rFonts w:cs="Arial"/>
                <w:sz w:val="18"/>
                <w:szCs w:val="18"/>
              </w:rPr>
            </w:pPr>
            <w:r w:rsidRPr="00B03232">
              <w:rPr>
                <w:rFonts w:cs="Arial"/>
                <w:sz w:val="18"/>
                <w:szCs w:val="18"/>
              </w:rPr>
              <w:t>6.11.1.2.1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359B2472" w14:textId="77777777" w:rsidR="00A93323" w:rsidRPr="00B03232" w:rsidRDefault="00A93323" w:rsidP="00A93323">
            <w:pPr>
              <w:rPr>
                <w:rFonts w:cs="Arial"/>
                <w:sz w:val="18"/>
                <w:szCs w:val="18"/>
              </w:rPr>
            </w:pPr>
            <w:r w:rsidRPr="00B03232">
              <w:rPr>
                <w:rFonts w:cs="Arial"/>
                <w:sz w:val="18"/>
                <w:szCs w:val="18"/>
              </w:rPr>
              <w:t>Serial Number Capture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1BD1EB0E" w14:textId="77777777" w:rsidR="00A93323" w:rsidRPr="00B03232" w:rsidRDefault="00A93323" w:rsidP="00A93323">
            <w:pPr>
              <w:ind w:firstLineChars="300" w:firstLine="540"/>
              <w:rPr>
                <w:rFonts w:cs="Arial"/>
                <w:sz w:val="18"/>
                <w:szCs w:val="18"/>
              </w:rPr>
            </w:pPr>
            <w:r w:rsidRPr="00B03232">
              <w:rPr>
                <w:rFonts w:cs="Arial"/>
                <w:sz w:val="18"/>
                <w:szCs w:val="18"/>
              </w:rPr>
              <w:t>If the serial number attribute is set to no and serial number is available in the response message, serial number will print on the receipt.</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F33300E" w14:textId="6336366E" w:rsidR="00A93323" w:rsidRPr="005B0932"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_Ref398918128 \r \h  \* MERGEFORMAT </w:instrText>
            </w:r>
            <w:r w:rsidRPr="00A93323">
              <w:rPr>
                <w:sz w:val="18"/>
                <w:szCs w:val="18"/>
              </w:rPr>
            </w:r>
            <w:r w:rsidRPr="00A93323">
              <w:rPr>
                <w:sz w:val="18"/>
                <w:szCs w:val="18"/>
              </w:rPr>
              <w:fldChar w:fldCharType="separate"/>
            </w:r>
            <w:r w:rsidR="00B177F9">
              <w:rPr>
                <w:sz w:val="18"/>
                <w:szCs w:val="18"/>
              </w:rPr>
              <w:t>9.1.1</w:t>
            </w:r>
            <w:r w:rsidRPr="00A93323">
              <w:rPr>
                <w:sz w:val="18"/>
                <w:szCs w:val="18"/>
              </w:rPr>
              <w:fldChar w:fldCharType="end"/>
            </w:r>
            <w:r>
              <w:rPr>
                <w:sz w:val="18"/>
                <w:szCs w:val="18"/>
              </w:rPr>
              <w:t xml:space="preserve"> </w:t>
            </w:r>
            <w:r w:rsidRPr="00A93323">
              <w:rPr>
                <w:sz w:val="18"/>
                <w:szCs w:val="18"/>
              </w:rPr>
              <w:fldChar w:fldCharType="begin"/>
            </w:r>
            <w:r w:rsidRPr="00A93323">
              <w:rPr>
                <w:sz w:val="18"/>
                <w:szCs w:val="18"/>
              </w:rPr>
              <w:instrText xml:space="preserve"> REF _Ref398918130 \h  \* MERGEFORMAT </w:instrText>
            </w:r>
            <w:r w:rsidRPr="00A93323">
              <w:rPr>
                <w:sz w:val="18"/>
                <w:szCs w:val="18"/>
              </w:rPr>
            </w:r>
            <w:r w:rsidRPr="00A93323">
              <w:rPr>
                <w:sz w:val="18"/>
                <w:szCs w:val="18"/>
              </w:rPr>
              <w:fldChar w:fldCharType="separate"/>
            </w:r>
            <w:r w:rsidR="00B177F9" w:rsidRPr="00B177F9">
              <w:rPr>
                <w:sz w:val="18"/>
                <w:szCs w:val="18"/>
              </w:rPr>
              <w:t>Sale Receipt</w:t>
            </w:r>
            <w:r w:rsidRPr="00A93323">
              <w:rPr>
                <w:sz w:val="18"/>
                <w:szCs w:val="18"/>
              </w:rPr>
              <w:fldChar w:fldCharType="end"/>
            </w:r>
          </w:p>
        </w:tc>
      </w:tr>
      <w:tr w:rsidR="00A93323" w:rsidRPr="00583AE6" w14:paraId="45E45293"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051BE261" w14:textId="77777777" w:rsidR="00A93323" w:rsidRPr="00B03232" w:rsidRDefault="00A93323" w:rsidP="00A93323">
            <w:pPr>
              <w:rPr>
                <w:rFonts w:cs="Arial"/>
                <w:sz w:val="18"/>
                <w:szCs w:val="18"/>
              </w:rPr>
            </w:pPr>
            <w:r w:rsidRPr="00B03232">
              <w:rPr>
                <w:rFonts w:cs="Arial"/>
                <w:sz w:val="18"/>
                <w:szCs w:val="18"/>
              </w:rPr>
              <w:t>6.11.2</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19C86195" w14:textId="77777777" w:rsidR="00A93323" w:rsidRPr="00B03232" w:rsidRDefault="00A93323" w:rsidP="00A93323">
            <w:pPr>
              <w:rPr>
                <w:rFonts w:cs="Arial"/>
                <w:sz w:val="18"/>
                <w:szCs w:val="18"/>
              </w:rPr>
            </w:pPr>
            <w:r w:rsidRPr="00B03232">
              <w:rPr>
                <w:rFonts w:cs="Arial"/>
                <w:sz w:val="18"/>
                <w:szCs w:val="18"/>
              </w:rPr>
              <w:t>Linked Items</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37544967" w14:textId="77777777" w:rsidR="00A93323" w:rsidRPr="00B03232" w:rsidRDefault="00A93323" w:rsidP="00A93323">
            <w:pPr>
              <w:ind w:firstLineChars="100" w:firstLine="180"/>
              <w:rPr>
                <w:rFonts w:cs="Arial"/>
                <w:sz w:val="18"/>
                <w:szCs w:val="18"/>
              </w:rPr>
            </w:pPr>
            <w:r w:rsidRPr="00B03232">
              <w:rPr>
                <w:rFonts w:cs="Arial"/>
                <w:sz w:val="18"/>
                <w:szCs w:val="18"/>
              </w:rPr>
              <w:t>Item level attribute list will have a Yes/No attribute for tier 2/3 linked SKU. The attribute value determines whether POS will automatically add tier 2/3 linked SKUs, such as EHF, defined in the POS database when importing item from the response message.</w:t>
            </w:r>
            <w:r w:rsidRPr="00B03232">
              <w:rPr>
                <w:rFonts w:cs="Arial"/>
                <w:sz w:val="18"/>
                <w:szCs w:val="18"/>
              </w:rPr>
              <w:br/>
              <w:t>The default value is No.</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9669531"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2F764108"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66A9ADA4" w14:textId="31D2F7FF"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_Ref402352936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4.4.16</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_Ref402352936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Parent Item in a Linked Item Definition (2 Tier Item) Alternate Flow</w:t>
            </w:r>
            <w:r w:rsidRPr="00A93323">
              <w:rPr>
                <w:sz w:val="18"/>
                <w:szCs w:val="18"/>
              </w:rPr>
              <w:fldChar w:fldCharType="end"/>
            </w:r>
          </w:p>
          <w:p w14:paraId="3790B7B4" w14:textId="0580C9E8"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4970DE33"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6340B79A" w14:textId="77777777" w:rsidR="00A93323" w:rsidRPr="00B03232" w:rsidRDefault="00A93323" w:rsidP="00A93323">
            <w:pPr>
              <w:rPr>
                <w:rFonts w:cs="Arial"/>
                <w:sz w:val="18"/>
                <w:szCs w:val="18"/>
              </w:rPr>
            </w:pPr>
            <w:r w:rsidRPr="00B03232">
              <w:rPr>
                <w:rFonts w:cs="Arial"/>
                <w:sz w:val="18"/>
                <w:szCs w:val="18"/>
              </w:rPr>
              <w:lastRenderedPageBreak/>
              <w:t>6.11.2.1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44D085DB" w14:textId="77777777" w:rsidR="00A93323" w:rsidRPr="00B03232" w:rsidRDefault="00A93323" w:rsidP="00A93323">
            <w:pPr>
              <w:rPr>
                <w:rFonts w:cs="Arial"/>
                <w:sz w:val="18"/>
                <w:szCs w:val="18"/>
              </w:rPr>
            </w:pPr>
            <w:r w:rsidRPr="00B03232">
              <w:rPr>
                <w:rFonts w:cs="Arial"/>
                <w:sz w:val="18"/>
                <w:szCs w:val="18"/>
              </w:rPr>
              <w:t>Linked Items</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0EAC0684" w14:textId="77777777" w:rsidR="00A93323" w:rsidRPr="00B03232" w:rsidRDefault="00A93323" w:rsidP="00A93323">
            <w:pPr>
              <w:ind w:firstLineChars="200" w:firstLine="360"/>
              <w:rPr>
                <w:rFonts w:cs="Arial"/>
                <w:sz w:val="18"/>
                <w:szCs w:val="18"/>
              </w:rPr>
            </w:pPr>
            <w:r w:rsidRPr="00B03232">
              <w:rPr>
                <w:rFonts w:cs="Arial"/>
                <w:sz w:val="18"/>
                <w:szCs w:val="18"/>
              </w:rPr>
              <w:t>If the linked SKU attribute is set to yes, POS will automatically add tier 2/3 linked SKUs if there's any defined in POS database for the imported item.</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01D16A4"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46FA41E8"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09BF4131" w14:textId="38CE7BB5"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_Ref402352936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4.4.16</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_Ref402352936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Parent Item in a Linked Item Definition (2 Tier Item) Alternate Flow</w:t>
            </w:r>
            <w:r w:rsidRPr="00A93323">
              <w:rPr>
                <w:sz w:val="18"/>
                <w:szCs w:val="18"/>
              </w:rPr>
              <w:fldChar w:fldCharType="end"/>
            </w:r>
          </w:p>
          <w:p w14:paraId="7882B544" w14:textId="646CB1F5"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3F338C64"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0A0924F8" w14:textId="77777777" w:rsidR="00A93323" w:rsidRPr="00B03232" w:rsidRDefault="00A93323" w:rsidP="00A93323">
            <w:pPr>
              <w:rPr>
                <w:rFonts w:cs="Arial"/>
                <w:sz w:val="18"/>
                <w:szCs w:val="18"/>
              </w:rPr>
            </w:pPr>
            <w:r w:rsidRPr="00B03232">
              <w:rPr>
                <w:rFonts w:cs="Arial"/>
                <w:sz w:val="18"/>
                <w:szCs w:val="18"/>
              </w:rPr>
              <w:t>6.11.2.2</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1BDBFACA" w14:textId="77777777" w:rsidR="00A93323" w:rsidRPr="00B03232" w:rsidRDefault="00A93323" w:rsidP="00A93323">
            <w:pPr>
              <w:rPr>
                <w:rFonts w:cs="Arial"/>
                <w:sz w:val="18"/>
                <w:szCs w:val="18"/>
              </w:rPr>
            </w:pPr>
            <w:r w:rsidRPr="00B03232">
              <w:rPr>
                <w:rFonts w:cs="Arial"/>
                <w:sz w:val="18"/>
                <w:szCs w:val="18"/>
              </w:rPr>
              <w:t>Linked Items</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6130CFCD" w14:textId="77777777" w:rsidR="00A93323" w:rsidRPr="00B03232" w:rsidRDefault="00A93323" w:rsidP="00A93323">
            <w:pPr>
              <w:ind w:firstLineChars="200" w:firstLine="360"/>
              <w:rPr>
                <w:rFonts w:cs="Arial"/>
                <w:sz w:val="18"/>
                <w:szCs w:val="18"/>
              </w:rPr>
            </w:pPr>
            <w:r w:rsidRPr="00B03232">
              <w:rPr>
                <w:rFonts w:cs="Arial"/>
                <w:sz w:val="18"/>
                <w:szCs w:val="18"/>
              </w:rPr>
              <w:t>If the linked SKU attribute is set to no, POS will not automatically add tier 2/3 linked SKUs defined in POS database for the imported item.</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0572E97"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5BA33A6F"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20059D9A" w14:textId="38F3F0BA"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_Ref402352936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4.4.16</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_Ref402352936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Parent Item in a Linked Item Definition (2 Tier Item) Alternate Flow</w:t>
            </w:r>
            <w:r w:rsidRPr="00A93323">
              <w:rPr>
                <w:sz w:val="18"/>
                <w:szCs w:val="18"/>
              </w:rPr>
              <w:fldChar w:fldCharType="end"/>
            </w:r>
          </w:p>
          <w:p w14:paraId="28A0E30F" w14:textId="0166D88E"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65954A60"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379DBF48" w14:textId="77777777" w:rsidR="00A93323" w:rsidRPr="00B03232" w:rsidRDefault="00A93323" w:rsidP="00A93323">
            <w:pPr>
              <w:rPr>
                <w:rFonts w:cs="Arial"/>
                <w:sz w:val="18"/>
                <w:szCs w:val="18"/>
              </w:rPr>
            </w:pPr>
            <w:r w:rsidRPr="00B03232">
              <w:rPr>
                <w:rFonts w:cs="Arial"/>
                <w:sz w:val="18"/>
                <w:szCs w:val="18"/>
              </w:rPr>
              <w:t>6.11.2.3</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39BFF6A9" w14:textId="77777777" w:rsidR="00A93323" w:rsidRPr="00B03232" w:rsidRDefault="00A93323" w:rsidP="00A93323">
            <w:pPr>
              <w:rPr>
                <w:rFonts w:cs="Arial"/>
                <w:sz w:val="18"/>
                <w:szCs w:val="18"/>
              </w:rPr>
            </w:pPr>
            <w:r w:rsidRPr="00B03232">
              <w:rPr>
                <w:rFonts w:cs="Arial"/>
                <w:sz w:val="18"/>
                <w:szCs w:val="18"/>
              </w:rPr>
              <w:t>Linked Items</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14669281" w14:textId="77777777" w:rsidR="00A93323" w:rsidRPr="00B03232" w:rsidRDefault="00A93323" w:rsidP="00A93323">
            <w:pPr>
              <w:ind w:firstLineChars="200" w:firstLine="360"/>
              <w:rPr>
                <w:rFonts w:cs="Arial"/>
                <w:sz w:val="18"/>
                <w:szCs w:val="18"/>
              </w:rPr>
            </w:pPr>
            <w:r w:rsidRPr="00B03232">
              <w:rPr>
                <w:rFonts w:cs="Arial"/>
                <w:sz w:val="18"/>
                <w:szCs w:val="18"/>
              </w:rPr>
              <w:t xml:space="preserve">if a linked SKU is added to the transaction, focus will remain on the core item.  Related items will be presented based on the core item. </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6E0F302"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5ED78731"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0D6A391F" w14:textId="618E6FEA"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_Ref402352936 \r \h </w:instrText>
            </w:r>
            <w:r>
              <w:rPr>
                <w:sz w:val="18"/>
                <w:szCs w:val="18"/>
              </w:rPr>
              <w:instrText xml:space="preserve"> \* MERGEFORMAT </w:instrText>
            </w:r>
            <w:r w:rsidRPr="00A93323">
              <w:rPr>
                <w:sz w:val="18"/>
                <w:szCs w:val="18"/>
              </w:rPr>
            </w:r>
            <w:r w:rsidRPr="00A93323">
              <w:rPr>
                <w:sz w:val="18"/>
                <w:szCs w:val="18"/>
              </w:rPr>
              <w:fldChar w:fldCharType="separate"/>
            </w:r>
            <w:r w:rsidR="00B177F9">
              <w:rPr>
                <w:sz w:val="18"/>
                <w:szCs w:val="18"/>
              </w:rPr>
              <w:t>4.4.16</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_Ref402352936 \h </w:instrText>
            </w:r>
            <w:r>
              <w:rPr>
                <w:sz w:val="18"/>
                <w:szCs w:val="18"/>
              </w:rPr>
              <w:instrText xml:space="preserve"> \* MERGEFORMAT </w:instrText>
            </w:r>
            <w:r w:rsidRPr="00A93323">
              <w:rPr>
                <w:sz w:val="18"/>
                <w:szCs w:val="18"/>
              </w:rPr>
            </w:r>
            <w:r w:rsidRPr="00A93323">
              <w:rPr>
                <w:sz w:val="18"/>
                <w:szCs w:val="18"/>
              </w:rPr>
              <w:fldChar w:fldCharType="separate"/>
            </w:r>
            <w:r w:rsidR="00B177F9" w:rsidRPr="00B177F9">
              <w:rPr>
                <w:sz w:val="18"/>
                <w:szCs w:val="18"/>
              </w:rPr>
              <w:t>Parent Item in a Linked Item Definition (2 Tier Item) Alternate Flow</w:t>
            </w:r>
            <w:r w:rsidRPr="00A93323">
              <w:rPr>
                <w:sz w:val="18"/>
                <w:szCs w:val="18"/>
              </w:rPr>
              <w:fldChar w:fldCharType="end"/>
            </w:r>
          </w:p>
          <w:p w14:paraId="3E0F21ED" w14:textId="306843EB"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A93323" w:rsidRPr="00583AE6" w14:paraId="5641A2DE"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2B533771" w14:textId="77777777" w:rsidR="00A93323" w:rsidRPr="00B03232" w:rsidRDefault="00A93323" w:rsidP="00A93323">
            <w:pPr>
              <w:rPr>
                <w:rFonts w:cs="Arial"/>
                <w:sz w:val="18"/>
                <w:szCs w:val="18"/>
              </w:rPr>
            </w:pPr>
            <w:r w:rsidRPr="00B03232">
              <w:rPr>
                <w:rFonts w:cs="Arial"/>
                <w:sz w:val="18"/>
                <w:szCs w:val="18"/>
              </w:rPr>
              <w:t>6.11.3</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3282B97A" w14:textId="77777777" w:rsidR="00A93323" w:rsidRPr="00B03232" w:rsidRDefault="00A93323" w:rsidP="00A93323">
            <w:pPr>
              <w:rPr>
                <w:rFonts w:cs="Arial"/>
                <w:sz w:val="18"/>
                <w:szCs w:val="18"/>
              </w:rPr>
            </w:pPr>
            <w:r w:rsidRPr="00B03232">
              <w:rPr>
                <w:rFonts w:cs="Arial"/>
                <w:sz w:val="18"/>
                <w:szCs w:val="18"/>
              </w:rPr>
              <w:t>Subscription</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5C12457A" w14:textId="77777777" w:rsidR="00A93323" w:rsidRPr="00B03232" w:rsidRDefault="00A93323" w:rsidP="00A93323">
            <w:pPr>
              <w:ind w:firstLineChars="100" w:firstLine="180"/>
              <w:rPr>
                <w:rFonts w:cs="Arial"/>
                <w:sz w:val="18"/>
                <w:szCs w:val="18"/>
              </w:rPr>
            </w:pPr>
            <w:r w:rsidRPr="00B03232">
              <w:rPr>
                <w:rFonts w:cs="Arial"/>
                <w:sz w:val="18"/>
                <w:szCs w:val="18"/>
              </w:rPr>
              <w:t>Item level attribute list will have a Yes/No attribute for subscription relationship prompts.</w:t>
            </w:r>
            <w:r w:rsidRPr="00B03232">
              <w:rPr>
                <w:rFonts w:cs="Arial"/>
                <w:sz w:val="18"/>
                <w:szCs w:val="18"/>
              </w:rPr>
              <w:br/>
              <w:t>The default value is Yes.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9B6F1A0"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_Ref402788618 \r \h  \* MERGEFORMAT </w:instrText>
            </w:r>
            <w:r w:rsidRPr="00A93323">
              <w:rPr>
                <w:sz w:val="18"/>
                <w:szCs w:val="18"/>
              </w:rPr>
            </w:r>
            <w:r w:rsidRPr="00A93323">
              <w:rPr>
                <w:sz w:val="18"/>
                <w:szCs w:val="18"/>
              </w:rPr>
              <w:fldChar w:fldCharType="separate"/>
            </w:r>
            <w:r w:rsidR="00B177F9">
              <w:rPr>
                <w:sz w:val="18"/>
                <w:szCs w:val="18"/>
              </w:rPr>
              <w:t>4.1</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_Ref402788620 \h  \* MERGEFORMAT </w:instrText>
            </w:r>
            <w:r w:rsidRPr="00A93323">
              <w:rPr>
                <w:sz w:val="18"/>
                <w:szCs w:val="18"/>
              </w:rPr>
            </w:r>
            <w:r w:rsidRPr="00A93323">
              <w:rPr>
                <w:sz w:val="18"/>
                <w:szCs w:val="18"/>
              </w:rPr>
              <w:fldChar w:fldCharType="separate"/>
            </w:r>
            <w:r w:rsidR="00B177F9" w:rsidRPr="00B177F9">
              <w:rPr>
                <w:sz w:val="18"/>
                <w:szCs w:val="18"/>
              </w:rPr>
              <w:t>Feature Flow</w:t>
            </w:r>
            <w:r w:rsidRPr="00A93323">
              <w:rPr>
                <w:sz w:val="18"/>
                <w:szCs w:val="18"/>
              </w:rPr>
              <w:fldChar w:fldCharType="end"/>
            </w:r>
          </w:p>
          <w:p w14:paraId="6A606322" w14:textId="77777777" w:rsidR="00A93323" w:rsidRPr="00A93323"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p w14:paraId="44003016" w14:textId="2B02607E" w:rsidR="00A93323" w:rsidRPr="008E5457" w:rsidRDefault="00A93323" w:rsidP="00EA2934">
            <w:pPr>
              <w:numPr>
                <w:ilvl w:val="0"/>
                <w:numId w:val="6"/>
              </w:numPr>
              <w:rPr>
                <w:sz w:val="18"/>
                <w:szCs w:val="18"/>
              </w:rPr>
            </w:pPr>
            <w:r w:rsidRPr="00A93323">
              <w:rPr>
                <w:sz w:val="18"/>
                <w:szCs w:val="18"/>
              </w:rPr>
              <w:fldChar w:fldCharType="begin"/>
            </w:r>
            <w:r w:rsidRPr="00A93323">
              <w:rPr>
                <w:sz w:val="18"/>
                <w:szCs w:val="18"/>
              </w:rPr>
              <w:instrText xml:space="preserve"> REF _Ref402788328 \r \h  \* MERGEFORMAT </w:instrText>
            </w:r>
            <w:r w:rsidRPr="00A93323">
              <w:rPr>
                <w:sz w:val="18"/>
                <w:szCs w:val="18"/>
              </w:rPr>
            </w:r>
            <w:r w:rsidRPr="00A93323">
              <w:rPr>
                <w:sz w:val="18"/>
                <w:szCs w:val="18"/>
              </w:rPr>
              <w:fldChar w:fldCharType="separate"/>
            </w:r>
            <w:r w:rsidR="00B177F9">
              <w:rPr>
                <w:sz w:val="18"/>
                <w:szCs w:val="18"/>
              </w:rPr>
              <w:t>12</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_Ref402788328 \h  \* MERGEFORMAT </w:instrText>
            </w:r>
            <w:r w:rsidRPr="00A93323">
              <w:rPr>
                <w:sz w:val="18"/>
                <w:szCs w:val="18"/>
              </w:rPr>
            </w:r>
            <w:r w:rsidRPr="00A93323">
              <w:rPr>
                <w:sz w:val="18"/>
                <w:szCs w:val="18"/>
              </w:rPr>
              <w:fldChar w:fldCharType="separate"/>
            </w:r>
            <w:r w:rsidR="00B177F9" w:rsidRPr="00B177F9">
              <w:rPr>
                <w:sz w:val="18"/>
                <w:szCs w:val="18"/>
              </w:rPr>
              <w:t>Interface Definition</w:t>
            </w:r>
            <w:r w:rsidRPr="00A93323">
              <w:rPr>
                <w:sz w:val="18"/>
                <w:szCs w:val="18"/>
              </w:rPr>
              <w:fldChar w:fldCharType="end"/>
            </w:r>
          </w:p>
        </w:tc>
      </w:tr>
      <w:tr w:rsidR="005B0932" w:rsidRPr="00583AE6" w14:paraId="036390FF"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2F12078D" w14:textId="77777777" w:rsidR="005B0932" w:rsidRPr="00B03232" w:rsidRDefault="005B0932" w:rsidP="005B0932">
            <w:pPr>
              <w:rPr>
                <w:rFonts w:cs="Arial"/>
                <w:sz w:val="18"/>
                <w:szCs w:val="18"/>
              </w:rPr>
            </w:pPr>
            <w:r w:rsidRPr="00B03232">
              <w:rPr>
                <w:rFonts w:cs="Arial"/>
                <w:sz w:val="18"/>
                <w:szCs w:val="18"/>
              </w:rPr>
              <w:t>6.11.3.1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61B86B16" w14:textId="77777777" w:rsidR="005B0932" w:rsidRPr="00B03232" w:rsidRDefault="005B0932" w:rsidP="005B0932">
            <w:pPr>
              <w:rPr>
                <w:rFonts w:cs="Arial"/>
                <w:sz w:val="18"/>
                <w:szCs w:val="18"/>
              </w:rPr>
            </w:pPr>
            <w:r w:rsidRPr="00B03232">
              <w:rPr>
                <w:rFonts w:cs="Arial"/>
                <w:sz w:val="18"/>
                <w:szCs w:val="18"/>
              </w:rPr>
              <w:t>Subscription</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7AF1140A" w14:textId="77777777" w:rsidR="005B0932" w:rsidRPr="00B03232" w:rsidRDefault="005B0932" w:rsidP="005B0932">
            <w:pPr>
              <w:ind w:firstLineChars="200" w:firstLine="360"/>
              <w:rPr>
                <w:rFonts w:cs="Arial"/>
                <w:sz w:val="18"/>
                <w:szCs w:val="18"/>
              </w:rPr>
            </w:pPr>
            <w:r w:rsidRPr="00B03232">
              <w:rPr>
                <w:rFonts w:cs="Arial"/>
                <w:sz w:val="18"/>
                <w:szCs w:val="18"/>
              </w:rPr>
              <w:t>If the subscription attribute is set to yes, and there's active subscription relationships defined in POS database for the imported item, POS will trigger subscription relationship selection process when importing the item.</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D9AB6CD" w14:textId="153C9E9D" w:rsidR="005B0932" w:rsidRPr="000F4C05" w:rsidRDefault="004F6E12" w:rsidP="00EA2934">
            <w:pPr>
              <w:numPr>
                <w:ilvl w:val="0"/>
                <w:numId w:val="6"/>
              </w:numPr>
              <w:rPr>
                <w:szCs w:val="20"/>
              </w:rPr>
            </w:pPr>
            <w:r w:rsidRPr="000F4C05">
              <w:rPr>
                <w:szCs w:val="20"/>
              </w:rPr>
              <w:fldChar w:fldCharType="begin"/>
            </w:r>
            <w:r w:rsidRPr="000F4C05">
              <w:rPr>
                <w:szCs w:val="20"/>
              </w:rPr>
              <w:instrText xml:space="preserve"> REF _Ref403387516 \r \h </w:instrText>
            </w:r>
            <w:r w:rsidR="000F4C05">
              <w:rPr>
                <w:szCs w:val="20"/>
              </w:rPr>
              <w:instrText xml:space="preserve"> \* MERGEFORMAT </w:instrText>
            </w:r>
            <w:r w:rsidRPr="000F4C05">
              <w:rPr>
                <w:szCs w:val="20"/>
              </w:rPr>
            </w:r>
            <w:r w:rsidRPr="000F4C05">
              <w:rPr>
                <w:szCs w:val="20"/>
              </w:rPr>
              <w:fldChar w:fldCharType="separate"/>
            </w:r>
            <w:r w:rsidR="00B177F9">
              <w:rPr>
                <w:szCs w:val="20"/>
              </w:rPr>
              <w:t>4.4.19</w:t>
            </w:r>
            <w:r w:rsidRPr="000F4C05">
              <w:rPr>
                <w:szCs w:val="20"/>
              </w:rPr>
              <w:fldChar w:fldCharType="end"/>
            </w:r>
            <w:r w:rsidRPr="000F4C05">
              <w:rPr>
                <w:szCs w:val="20"/>
              </w:rPr>
              <w:t xml:space="preserve"> </w:t>
            </w:r>
            <w:r w:rsidRPr="000F4C05">
              <w:rPr>
                <w:szCs w:val="20"/>
              </w:rPr>
              <w:fldChar w:fldCharType="begin"/>
            </w:r>
            <w:r w:rsidRPr="000F4C05">
              <w:rPr>
                <w:szCs w:val="20"/>
              </w:rPr>
              <w:instrText xml:space="preserve"> REF _Ref403387516 \h </w:instrText>
            </w:r>
            <w:r w:rsidR="000F4C05">
              <w:rPr>
                <w:szCs w:val="20"/>
              </w:rPr>
              <w:instrText xml:space="preserve"> \* MERGEFORMAT </w:instrText>
            </w:r>
            <w:r w:rsidRPr="000F4C05">
              <w:rPr>
                <w:szCs w:val="20"/>
              </w:rPr>
            </w:r>
            <w:r w:rsidRPr="000F4C05">
              <w:rPr>
                <w:szCs w:val="20"/>
              </w:rPr>
              <w:fldChar w:fldCharType="separate"/>
            </w:r>
            <w:r w:rsidR="00B177F9" w:rsidRPr="00B177F9">
              <w:rPr>
                <w:szCs w:val="20"/>
              </w:rPr>
              <w:t>Extension Data Prompt Alternate Flow</w:t>
            </w:r>
            <w:r w:rsidRPr="000F4C05">
              <w:rPr>
                <w:szCs w:val="20"/>
              </w:rPr>
              <w:fldChar w:fldCharType="end"/>
            </w:r>
          </w:p>
        </w:tc>
      </w:tr>
      <w:tr w:rsidR="00A93323" w:rsidRPr="00583AE6" w14:paraId="2587B040"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1DBE34CC" w14:textId="77777777" w:rsidR="00A93323" w:rsidRPr="00B03232" w:rsidRDefault="00A93323" w:rsidP="00A93323">
            <w:pPr>
              <w:rPr>
                <w:rFonts w:cs="Arial"/>
                <w:sz w:val="18"/>
                <w:szCs w:val="18"/>
              </w:rPr>
            </w:pPr>
            <w:r w:rsidRPr="00B03232">
              <w:rPr>
                <w:rFonts w:cs="Arial"/>
                <w:sz w:val="18"/>
                <w:szCs w:val="18"/>
              </w:rPr>
              <w:t>6.11.3.2</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24FC2564" w14:textId="77777777" w:rsidR="00A93323" w:rsidRPr="00B03232" w:rsidRDefault="00A93323" w:rsidP="00A93323">
            <w:pPr>
              <w:rPr>
                <w:rFonts w:cs="Arial"/>
                <w:sz w:val="18"/>
                <w:szCs w:val="18"/>
              </w:rPr>
            </w:pPr>
            <w:r w:rsidRPr="00B03232">
              <w:rPr>
                <w:rFonts w:cs="Arial"/>
                <w:sz w:val="18"/>
                <w:szCs w:val="18"/>
              </w:rPr>
              <w:t>Subscription</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78333867" w14:textId="77777777" w:rsidR="00A93323" w:rsidRPr="00B03232" w:rsidRDefault="00A93323" w:rsidP="00A93323">
            <w:pPr>
              <w:ind w:firstLineChars="200" w:firstLine="360"/>
              <w:rPr>
                <w:rFonts w:cs="Arial"/>
                <w:sz w:val="18"/>
                <w:szCs w:val="18"/>
              </w:rPr>
            </w:pPr>
            <w:r w:rsidRPr="00B03232">
              <w:rPr>
                <w:rFonts w:cs="Arial"/>
                <w:sz w:val="18"/>
                <w:szCs w:val="18"/>
              </w:rPr>
              <w:t>If the subscription attribute is set to no, or there's no active subscription relationship defined in POS database for the imported item, POS will not trigger subscription relationship selection process when importing the item.</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007C7C5" w14:textId="68705D17" w:rsidR="00A93323" w:rsidRPr="008E5457" w:rsidRDefault="000F4C05" w:rsidP="00EA2934">
            <w:pPr>
              <w:numPr>
                <w:ilvl w:val="0"/>
                <w:numId w:val="6"/>
              </w:numPr>
              <w:rPr>
                <w:sz w:val="18"/>
                <w:szCs w:val="18"/>
              </w:rPr>
            </w:pPr>
            <w:r w:rsidRPr="00A93323">
              <w:rPr>
                <w:sz w:val="18"/>
                <w:szCs w:val="18"/>
              </w:rPr>
              <w:fldChar w:fldCharType="begin"/>
            </w:r>
            <w:r w:rsidRPr="00A93323">
              <w:rPr>
                <w:sz w:val="18"/>
                <w:szCs w:val="18"/>
              </w:rPr>
              <w:instrText xml:space="preserve"> REF _Ref402788462 \r \h  \* MERGEFORMAT </w:instrText>
            </w:r>
            <w:r w:rsidRPr="00A93323">
              <w:rPr>
                <w:sz w:val="18"/>
                <w:szCs w:val="18"/>
              </w:rPr>
            </w:r>
            <w:r w:rsidRPr="00A93323">
              <w:rPr>
                <w:sz w:val="18"/>
                <w:szCs w:val="18"/>
              </w:rPr>
              <w:fldChar w:fldCharType="separate"/>
            </w:r>
            <w:r w:rsidR="00B177F9">
              <w:rPr>
                <w:sz w:val="18"/>
                <w:szCs w:val="18"/>
              </w:rPr>
              <w:t>4.3</w:t>
            </w:r>
            <w:r w:rsidRPr="00A93323">
              <w:rPr>
                <w:sz w:val="18"/>
                <w:szCs w:val="18"/>
              </w:rPr>
              <w:fldChar w:fldCharType="end"/>
            </w:r>
            <w:r w:rsidRPr="00A93323">
              <w:rPr>
                <w:sz w:val="18"/>
                <w:szCs w:val="18"/>
              </w:rPr>
              <w:t xml:space="preserve"> </w:t>
            </w:r>
            <w:r w:rsidRPr="00A93323">
              <w:rPr>
                <w:sz w:val="18"/>
                <w:szCs w:val="18"/>
              </w:rPr>
              <w:fldChar w:fldCharType="begin"/>
            </w:r>
            <w:r w:rsidRPr="00A93323">
              <w:rPr>
                <w:sz w:val="18"/>
                <w:szCs w:val="18"/>
              </w:rPr>
              <w:instrText xml:space="preserve"> REF _Ref402788465 \h  \* MERGEFORMAT </w:instrText>
            </w:r>
            <w:r w:rsidRPr="00A93323">
              <w:rPr>
                <w:sz w:val="18"/>
                <w:szCs w:val="18"/>
              </w:rPr>
            </w:r>
            <w:r w:rsidRPr="00A93323">
              <w:rPr>
                <w:sz w:val="18"/>
                <w:szCs w:val="18"/>
              </w:rPr>
              <w:fldChar w:fldCharType="separate"/>
            </w:r>
            <w:r w:rsidR="00B177F9" w:rsidRPr="00B177F9">
              <w:rPr>
                <w:sz w:val="18"/>
                <w:szCs w:val="18"/>
              </w:rPr>
              <w:t>Main Flow</w:t>
            </w:r>
            <w:r w:rsidRPr="00A93323">
              <w:rPr>
                <w:sz w:val="18"/>
                <w:szCs w:val="18"/>
              </w:rPr>
              <w:fldChar w:fldCharType="end"/>
            </w:r>
          </w:p>
        </w:tc>
      </w:tr>
      <w:tr w:rsidR="000B34AA" w:rsidRPr="00583AE6" w14:paraId="06F179FE" w14:textId="77777777" w:rsidTr="000B34AA">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61815F5D" w14:textId="77777777" w:rsidR="000B34AA" w:rsidRPr="00B03232" w:rsidRDefault="000B34AA" w:rsidP="000B34AA">
            <w:pPr>
              <w:rPr>
                <w:rFonts w:cs="Arial"/>
                <w:sz w:val="18"/>
                <w:szCs w:val="18"/>
              </w:rPr>
            </w:pPr>
            <w:r w:rsidRPr="00B03232">
              <w:rPr>
                <w:rFonts w:cs="Arial"/>
                <w:sz w:val="18"/>
                <w:szCs w:val="18"/>
              </w:rPr>
              <w:t>6.11.5</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3B346401" w14:textId="77777777" w:rsidR="000B34AA" w:rsidRPr="00B03232" w:rsidRDefault="000B34AA" w:rsidP="000B34AA">
            <w:pPr>
              <w:rPr>
                <w:rFonts w:cs="Arial"/>
                <w:sz w:val="18"/>
                <w:szCs w:val="18"/>
              </w:rPr>
            </w:pPr>
            <w:r w:rsidRPr="00B03232">
              <w:rPr>
                <w:rFonts w:cs="Arial"/>
                <w:sz w:val="18"/>
                <w:szCs w:val="18"/>
              </w:rPr>
              <w:t xml:space="preserve">PSP  </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63ED3F72" w14:textId="77777777" w:rsidR="000B34AA" w:rsidRPr="00B03232" w:rsidRDefault="000B34AA" w:rsidP="000B34AA">
            <w:pPr>
              <w:ind w:firstLineChars="100" w:firstLine="180"/>
              <w:rPr>
                <w:rFonts w:cs="Arial"/>
                <w:sz w:val="18"/>
                <w:szCs w:val="18"/>
              </w:rPr>
            </w:pPr>
            <w:r w:rsidRPr="00B03232">
              <w:rPr>
                <w:rFonts w:cs="Arial"/>
                <w:sz w:val="18"/>
                <w:szCs w:val="18"/>
              </w:rPr>
              <w:t>Item level attribute list will have a Yes/No attribute for PSP/PRP/MPSP import.</w:t>
            </w:r>
            <w:r w:rsidRPr="00B03232">
              <w:rPr>
                <w:rFonts w:cs="Arial"/>
                <w:sz w:val="18"/>
                <w:szCs w:val="18"/>
              </w:rPr>
              <w:br/>
              <w:t>The default value is Yes.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52952BA" w14:textId="77777777" w:rsidR="000B34AA" w:rsidRPr="000B34AA"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_Ref402788618 \r \h  \* MERGEFORMAT </w:instrText>
            </w:r>
            <w:r w:rsidRPr="000B34AA">
              <w:rPr>
                <w:sz w:val="18"/>
                <w:szCs w:val="18"/>
              </w:rPr>
            </w:r>
            <w:r w:rsidRPr="000B34AA">
              <w:rPr>
                <w:sz w:val="18"/>
                <w:szCs w:val="18"/>
              </w:rPr>
              <w:fldChar w:fldCharType="separate"/>
            </w:r>
            <w:r w:rsidR="00B177F9">
              <w:rPr>
                <w:sz w:val="18"/>
                <w:szCs w:val="18"/>
              </w:rPr>
              <w:t>4.1</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_Ref402788620 \h  \* MERGEFORMAT </w:instrText>
            </w:r>
            <w:r w:rsidRPr="000B34AA">
              <w:rPr>
                <w:sz w:val="18"/>
                <w:szCs w:val="18"/>
              </w:rPr>
            </w:r>
            <w:r w:rsidRPr="000B34AA">
              <w:rPr>
                <w:sz w:val="18"/>
                <w:szCs w:val="18"/>
              </w:rPr>
              <w:fldChar w:fldCharType="separate"/>
            </w:r>
            <w:r w:rsidR="00B177F9" w:rsidRPr="00B177F9">
              <w:rPr>
                <w:sz w:val="18"/>
                <w:szCs w:val="18"/>
              </w:rPr>
              <w:t>Feature Flow</w:t>
            </w:r>
            <w:r w:rsidRPr="000B34AA">
              <w:rPr>
                <w:sz w:val="18"/>
                <w:szCs w:val="18"/>
              </w:rPr>
              <w:fldChar w:fldCharType="end"/>
            </w:r>
          </w:p>
          <w:p w14:paraId="1D5755C8" w14:textId="77777777" w:rsidR="000B34AA" w:rsidRPr="000B34AA"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_Ref402788462 \r \h  \* MERGEFORMAT </w:instrText>
            </w:r>
            <w:r w:rsidRPr="000B34AA">
              <w:rPr>
                <w:sz w:val="18"/>
                <w:szCs w:val="18"/>
              </w:rPr>
            </w:r>
            <w:r w:rsidRPr="000B34AA">
              <w:rPr>
                <w:sz w:val="18"/>
                <w:szCs w:val="18"/>
              </w:rPr>
              <w:fldChar w:fldCharType="separate"/>
            </w:r>
            <w:r w:rsidR="00B177F9">
              <w:rPr>
                <w:sz w:val="18"/>
                <w:szCs w:val="18"/>
              </w:rPr>
              <w:t>4.3</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_Ref402788465 \h  \* MERGEFORMAT </w:instrText>
            </w:r>
            <w:r w:rsidRPr="000B34AA">
              <w:rPr>
                <w:sz w:val="18"/>
                <w:szCs w:val="18"/>
              </w:rPr>
            </w:r>
            <w:r w:rsidRPr="000B34AA">
              <w:rPr>
                <w:sz w:val="18"/>
                <w:szCs w:val="18"/>
              </w:rPr>
              <w:fldChar w:fldCharType="separate"/>
            </w:r>
            <w:r w:rsidR="00B177F9" w:rsidRPr="00B177F9">
              <w:rPr>
                <w:sz w:val="18"/>
                <w:szCs w:val="18"/>
              </w:rPr>
              <w:t>Main Flow</w:t>
            </w:r>
            <w:r w:rsidRPr="000B34AA">
              <w:rPr>
                <w:sz w:val="18"/>
                <w:szCs w:val="18"/>
              </w:rPr>
              <w:fldChar w:fldCharType="end"/>
            </w:r>
          </w:p>
          <w:p w14:paraId="3A829394" w14:textId="519DA289" w:rsidR="000B34AA" w:rsidRPr="000B34AA"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_Ref401917148 \r \h </w:instrText>
            </w:r>
            <w:r>
              <w:rPr>
                <w:sz w:val="18"/>
                <w:szCs w:val="18"/>
              </w:rPr>
              <w:instrText xml:space="preserve"> \* MERGEFORMAT </w:instrText>
            </w:r>
            <w:r w:rsidRPr="000B34AA">
              <w:rPr>
                <w:sz w:val="18"/>
                <w:szCs w:val="18"/>
              </w:rPr>
            </w:r>
            <w:r w:rsidRPr="000B34AA">
              <w:rPr>
                <w:sz w:val="18"/>
                <w:szCs w:val="18"/>
              </w:rPr>
              <w:fldChar w:fldCharType="separate"/>
            </w:r>
            <w:r w:rsidR="00B177F9">
              <w:rPr>
                <w:sz w:val="18"/>
                <w:szCs w:val="18"/>
              </w:rPr>
              <w:t>4.4.6</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_Ref401917148 \h </w:instrText>
            </w:r>
            <w:r>
              <w:rPr>
                <w:sz w:val="18"/>
                <w:szCs w:val="18"/>
              </w:rPr>
              <w:instrText xml:space="preserve"> \* MERGEFORMAT </w:instrText>
            </w:r>
            <w:r w:rsidRPr="000B34AA">
              <w:rPr>
                <w:sz w:val="18"/>
                <w:szCs w:val="18"/>
              </w:rPr>
            </w:r>
            <w:r w:rsidRPr="000B34AA">
              <w:rPr>
                <w:sz w:val="18"/>
                <w:szCs w:val="18"/>
              </w:rPr>
              <w:fldChar w:fldCharType="separate"/>
            </w:r>
            <w:r w:rsidR="00B177F9" w:rsidRPr="00B177F9">
              <w:rPr>
                <w:sz w:val="18"/>
                <w:szCs w:val="18"/>
              </w:rPr>
              <w:t>Warranty Item Alternate Flow</w:t>
            </w:r>
            <w:r w:rsidRPr="000B34AA">
              <w:rPr>
                <w:sz w:val="18"/>
                <w:szCs w:val="18"/>
              </w:rPr>
              <w:fldChar w:fldCharType="end"/>
            </w:r>
          </w:p>
          <w:p w14:paraId="1FA7E463" w14:textId="27712FC6" w:rsidR="000B34AA" w:rsidRPr="000B34AA"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_Ref402788328 \r \h  \* MERGEFORMAT </w:instrText>
            </w:r>
            <w:r w:rsidRPr="000B34AA">
              <w:rPr>
                <w:sz w:val="18"/>
                <w:szCs w:val="18"/>
              </w:rPr>
            </w:r>
            <w:r w:rsidRPr="000B34AA">
              <w:rPr>
                <w:sz w:val="18"/>
                <w:szCs w:val="18"/>
              </w:rPr>
              <w:fldChar w:fldCharType="separate"/>
            </w:r>
            <w:r w:rsidR="00B177F9">
              <w:rPr>
                <w:sz w:val="18"/>
                <w:szCs w:val="18"/>
              </w:rPr>
              <w:t>12</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_Ref402788328 \h  \* MERGEFORMAT </w:instrText>
            </w:r>
            <w:r w:rsidRPr="000B34AA">
              <w:rPr>
                <w:sz w:val="18"/>
                <w:szCs w:val="18"/>
              </w:rPr>
            </w:r>
            <w:r w:rsidRPr="000B34AA">
              <w:rPr>
                <w:sz w:val="18"/>
                <w:szCs w:val="18"/>
              </w:rPr>
              <w:fldChar w:fldCharType="separate"/>
            </w:r>
            <w:r w:rsidR="00B177F9" w:rsidRPr="00B177F9">
              <w:rPr>
                <w:sz w:val="18"/>
                <w:szCs w:val="18"/>
              </w:rPr>
              <w:t>Interface Definition</w:t>
            </w:r>
            <w:r w:rsidRPr="000B34AA">
              <w:rPr>
                <w:sz w:val="18"/>
                <w:szCs w:val="18"/>
              </w:rPr>
              <w:fldChar w:fldCharType="end"/>
            </w:r>
          </w:p>
        </w:tc>
      </w:tr>
      <w:tr w:rsidR="000B34AA" w:rsidRPr="00583AE6" w14:paraId="5BFAD9C0"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78E1B872" w14:textId="77777777" w:rsidR="000B34AA" w:rsidRPr="00B03232" w:rsidRDefault="000B34AA" w:rsidP="000B34AA">
            <w:pPr>
              <w:rPr>
                <w:rFonts w:cs="Arial"/>
                <w:sz w:val="18"/>
                <w:szCs w:val="18"/>
              </w:rPr>
            </w:pPr>
            <w:r w:rsidRPr="00B03232">
              <w:rPr>
                <w:rFonts w:cs="Arial"/>
                <w:sz w:val="18"/>
                <w:szCs w:val="18"/>
              </w:rPr>
              <w:t>6.11.5.1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066DEFF1" w14:textId="77777777" w:rsidR="000B34AA" w:rsidRPr="00B03232" w:rsidRDefault="000B34AA" w:rsidP="000B34AA">
            <w:pPr>
              <w:rPr>
                <w:rFonts w:cs="Arial"/>
                <w:sz w:val="18"/>
                <w:szCs w:val="18"/>
              </w:rPr>
            </w:pPr>
            <w:r w:rsidRPr="00B03232">
              <w:rPr>
                <w:rFonts w:cs="Arial"/>
                <w:sz w:val="18"/>
                <w:szCs w:val="18"/>
              </w:rPr>
              <w:t xml:space="preserve">PSP  </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429AB436" w14:textId="77777777" w:rsidR="000B34AA" w:rsidRPr="00B03232" w:rsidRDefault="000B34AA" w:rsidP="000B34AA">
            <w:pPr>
              <w:ind w:firstLineChars="200" w:firstLine="360"/>
              <w:rPr>
                <w:rFonts w:cs="Arial"/>
                <w:sz w:val="18"/>
                <w:szCs w:val="18"/>
              </w:rPr>
            </w:pPr>
            <w:r w:rsidRPr="00B03232">
              <w:rPr>
                <w:rFonts w:cs="Arial"/>
                <w:sz w:val="18"/>
                <w:szCs w:val="18"/>
              </w:rPr>
              <w:t>If the attribute is set to yes, and the imported item is a PSP/PRP/MPSP, POS will  import the PSP/PRP/MPSP, and will trigger the PSP/PRP/MPSP process.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87E3227" w14:textId="77777777" w:rsidR="000B34AA" w:rsidRPr="000B34AA"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_Ref402788618 \r \h  \* MERGEFORMAT </w:instrText>
            </w:r>
            <w:r w:rsidRPr="000B34AA">
              <w:rPr>
                <w:sz w:val="18"/>
                <w:szCs w:val="18"/>
              </w:rPr>
            </w:r>
            <w:r w:rsidRPr="000B34AA">
              <w:rPr>
                <w:sz w:val="18"/>
                <w:szCs w:val="18"/>
              </w:rPr>
              <w:fldChar w:fldCharType="separate"/>
            </w:r>
            <w:r w:rsidR="00B177F9">
              <w:rPr>
                <w:sz w:val="18"/>
                <w:szCs w:val="18"/>
              </w:rPr>
              <w:t>4.1</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_Ref402788620 \h  \* MERGEFORMAT </w:instrText>
            </w:r>
            <w:r w:rsidRPr="000B34AA">
              <w:rPr>
                <w:sz w:val="18"/>
                <w:szCs w:val="18"/>
              </w:rPr>
            </w:r>
            <w:r w:rsidRPr="000B34AA">
              <w:rPr>
                <w:sz w:val="18"/>
                <w:szCs w:val="18"/>
              </w:rPr>
              <w:fldChar w:fldCharType="separate"/>
            </w:r>
            <w:r w:rsidR="00B177F9" w:rsidRPr="00B177F9">
              <w:rPr>
                <w:sz w:val="18"/>
                <w:szCs w:val="18"/>
              </w:rPr>
              <w:t>Feature Flow</w:t>
            </w:r>
            <w:r w:rsidRPr="000B34AA">
              <w:rPr>
                <w:sz w:val="18"/>
                <w:szCs w:val="18"/>
              </w:rPr>
              <w:fldChar w:fldCharType="end"/>
            </w:r>
          </w:p>
          <w:p w14:paraId="2C56DE2E" w14:textId="77777777" w:rsidR="000B34AA" w:rsidRPr="000B34AA"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_Ref402788462 \r \h  \* MERGEFORMAT </w:instrText>
            </w:r>
            <w:r w:rsidRPr="000B34AA">
              <w:rPr>
                <w:sz w:val="18"/>
                <w:szCs w:val="18"/>
              </w:rPr>
            </w:r>
            <w:r w:rsidRPr="000B34AA">
              <w:rPr>
                <w:sz w:val="18"/>
                <w:szCs w:val="18"/>
              </w:rPr>
              <w:fldChar w:fldCharType="separate"/>
            </w:r>
            <w:r w:rsidR="00B177F9">
              <w:rPr>
                <w:sz w:val="18"/>
                <w:szCs w:val="18"/>
              </w:rPr>
              <w:t>4.3</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_Ref402788465 \h  \* MERGEFORMAT </w:instrText>
            </w:r>
            <w:r w:rsidRPr="000B34AA">
              <w:rPr>
                <w:sz w:val="18"/>
                <w:szCs w:val="18"/>
              </w:rPr>
            </w:r>
            <w:r w:rsidRPr="000B34AA">
              <w:rPr>
                <w:sz w:val="18"/>
                <w:szCs w:val="18"/>
              </w:rPr>
              <w:fldChar w:fldCharType="separate"/>
            </w:r>
            <w:r w:rsidR="00B177F9" w:rsidRPr="00B177F9">
              <w:rPr>
                <w:sz w:val="18"/>
                <w:szCs w:val="18"/>
              </w:rPr>
              <w:t>Main Flow</w:t>
            </w:r>
            <w:r w:rsidRPr="000B34AA">
              <w:rPr>
                <w:sz w:val="18"/>
                <w:szCs w:val="18"/>
              </w:rPr>
              <w:fldChar w:fldCharType="end"/>
            </w:r>
          </w:p>
          <w:p w14:paraId="1B9666A7" w14:textId="3C4275C7" w:rsidR="000B34AA" w:rsidRPr="000B34AA"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_Ref401917148 \r \h </w:instrText>
            </w:r>
            <w:r>
              <w:rPr>
                <w:sz w:val="18"/>
                <w:szCs w:val="18"/>
              </w:rPr>
              <w:instrText xml:space="preserve"> \* MERGEFORMAT </w:instrText>
            </w:r>
            <w:r w:rsidRPr="000B34AA">
              <w:rPr>
                <w:sz w:val="18"/>
                <w:szCs w:val="18"/>
              </w:rPr>
            </w:r>
            <w:r w:rsidRPr="000B34AA">
              <w:rPr>
                <w:sz w:val="18"/>
                <w:szCs w:val="18"/>
              </w:rPr>
              <w:fldChar w:fldCharType="separate"/>
            </w:r>
            <w:r w:rsidR="00B177F9">
              <w:rPr>
                <w:sz w:val="18"/>
                <w:szCs w:val="18"/>
              </w:rPr>
              <w:t>4.4.6</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_Ref401917148 \h </w:instrText>
            </w:r>
            <w:r>
              <w:rPr>
                <w:sz w:val="18"/>
                <w:szCs w:val="18"/>
              </w:rPr>
              <w:instrText xml:space="preserve"> \* MERGEFORMAT </w:instrText>
            </w:r>
            <w:r w:rsidRPr="000B34AA">
              <w:rPr>
                <w:sz w:val="18"/>
                <w:szCs w:val="18"/>
              </w:rPr>
            </w:r>
            <w:r w:rsidRPr="000B34AA">
              <w:rPr>
                <w:sz w:val="18"/>
                <w:szCs w:val="18"/>
              </w:rPr>
              <w:fldChar w:fldCharType="separate"/>
            </w:r>
            <w:r w:rsidR="00B177F9" w:rsidRPr="00B177F9">
              <w:rPr>
                <w:sz w:val="18"/>
                <w:szCs w:val="18"/>
              </w:rPr>
              <w:t>Warranty Item Alternate Flow</w:t>
            </w:r>
            <w:r w:rsidRPr="000B34AA">
              <w:rPr>
                <w:sz w:val="18"/>
                <w:szCs w:val="18"/>
              </w:rPr>
              <w:fldChar w:fldCharType="end"/>
            </w:r>
          </w:p>
          <w:p w14:paraId="44005648" w14:textId="5CAD2BA2" w:rsidR="000B34AA" w:rsidRPr="008E5457"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_Ref402788328 \r \h  \* MERGEFORMAT </w:instrText>
            </w:r>
            <w:r w:rsidRPr="000B34AA">
              <w:rPr>
                <w:sz w:val="18"/>
                <w:szCs w:val="18"/>
              </w:rPr>
            </w:r>
            <w:r w:rsidRPr="000B34AA">
              <w:rPr>
                <w:sz w:val="18"/>
                <w:szCs w:val="18"/>
              </w:rPr>
              <w:fldChar w:fldCharType="separate"/>
            </w:r>
            <w:r w:rsidR="00B177F9">
              <w:rPr>
                <w:sz w:val="18"/>
                <w:szCs w:val="18"/>
              </w:rPr>
              <w:t>12</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_Ref402788328 \h  \* MERGEFORMAT </w:instrText>
            </w:r>
            <w:r w:rsidRPr="000B34AA">
              <w:rPr>
                <w:sz w:val="18"/>
                <w:szCs w:val="18"/>
              </w:rPr>
            </w:r>
            <w:r w:rsidRPr="000B34AA">
              <w:rPr>
                <w:sz w:val="18"/>
                <w:szCs w:val="18"/>
              </w:rPr>
              <w:fldChar w:fldCharType="separate"/>
            </w:r>
            <w:r w:rsidR="00B177F9" w:rsidRPr="00B177F9">
              <w:rPr>
                <w:sz w:val="18"/>
                <w:szCs w:val="18"/>
              </w:rPr>
              <w:t>Interface Definition</w:t>
            </w:r>
            <w:r w:rsidRPr="000B34AA">
              <w:rPr>
                <w:sz w:val="18"/>
                <w:szCs w:val="18"/>
              </w:rPr>
              <w:fldChar w:fldCharType="end"/>
            </w:r>
          </w:p>
        </w:tc>
      </w:tr>
      <w:tr w:rsidR="000B34AA" w:rsidRPr="00583AE6" w14:paraId="00FD7231"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41809389" w14:textId="77777777" w:rsidR="000B34AA" w:rsidRPr="00B03232" w:rsidRDefault="000B34AA" w:rsidP="000B34AA">
            <w:pPr>
              <w:rPr>
                <w:rFonts w:cs="Arial"/>
                <w:sz w:val="18"/>
                <w:szCs w:val="18"/>
              </w:rPr>
            </w:pPr>
            <w:r w:rsidRPr="00B03232">
              <w:rPr>
                <w:rFonts w:cs="Arial"/>
                <w:sz w:val="18"/>
                <w:szCs w:val="18"/>
              </w:rPr>
              <w:t>6.11.5.2</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7CA8C11D" w14:textId="77777777" w:rsidR="000B34AA" w:rsidRPr="00B03232" w:rsidRDefault="000B34AA" w:rsidP="000B34AA">
            <w:pPr>
              <w:rPr>
                <w:rFonts w:cs="Arial"/>
                <w:sz w:val="18"/>
                <w:szCs w:val="18"/>
              </w:rPr>
            </w:pPr>
            <w:r w:rsidRPr="00B03232">
              <w:rPr>
                <w:rFonts w:cs="Arial"/>
                <w:sz w:val="18"/>
                <w:szCs w:val="18"/>
              </w:rPr>
              <w:t xml:space="preserve">PSP  </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71056746" w14:textId="77777777" w:rsidR="000B34AA" w:rsidRPr="00B03232" w:rsidRDefault="000B34AA" w:rsidP="000B34AA">
            <w:pPr>
              <w:ind w:firstLineChars="200" w:firstLine="360"/>
              <w:rPr>
                <w:rFonts w:cs="Arial"/>
                <w:sz w:val="18"/>
                <w:szCs w:val="18"/>
              </w:rPr>
            </w:pPr>
            <w:r w:rsidRPr="00B03232">
              <w:rPr>
                <w:rFonts w:cs="Arial"/>
                <w:sz w:val="18"/>
                <w:szCs w:val="18"/>
              </w:rPr>
              <w:t>If the attribute is set to no, and the imported item is a PSP/PRP/MPSP, POS will not import the PSP/PRP/MPSP item from the basket.</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E289110" w14:textId="77777777" w:rsidR="000B34AA" w:rsidRPr="000B34AA"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_Ref402788618 \r \h  \* MERGEFORMAT </w:instrText>
            </w:r>
            <w:r w:rsidRPr="000B34AA">
              <w:rPr>
                <w:sz w:val="18"/>
                <w:szCs w:val="18"/>
              </w:rPr>
            </w:r>
            <w:r w:rsidRPr="000B34AA">
              <w:rPr>
                <w:sz w:val="18"/>
                <w:szCs w:val="18"/>
              </w:rPr>
              <w:fldChar w:fldCharType="separate"/>
            </w:r>
            <w:r w:rsidR="00B177F9">
              <w:rPr>
                <w:sz w:val="18"/>
                <w:szCs w:val="18"/>
              </w:rPr>
              <w:t>4.1</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_Ref402788620 \h  \* MERGEFORMAT </w:instrText>
            </w:r>
            <w:r w:rsidRPr="000B34AA">
              <w:rPr>
                <w:sz w:val="18"/>
                <w:szCs w:val="18"/>
              </w:rPr>
            </w:r>
            <w:r w:rsidRPr="000B34AA">
              <w:rPr>
                <w:sz w:val="18"/>
                <w:szCs w:val="18"/>
              </w:rPr>
              <w:fldChar w:fldCharType="separate"/>
            </w:r>
            <w:r w:rsidR="00B177F9" w:rsidRPr="00B177F9">
              <w:rPr>
                <w:sz w:val="18"/>
                <w:szCs w:val="18"/>
              </w:rPr>
              <w:t>Feature Flow</w:t>
            </w:r>
            <w:r w:rsidRPr="000B34AA">
              <w:rPr>
                <w:sz w:val="18"/>
                <w:szCs w:val="18"/>
              </w:rPr>
              <w:fldChar w:fldCharType="end"/>
            </w:r>
          </w:p>
          <w:p w14:paraId="1551C83D" w14:textId="77777777" w:rsidR="000B34AA" w:rsidRPr="000B34AA"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_Ref402788462 \r \h  \* MERGEFORMAT </w:instrText>
            </w:r>
            <w:r w:rsidRPr="000B34AA">
              <w:rPr>
                <w:sz w:val="18"/>
                <w:szCs w:val="18"/>
              </w:rPr>
            </w:r>
            <w:r w:rsidRPr="000B34AA">
              <w:rPr>
                <w:sz w:val="18"/>
                <w:szCs w:val="18"/>
              </w:rPr>
              <w:fldChar w:fldCharType="separate"/>
            </w:r>
            <w:r w:rsidR="00B177F9">
              <w:rPr>
                <w:sz w:val="18"/>
                <w:szCs w:val="18"/>
              </w:rPr>
              <w:t>4.3</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_Ref402788465 \h  \* MERGEFORMAT </w:instrText>
            </w:r>
            <w:r w:rsidRPr="000B34AA">
              <w:rPr>
                <w:sz w:val="18"/>
                <w:szCs w:val="18"/>
              </w:rPr>
            </w:r>
            <w:r w:rsidRPr="000B34AA">
              <w:rPr>
                <w:sz w:val="18"/>
                <w:szCs w:val="18"/>
              </w:rPr>
              <w:fldChar w:fldCharType="separate"/>
            </w:r>
            <w:r w:rsidR="00B177F9" w:rsidRPr="00B177F9">
              <w:rPr>
                <w:sz w:val="18"/>
                <w:szCs w:val="18"/>
              </w:rPr>
              <w:t>Main Flow</w:t>
            </w:r>
            <w:r w:rsidRPr="000B34AA">
              <w:rPr>
                <w:sz w:val="18"/>
                <w:szCs w:val="18"/>
              </w:rPr>
              <w:fldChar w:fldCharType="end"/>
            </w:r>
          </w:p>
          <w:p w14:paraId="7D7B9330" w14:textId="7A6FC59B" w:rsidR="000B34AA" w:rsidRPr="000B34AA"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_Ref401917148 \r \h </w:instrText>
            </w:r>
            <w:r>
              <w:rPr>
                <w:sz w:val="18"/>
                <w:szCs w:val="18"/>
              </w:rPr>
              <w:instrText xml:space="preserve"> \* MERGEFORMAT </w:instrText>
            </w:r>
            <w:r w:rsidRPr="000B34AA">
              <w:rPr>
                <w:sz w:val="18"/>
                <w:szCs w:val="18"/>
              </w:rPr>
            </w:r>
            <w:r w:rsidRPr="000B34AA">
              <w:rPr>
                <w:sz w:val="18"/>
                <w:szCs w:val="18"/>
              </w:rPr>
              <w:fldChar w:fldCharType="separate"/>
            </w:r>
            <w:r w:rsidR="00B177F9">
              <w:rPr>
                <w:sz w:val="18"/>
                <w:szCs w:val="18"/>
              </w:rPr>
              <w:t>4.4.6</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_Ref401917148 \h </w:instrText>
            </w:r>
            <w:r>
              <w:rPr>
                <w:sz w:val="18"/>
                <w:szCs w:val="18"/>
              </w:rPr>
              <w:instrText xml:space="preserve"> \* MERGEFORMAT </w:instrText>
            </w:r>
            <w:r w:rsidRPr="000B34AA">
              <w:rPr>
                <w:sz w:val="18"/>
                <w:szCs w:val="18"/>
              </w:rPr>
            </w:r>
            <w:r w:rsidRPr="000B34AA">
              <w:rPr>
                <w:sz w:val="18"/>
                <w:szCs w:val="18"/>
              </w:rPr>
              <w:fldChar w:fldCharType="separate"/>
            </w:r>
            <w:r w:rsidR="00B177F9" w:rsidRPr="00B177F9">
              <w:rPr>
                <w:sz w:val="18"/>
                <w:szCs w:val="18"/>
              </w:rPr>
              <w:t>Warranty Item Alternate Flow</w:t>
            </w:r>
            <w:r w:rsidRPr="000B34AA">
              <w:rPr>
                <w:sz w:val="18"/>
                <w:szCs w:val="18"/>
              </w:rPr>
              <w:fldChar w:fldCharType="end"/>
            </w:r>
          </w:p>
          <w:p w14:paraId="7757DE70" w14:textId="2CFCD0C2" w:rsidR="000B34AA" w:rsidRPr="008E5457"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_Ref402788328 \r \h  \* MERGEFORMAT </w:instrText>
            </w:r>
            <w:r w:rsidRPr="000B34AA">
              <w:rPr>
                <w:sz w:val="18"/>
                <w:szCs w:val="18"/>
              </w:rPr>
            </w:r>
            <w:r w:rsidRPr="000B34AA">
              <w:rPr>
                <w:sz w:val="18"/>
                <w:szCs w:val="18"/>
              </w:rPr>
              <w:fldChar w:fldCharType="separate"/>
            </w:r>
            <w:r w:rsidR="00B177F9">
              <w:rPr>
                <w:sz w:val="18"/>
                <w:szCs w:val="18"/>
              </w:rPr>
              <w:t>12</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_Ref402788328 \h  \* MERGEFORMAT </w:instrText>
            </w:r>
            <w:r w:rsidRPr="000B34AA">
              <w:rPr>
                <w:sz w:val="18"/>
                <w:szCs w:val="18"/>
              </w:rPr>
            </w:r>
            <w:r w:rsidRPr="000B34AA">
              <w:rPr>
                <w:sz w:val="18"/>
                <w:szCs w:val="18"/>
              </w:rPr>
              <w:fldChar w:fldCharType="separate"/>
            </w:r>
            <w:r w:rsidR="00B177F9" w:rsidRPr="00B177F9">
              <w:rPr>
                <w:sz w:val="18"/>
                <w:szCs w:val="18"/>
              </w:rPr>
              <w:t>Interface Definition</w:t>
            </w:r>
            <w:r w:rsidRPr="000B34AA">
              <w:rPr>
                <w:sz w:val="18"/>
                <w:szCs w:val="18"/>
              </w:rPr>
              <w:fldChar w:fldCharType="end"/>
            </w:r>
          </w:p>
        </w:tc>
      </w:tr>
      <w:tr w:rsidR="000B34AA" w:rsidRPr="00583AE6" w14:paraId="3FD1537D"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16126CE3" w14:textId="77777777" w:rsidR="000B34AA" w:rsidRPr="00B03232" w:rsidRDefault="000B34AA" w:rsidP="000B34AA">
            <w:pPr>
              <w:rPr>
                <w:rFonts w:cs="Arial"/>
                <w:sz w:val="18"/>
                <w:szCs w:val="18"/>
              </w:rPr>
            </w:pPr>
            <w:r w:rsidRPr="00B03232">
              <w:rPr>
                <w:rFonts w:cs="Arial"/>
                <w:sz w:val="18"/>
                <w:szCs w:val="18"/>
              </w:rPr>
              <w:t>6.12</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5BE804F3" w14:textId="77777777" w:rsidR="000B34AA" w:rsidRPr="00B03232" w:rsidRDefault="000B34AA" w:rsidP="000B34AA">
            <w:pPr>
              <w:rPr>
                <w:rFonts w:cs="Arial"/>
                <w:sz w:val="18"/>
                <w:szCs w:val="18"/>
              </w:rPr>
            </w:pPr>
            <w:r w:rsidRPr="00B03232">
              <w:rPr>
                <w:rFonts w:cs="Arial"/>
                <w:sz w:val="18"/>
                <w:szCs w:val="18"/>
              </w:rPr>
              <w:t>Item Level Prompt</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6F12C45D" w14:textId="77777777" w:rsidR="000B34AA" w:rsidRPr="00B03232" w:rsidRDefault="000B34AA" w:rsidP="000B34AA">
            <w:pPr>
              <w:rPr>
                <w:rFonts w:cs="Arial"/>
                <w:sz w:val="18"/>
                <w:szCs w:val="18"/>
              </w:rPr>
            </w:pPr>
            <w:r w:rsidRPr="00B03232">
              <w:rPr>
                <w:rFonts w:cs="Arial"/>
                <w:sz w:val="18"/>
                <w:szCs w:val="18"/>
              </w:rPr>
              <w:t>Unversal Basket Import response will support subscription custom prompts.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B9CF801" w14:textId="77777777" w:rsidR="000B34AA" w:rsidRPr="000B34AA"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_Ref402788618 \r \h  \* MERGEFORMAT </w:instrText>
            </w:r>
            <w:r w:rsidRPr="000B34AA">
              <w:rPr>
                <w:sz w:val="18"/>
                <w:szCs w:val="18"/>
              </w:rPr>
            </w:r>
            <w:r w:rsidRPr="000B34AA">
              <w:rPr>
                <w:sz w:val="18"/>
                <w:szCs w:val="18"/>
              </w:rPr>
              <w:fldChar w:fldCharType="separate"/>
            </w:r>
            <w:r w:rsidR="00B177F9">
              <w:rPr>
                <w:sz w:val="18"/>
                <w:szCs w:val="18"/>
              </w:rPr>
              <w:t>4.1</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_Ref402788620 \h  \* MERGEFORMAT </w:instrText>
            </w:r>
            <w:r w:rsidRPr="000B34AA">
              <w:rPr>
                <w:sz w:val="18"/>
                <w:szCs w:val="18"/>
              </w:rPr>
            </w:r>
            <w:r w:rsidRPr="000B34AA">
              <w:rPr>
                <w:sz w:val="18"/>
                <w:szCs w:val="18"/>
              </w:rPr>
              <w:fldChar w:fldCharType="separate"/>
            </w:r>
            <w:r w:rsidR="00B177F9" w:rsidRPr="00B177F9">
              <w:rPr>
                <w:sz w:val="18"/>
                <w:szCs w:val="18"/>
              </w:rPr>
              <w:t>Feature Flow</w:t>
            </w:r>
            <w:r w:rsidRPr="000B34AA">
              <w:rPr>
                <w:sz w:val="18"/>
                <w:szCs w:val="18"/>
              </w:rPr>
              <w:fldChar w:fldCharType="end"/>
            </w:r>
          </w:p>
          <w:p w14:paraId="487A39BD" w14:textId="3C39B3FF" w:rsidR="000B34AA" w:rsidRPr="000B34AA"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_Ref402788462 \r \h  \* MERGEFORMAT </w:instrText>
            </w:r>
            <w:r w:rsidRPr="000B34AA">
              <w:rPr>
                <w:sz w:val="18"/>
                <w:szCs w:val="18"/>
              </w:rPr>
            </w:r>
            <w:r w:rsidRPr="000B34AA">
              <w:rPr>
                <w:sz w:val="18"/>
                <w:szCs w:val="18"/>
              </w:rPr>
              <w:fldChar w:fldCharType="separate"/>
            </w:r>
            <w:r w:rsidR="00B177F9">
              <w:rPr>
                <w:sz w:val="18"/>
                <w:szCs w:val="18"/>
              </w:rPr>
              <w:t>4.3</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_Ref402788465 \h  \* MERGEFORMAT </w:instrText>
            </w:r>
            <w:r w:rsidRPr="000B34AA">
              <w:rPr>
                <w:sz w:val="18"/>
                <w:szCs w:val="18"/>
              </w:rPr>
            </w:r>
            <w:r w:rsidRPr="000B34AA">
              <w:rPr>
                <w:sz w:val="18"/>
                <w:szCs w:val="18"/>
              </w:rPr>
              <w:fldChar w:fldCharType="separate"/>
            </w:r>
            <w:r w:rsidR="00B177F9" w:rsidRPr="00B177F9">
              <w:rPr>
                <w:sz w:val="18"/>
                <w:szCs w:val="18"/>
              </w:rPr>
              <w:t>Main Flow</w:t>
            </w:r>
            <w:r w:rsidRPr="000B34AA">
              <w:rPr>
                <w:sz w:val="18"/>
                <w:szCs w:val="18"/>
              </w:rPr>
              <w:fldChar w:fldCharType="end"/>
            </w:r>
            <w:r w:rsidRPr="000B34AA">
              <w:rPr>
                <w:sz w:val="18"/>
                <w:szCs w:val="18"/>
              </w:rPr>
              <w:t xml:space="preserve"> </w:t>
            </w:r>
          </w:p>
          <w:p w14:paraId="3E042377" w14:textId="79E16948" w:rsidR="000B34AA" w:rsidRPr="008E5457"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_Ref402788328 \r \h  \* MERGEFORMAT </w:instrText>
            </w:r>
            <w:r w:rsidRPr="000B34AA">
              <w:rPr>
                <w:sz w:val="18"/>
                <w:szCs w:val="18"/>
              </w:rPr>
            </w:r>
            <w:r w:rsidRPr="000B34AA">
              <w:rPr>
                <w:sz w:val="18"/>
                <w:szCs w:val="18"/>
              </w:rPr>
              <w:fldChar w:fldCharType="separate"/>
            </w:r>
            <w:r w:rsidR="00B177F9">
              <w:rPr>
                <w:sz w:val="18"/>
                <w:szCs w:val="18"/>
              </w:rPr>
              <w:t>12</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_Ref402788328 \h  \* MERGEFORMAT </w:instrText>
            </w:r>
            <w:r w:rsidRPr="000B34AA">
              <w:rPr>
                <w:sz w:val="18"/>
                <w:szCs w:val="18"/>
              </w:rPr>
            </w:r>
            <w:r w:rsidRPr="000B34AA">
              <w:rPr>
                <w:sz w:val="18"/>
                <w:szCs w:val="18"/>
              </w:rPr>
              <w:fldChar w:fldCharType="separate"/>
            </w:r>
            <w:r w:rsidR="00B177F9" w:rsidRPr="00B177F9">
              <w:rPr>
                <w:sz w:val="18"/>
                <w:szCs w:val="18"/>
              </w:rPr>
              <w:t>Interface Definition</w:t>
            </w:r>
            <w:r w:rsidRPr="000B34AA">
              <w:rPr>
                <w:sz w:val="18"/>
                <w:szCs w:val="18"/>
              </w:rPr>
              <w:fldChar w:fldCharType="end"/>
            </w:r>
          </w:p>
        </w:tc>
      </w:tr>
      <w:tr w:rsidR="000B34AA" w:rsidRPr="00583AE6" w14:paraId="0857DAF3"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5C7CB248" w14:textId="77777777" w:rsidR="000B34AA" w:rsidRPr="00B03232" w:rsidRDefault="000B34AA" w:rsidP="000B34AA">
            <w:pPr>
              <w:rPr>
                <w:rFonts w:cs="Arial"/>
                <w:sz w:val="18"/>
                <w:szCs w:val="18"/>
              </w:rPr>
            </w:pPr>
            <w:r w:rsidRPr="00B03232">
              <w:rPr>
                <w:rFonts w:cs="Arial"/>
                <w:sz w:val="18"/>
                <w:szCs w:val="18"/>
              </w:rPr>
              <w:t>6.12.1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36D06620" w14:textId="77777777" w:rsidR="000B34AA" w:rsidRPr="00B03232" w:rsidRDefault="000B34AA" w:rsidP="000B34AA">
            <w:pPr>
              <w:rPr>
                <w:rFonts w:cs="Arial"/>
                <w:sz w:val="18"/>
                <w:szCs w:val="18"/>
              </w:rPr>
            </w:pPr>
            <w:r w:rsidRPr="00B03232">
              <w:rPr>
                <w:rFonts w:cs="Arial"/>
                <w:sz w:val="18"/>
                <w:szCs w:val="18"/>
              </w:rPr>
              <w:t>POSLog/EJ</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73EA97AA" w14:textId="77777777" w:rsidR="000B34AA" w:rsidRPr="00B03232" w:rsidRDefault="000B34AA" w:rsidP="000B34AA">
            <w:pPr>
              <w:ind w:firstLineChars="100" w:firstLine="180"/>
              <w:rPr>
                <w:rFonts w:cs="Arial"/>
                <w:sz w:val="18"/>
                <w:szCs w:val="18"/>
              </w:rPr>
            </w:pPr>
            <w:r w:rsidRPr="00B03232">
              <w:rPr>
                <w:rFonts w:cs="Arial"/>
                <w:sz w:val="18"/>
                <w:szCs w:val="18"/>
              </w:rPr>
              <w:t xml:space="preserve">If the imported item has subscription custom prompts set up in POS database, and all these prompts are available in the basket import response, POS will match the prompt name and log the prompts and corresponding values in POSLog, EJ, and print them on receipt. </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E1F6B7F" w14:textId="77777777" w:rsidR="000B34AA" w:rsidRPr="000B34AA"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_Ref402788618 \r \h  \* MERGEFORMAT </w:instrText>
            </w:r>
            <w:r w:rsidRPr="000B34AA">
              <w:rPr>
                <w:sz w:val="18"/>
                <w:szCs w:val="18"/>
              </w:rPr>
            </w:r>
            <w:r w:rsidRPr="000B34AA">
              <w:rPr>
                <w:sz w:val="18"/>
                <w:szCs w:val="18"/>
              </w:rPr>
              <w:fldChar w:fldCharType="separate"/>
            </w:r>
            <w:r w:rsidR="00B177F9">
              <w:rPr>
                <w:sz w:val="18"/>
                <w:szCs w:val="18"/>
              </w:rPr>
              <w:t>4.1</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_Ref402788620 \h  \* MERGEFORMAT </w:instrText>
            </w:r>
            <w:r w:rsidRPr="000B34AA">
              <w:rPr>
                <w:sz w:val="18"/>
                <w:szCs w:val="18"/>
              </w:rPr>
            </w:r>
            <w:r w:rsidRPr="000B34AA">
              <w:rPr>
                <w:sz w:val="18"/>
                <w:szCs w:val="18"/>
              </w:rPr>
              <w:fldChar w:fldCharType="separate"/>
            </w:r>
            <w:r w:rsidR="00B177F9" w:rsidRPr="00B177F9">
              <w:rPr>
                <w:sz w:val="18"/>
                <w:szCs w:val="18"/>
              </w:rPr>
              <w:t>Feature Flow</w:t>
            </w:r>
            <w:r w:rsidRPr="000B34AA">
              <w:rPr>
                <w:sz w:val="18"/>
                <w:szCs w:val="18"/>
              </w:rPr>
              <w:fldChar w:fldCharType="end"/>
            </w:r>
          </w:p>
          <w:p w14:paraId="1FB45E89" w14:textId="21D8A21B" w:rsidR="000B34AA" w:rsidRPr="000B34AA"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_Ref402788462 \r \h  \* MERGEFORMAT </w:instrText>
            </w:r>
            <w:r w:rsidRPr="000B34AA">
              <w:rPr>
                <w:sz w:val="18"/>
                <w:szCs w:val="18"/>
              </w:rPr>
            </w:r>
            <w:r w:rsidRPr="000B34AA">
              <w:rPr>
                <w:sz w:val="18"/>
                <w:szCs w:val="18"/>
              </w:rPr>
              <w:fldChar w:fldCharType="separate"/>
            </w:r>
            <w:r w:rsidR="00B177F9">
              <w:rPr>
                <w:sz w:val="18"/>
                <w:szCs w:val="18"/>
              </w:rPr>
              <w:t>4.3</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_Ref402788465 \h  \* MERGEFORMAT </w:instrText>
            </w:r>
            <w:r w:rsidRPr="000B34AA">
              <w:rPr>
                <w:sz w:val="18"/>
                <w:szCs w:val="18"/>
              </w:rPr>
            </w:r>
            <w:r w:rsidRPr="000B34AA">
              <w:rPr>
                <w:sz w:val="18"/>
                <w:szCs w:val="18"/>
              </w:rPr>
              <w:fldChar w:fldCharType="separate"/>
            </w:r>
            <w:r w:rsidR="00B177F9" w:rsidRPr="00B177F9">
              <w:rPr>
                <w:sz w:val="18"/>
                <w:szCs w:val="18"/>
              </w:rPr>
              <w:t>Main Flow</w:t>
            </w:r>
            <w:r w:rsidRPr="000B34AA">
              <w:rPr>
                <w:sz w:val="18"/>
                <w:szCs w:val="18"/>
              </w:rPr>
              <w:fldChar w:fldCharType="end"/>
            </w:r>
            <w:r w:rsidRPr="000B34AA">
              <w:rPr>
                <w:sz w:val="18"/>
                <w:szCs w:val="18"/>
              </w:rPr>
              <w:t xml:space="preserve"> </w:t>
            </w:r>
          </w:p>
          <w:p w14:paraId="09C93DE3" w14:textId="5790E1F2" w:rsidR="000B34AA" w:rsidRPr="008E5457" w:rsidRDefault="000B34AA" w:rsidP="00EA2934">
            <w:pPr>
              <w:numPr>
                <w:ilvl w:val="0"/>
                <w:numId w:val="6"/>
              </w:numPr>
              <w:rPr>
                <w:sz w:val="18"/>
                <w:szCs w:val="18"/>
              </w:rPr>
            </w:pPr>
            <w:r w:rsidRPr="000B34AA">
              <w:rPr>
                <w:sz w:val="18"/>
                <w:szCs w:val="18"/>
              </w:rPr>
              <w:fldChar w:fldCharType="begin"/>
            </w:r>
            <w:r w:rsidRPr="000B34AA">
              <w:rPr>
                <w:sz w:val="18"/>
                <w:szCs w:val="18"/>
              </w:rPr>
              <w:instrText xml:space="preserve"> REF _Ref402788328 \r \h  \* MERGEFORMAT </w:instrText>
            </w:r>
            <w:r w:rsidRPr="000B34AA">
              <w:rPr>
                <w:sz w:val="18"/>
                <w:szCs w:val="18"/>
              </w:rPr>
            </w:r>
            <w:r w:rsidRPr="000B34AA">
              <w:rPr>
                <w:sz w:val="18"/>
                <w:szCs w:val="18"/>
              </w:rPr>
              <w:fldChar w:fldCharType="separate"/>
            </w:r>
            <w:r w:rsidR="00B177F9">
              <w:rPr>
                <w:sz w:val="18"/>
                <w:szCs w:val="18"/>
              </w:rPr>
              <w:t>12</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_Ref402788328 \h  \* MERGEFORMAT </w:instrText>
            </w:r>
            <w:r w:rsidRPr="000B34AA">
              <w:rPr>
                <w:sz w:val="18"/>
                <w:szCs w:val="18"/>
              </w:rPr>
            </w:r>
            <w:r w:rsidRPr="000B34AA">
              <w:rPr>
                <w:sz w:val="18"/>
                <w:szCs w:val="18"/>
              </w:rPr>
              <w:fldChar w:fldCharType="separate"/>
            </w:r>
            <w:r w:rsidR="00B177F9" w:rsidRPr="00B177F9">
              <w:rPr>
                <w:sz w:val="18"/>
                <w:szCs w:val="18"/>
              </w:rPr>
              <w:t>Interface Definition</w:t>
            </w:r>
            <w:r w:rsidRPr="000B34AA">
              <w:rPr>
                <w:sz w:val="18"/>
                <w:szCs w:val="18"/>
              </w:rPr>
              <w:fldChar w:fldCharType="end"/>
            </w:r>
          </w:p>
        </w:tc>
      </w:tr>
      <w:tr w:rsidR="000F4C05" w:rsidRPr="00583AE6" w14:paraId="14C1479B"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2D775992" w14:textId="77777777" w:rsidR="000F4C05" w:rsidRPr="00B03232" w:rsidRDefault="000F4C05" w:rsidP="000F4C05">
            <w:pPr>
              <w:rPr>
                <w:rFonts w:cs="Arial"/>
                <w:sz w:val="18"/>
                <w:szCs w:val="18"/>
              </w:rPr>
            </w:pPr>
            <w:r w:rsidRPr="00B03232">
              <w:rPr>
                <w:rFonts w:cs="Arial"/>
                <w:sz w:val="18"/>
                <w:szCs w:val="18"/>
              </w:rPr>
              <w:t>6.12.3</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56B3FFD8" w14:textId="77777777" w:rsidR="000F4C05" w:rsidRPr="00B03232" w:rsidRDefault="000F4C05" w:rsidP="000F4C05">
            <w:pPr>
              <w:rPr>
                <w:rFonts w:cs="Arial"/>
                <w:sz w:val="18"/>
                <w:szCs w:val="18"/>
              </w:rPr>
            </w:pPr>
            <w:r w:rsidRPr="00B03232">
              <w:rPr>
                <w:rFonts w:cs="Arial"/>
                <w:sz w:val="18"/>
                <w:szCs w:val="18"/>
              </w:rPr>
              <w:t>Item Level Prompt</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526AD816" w14:textId="77777777" w:rsidR="000F4C05" w:rsidRPr="00B03232" w:rsidRDefault="000F4C05" w:rsidP="000F4C05">
            <w:pPr>
              <w:ind w:firstLineChars="100" w:firstLine="180"/>
              <w:rPr>
                <w:rFonts w:cs="Arial"/>
                <w:sz w:val="18"/>
                <w:szCs w:val="18"/>
              </w:rPr>
            </w:pPr>
            <w:r w:rsidRPr="00B03232">
              <w:rPr>
                <w:rFonts w:cs="Arial"/>
                <w:sz w:val="18"/>
                <w:szCs w:val="18"/>
              </w:rPr>
              <w:t>If the imported item has subscription custom prompts set up in POS database, and not all these prompts are available in the basket import response, POS will ignore all prompts in the response for this item, and trigger subscription custom prompt process based on database setup.</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7F09CEE" w14:textId="6C38E53E" w:rsidR="000F4C05" w:rsidRPr="008E5457" w:rsidRDefault="000F4C05" w:rsidP="000F4C05">
            <w:pPr>
              <w:numPr>
                <w:ilvl w:val="0"/>
                <w:numId w:val="6"/>
              </w:numPr>
              <w:rPr>
                <w:sz w:val="18"/>
                <w:szCs w:val="18"/>
              </w:rPr>
            </w:pPr>
            <w:r w:rsidRPr="000F4C05">
              <w:rPr>
                <w:szCs w:val="20"/>
              </w:rPr>
              <w:fldChar w:fldCharType="begin"/>
            </w:r>
            <w:r w:rsidRPr="000F4C05">
              <w:rPr>
                <w:szCs w:val="20"/>
              </w:rPr>
              <w:instrText xml:space="preserve"> REF _Ref403387516 \r \h </w:instrText>
            </w:r>
            <w:r>
              <w:rPr>
                <w:szCs w:val="20"/>
              </w:rPr>
              <w:instrText xml:space="preserve"> \* MERGEFORMAT </w:instrText>
            </w:r>
            <w:r w:rsidRPr="000F4C05">
              <w:rPr>
                <w:szCs w:val="20"/>
              </w:rPr>
            </w:r>
            <w:r w:rsidRPr="000F4C05">
              <w:rPr>
                <w:szCs w:val="20"/>
              </w:rPr>
              <w:fldChar w:fldCharType="separate"/>
            </w:r>
            <w:r w:rsidR="00B177F9">
              <w:rPr>
                <w:szCs w:val="20"/>
              </w:rPr>
              <w:t>4.4.19</w:t>
            </w:r>
            <w:r w:rsidRPr="000F4C05">
              <w:rPr>
                <w:szCs w:val="20"/>
              </w:rPr>
              <w:fldChar w:fldCharType="end"/>
            </w:r>
            <w:r w:rsidRPr="000F4C05">
              <w:rPr>
                <w:szCs w:val="20"/>
              </w:rPr>
              <w:t xml:space="preserve"> </w:t>
            </w:r>
            <w:r w:rsidRPr="000F4C05">
              <w:rPr>
                <w:szCs w:val="20"/>
              </w:rPr>
              <w:fldChar w:fldCharType="begin"/>
            </w:r>
            <w:r w:rsidRPr="000F4C05">
              <w:rPr>
                <w:szCs w:val="20"/>
              </w:rPr>
              <w:instrText xml:space="preserve"> REF _Ref403387516 \h </w:instrText>
            </w:r>
            <w:r>
              <w:rPr>
                <w:szCs w:val="20"/>
              </w:rPr>
              <w:instrText xml:space="preserve"> \* MERGEFORMAT </w:instrText>
            </w:r>
            <w:r w:rsidRPr="000F4C05">
              <w:rPr>
                <w:szCs w:val="20"/>
              </w:rPr>
            </w:r>
            <w:r w:rsidRPr="000F4C05">
              <w:rPr>
                <w:szCs w:val="20"/>
              </w:rPr>
              <w:fldChar w:fldCharType="separate"/>
            </w:r>
            <w:r w:rsidR="00B177F9" w:rsidRPr="00B177F9">
              <w:rPr>
                <w:szCs w:val="20"/>
              </w:rPr>
              <w:t>Extension Data Prompt Alternate Flow</w:t>
            </w:r>
            <w:r w:rsidRPr="000F4C05">
              <w:rPr>
                <w:szCs w:val="20"/>
              </w:rPr>
              <w:fldChar w:fldCharType="end"/>
            </w:r>
          </w:p>
        </w:tc>
      </w:tr>
      <w:tr w:rsidR="000B34AA" w:rsidRPr="00583AE6" w14:paraId="493F8031"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55E4C36C" w14:textId="77777777" w:rsidR="000B34AA" w:rsidRPr="00B03232" w:rsidRDefault="000B34AA" w:rsidP="000B34AA">
            <w:pPr>
              <w:rPr>
                <w:rFonts w:cs="Arial"/>
                <w:sz w:val="18"/>
                <w:szCs w:val="18"/>
              </w:rPr>
            </w:pPr>
            <w:r w:rsidRPr="00B03232">
              <w:rPr>
                <w:rFonts w:cs="Arial"/>
                <w:sz w:val="18"/>
                <w:szCs w:val="18"/>
              </w:rPr>
              <w:lastRenderedPageBreak/>
              <w:t>6.12.4</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4429F654" w14:textId="77777777" w:rsidR="000B34AA" w:rsidRPr="00B03232" w:rsidRDefault="000B34AA" w:rsidP="000B34AA">
            <w:pPr>
              <w:rPr>
                <w:rFonts w:cs="Arial"/>
                <w:sz w:val="18"/>
                <w:szCs w:val="18"/>
              </w:rPr>
            </w:pPr>
            <w:r w:rsidRPr="00B03232">
              <w:rPr>
                <w:rFonts w:cs="Arial"/>
                <w:sz w:val="18"/>
                <w:szCs w:val="18"/>
              </w:rPr>
              <w:t>Item Level Prompt</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18DBC42B" w14:textId="77777777" w:rsidR="000B34AA" w:rsidRPr="00B03232" w:rsidRDefault="000B34AA" w:rsidP="000B34AA">
            <w:pPr>
              <w:ind w:firstLineChars="100" w:firstLine="180"/>
              <w:rPr>
                <w:rFonts w:cs="Arial"/>
                <w:sz w:val="18"/>
                <w:szCs w:val="18"/>
              </w:rPr>
            </w:pPr>
            <w:r w:rsidRPr="00B03232">
              <w:rPr>
                <w:rFonts w:cs="Arial"/>
                <w:sz w:val="18"/>
                <w:szCs w:val="18"/>
              </w:rPr>
              <w:t>If the imported item does not have subscription custom prompt set up in POS database, but basket import response contains subscription custom prompt for the item, POS will ignore all prompts in the response for this item.</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2015C52" w14:textId="09D4B37A" w:rsidR="000B34AA" w:rsidRPr="008E5457" w:rsidRDefault="000F4C05" w:rsidP="00EA2934">
            <w:pPr>
              <w:numPr>
                <w:ilvl w:val="0"/>
                <w:numId w:val="6"/>
              </w:numPr>
              <w:rPr>
                <w:sz w:val="18"/>
                <w:szCs w:val="18"/>
              </w:rPr>
            </w:pPr>
            <w:r w:rsidRPr="000B34AA">
              <w:rPr>
                <w:sz w:val="18"/>
                <w:szCs w:val="18"/>
              </w:rPr>
              <w:fldChar w:fldCharType="begin"/>
            </w:r>
            <w:r w:rsidRPr="000B34AA">
              <w:rPr>
                <w:sz w:val="18"/>
                <w:szCs w:val="18"/>
              </w:rPr>
              <w:instrText xml:space="preserve"> REF _Ref402788462 \r \h  \* MERGEFORMAT </w:instrText>
            </w:r>
            <w:r w:rsidRPr="000B34AA">
              <w:rPr>
                <w:sz w:val="18"/>
                <w:szCs w:val="18"/>
              </w:rPr>
            </w:r>
            <w:r w:rsidRPr="000B34AA">
              <w:rPr>
                <w:sz w:val="18"/>
                <w:szCs w:val="18"/>
              </w:rPr>
              <w:fldChar w:fldCharType="separate"/>
            </w:r>
            <w:r w:rsidR="00B177F9">
              <w:rPr>
                <w:sz w:val="18"/>
                <w:szCs w:val="18"/>
              </w:rPr>
              <w:t>4.3</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_Ref402788465 \h  \* MERGEFORMAT </w:instrText>
            </w:r>
            <w:r w:rsidRPr="000B34AA">
              <w:rPr>
                <w:sz w:val="18"/>
                <w:szCs w:val="18"/>
              </w:rPr>
            </w:r>
            <w:r w:rsidRPr="000B34AA">
              <w:rPr>
                <w:sz w:val="18"/>
                <w:szCs w:val="18"/>
              </w:rPr>
              <w:fldChar w:fldCharType="separate"/>
            </w:r>
            <w:r w:rsidR="00B177F9" w:rsidRPr="00B177F9">
              <w:rPr>
                <w:sz w:val="18"/>
                <w:szCs w:val="18"/>
              </w:rPr>
              <w:t>Main Flow</w:t>
            </w:r>
            <w:r w:rsidRPr="000B34AA">
              <w:rPr>
                <w:sz w:val="18"/>
                <w:szCs w:val="18"/>
              </w:rPr>
              <w:fldChar w:fldCharType="end"/>
            </w:r>
          </w:p>
        </w:tc>
      </w:tr>
      <w:tr w:rsidR="000F4C05" w:rsidRPr="00583AE6" w14:paraId="18D25255"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2425BFCE" w14:textId="77777777" w:rsidR="000F4C05" w:rsidRPr="00B03232" w:rsidRDefault="000F4C05" w:rsidP="000F4C05">
            <w:pPr>
              <w:rPr>
                <w:rFonts w:cs="Arial"/>
                <w:sz w:val="18"/>
                <w:szCs w:val="18"/>
              </w:rPr>
            </w:pPr>
            <w:r w:rsidRPr="00B03232">
              <w:rPr>
                <w:rFonts w:cs="Arial"/>
                <w:sz w:val="18"/>
                <w:szCs w:val="18"/>
              </w:rPr>
              <w:t>6.12.5</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573BF9CE" w14:textId="77777777" w:rsidR="000F4C05" w:rsidRPr="00B03232" w:rsidRDefault="000F4C05" w:rsidP="000F4C05">
            <w:pPr>
              <w:rPr>
                <w:rFonts w:cs="Arial"/>
                <w:sz w:val="18"/>
                <w:szCs w:val="18"/>
              </w:rPr>
            </w:pPr>
            <w:r w:rsidRPr="00B03232">
              <w:rPr>
                <w:rFonts w:cs="Arial"/>
                <w:sz w:val="18"/>
                <w:szCs w:val="18"/>
              </w:rPr>
              <w:t>Item Level Prompt</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32EB47FA" w14:textId="77777777" w:rsidR="000F4C05" w:rsidRPr="00B03232" w:rsidRDefault="000F4C05" w:rsidP="000F4C05">
            <w:pPr>
              <w:ind w:firstLineChars="100" w:firstLine="180"/>
              <w:rPr>
                <w:rFonts w:cs="Arial"/>
                <w:sz w:val="18"/>
                <w:szCs w:val="18"/>
              </w:rPr>
            </w:pPr>
            <w:r w:rsidRPr="00B03232">
              <w:rPr>
                <w:rFonts w:cs="Arial"/>
                <w:sz w:val="18"/>
                <w:szCs w:val="18"/>
              </w:rPr>
              <w:t>POS will ignore any subscription custom prompt from the basket import response if the prompt name is not defined in POS database for the imported item.</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7350A21" w14:textId="5DBF5DAE" w:rsidR="000F4C05" w:rsidRPr="008E5457" w:rsidRDefault="000F4C05" w:rsidP="000F4C05">
            <w:pPr>
              <w:numPr>
                <w:ilvl w:val="0"/>
                <w:numId w:val="6"/>
              </w:numPr>
              <w:rPr>
                <w:sz w:val="18"/>
                <w:szCs w:val="18"/>
              </w:rPr>
            </w:pPr>
            <w:r w:rsidRPr="000F4C05">
              <w:rPr>
                <w:szCs w:val="20"/>
              </w:rPr>
              <w:fldChar w:fldCharType="begin"/>
            </w:r>
            <w:r w:rsidRPr="000F4C05">
              <w:rPr>
                <w:szCs w:val="20"/>
              </w:rPr>
              <w:instrText xml:space="preserve"> REF _Ref403387516 \r \h </w:instrText>
            </w:r>
            <w:r>
              <w:rPr>
                <w:szCs w:val="20"/>
              </w:rPr>
              <w:instrText xml:space="preserve"> \* MERGEFORMAT </w:instrText>
            </w:r>
            <w:r w:rsidRPr="000F4C05">
              <w:rPr>
                <w:szCs w:val="20"/>
              </w:rPr>
            </w:r>
            <w:r w:rsidRPr="000F4C05">
              <w:rPr>
                <w:szCs w:val="20"/>
              </w:rPr>
              <w:fldChar w:fldCharType="separate"/>
            </w:r>
            <w:r w:rsidR="00B177F9">
              <w:rPr>
                <w:szCs w:val="20"/>
              </w:rPr>
              <w:t>4.4.19</w:t>
            </w:r>
            <w:r w:rsidRPr="000F4C05">
              <w:rPr>
                <w:szCs w:val="20"/>
              </w:rPr>
              <w:fldChar w:fldCharType="end"/>
            </w:r>
            <w:r w:rsidRPr="000F4C05">
              <w:rPr>
                <w:szCs w:val="20"/>
              </w:rPr>
              <w:t xml:space="preserve"> </w:t>
            </w:r>
            <w:r w:rsidRPr="000F4C05">
              <w:rPr>
                <w:szCs w:val="20"/>
              </w:rPr>
              <w:fldChar w:fldCharType="begin"/>
            </w:r>
            <w:r w:rsidRPr="000F4C05">
              <w:rPr>
                <w:szCs w:val="20"/>
              </w:rPr>
              <w:instrText xml:space="preserve"> REF _Ref403387516 \h </w:instrText>
            </w:r>
            <w:r>
              <w:rPr>
                <w:szCs w:val="20"/>
              </w:rPr>
              <w:instrText xml:space="preserve"> \* MERGEFORMAT </w:instrText>
            </w:r>
            <w:r w:rsidRPr="000F4C05">
              <w:rPr>
                <w:szCs w:val="20"/>
              </w:rPr>
            </w:r>
            <w:r w:rsidRPr="000F4C05">
              <w:rPr>
                <w:szCs w:val="20"/>
              </w:rPr>
              <w:fldChar w:fldCharType="separate"/>
            </w:r>
            <w:r w:rsidR="00B177F9" w:rsidRPr="00B177F9">
              <w:rPr>
                <w:szCs w:val="20"/>
              </w:rPr>
              <w:t>Extension Data Prompt Alternate Flow</w:t>
            </w:r>
            <w:r w:rsidRPr="000F4C05">
              <w:rPr>
                <w:szCs w:val="20"/>
              </w:rPr>
              <w:fldChar w:fldCharType="end"/>
            </w:r>
          </w:p>
        </w:tc>
      </w:tr>
      <w:tr w:rsidR="000B34AA" w:rsidRPr="00550401" w14:paraId="1051679C"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57AD3F26" w14:textId="77777777" w:rsidR="000B34AA" w:rsidRPr="00550401" w:rsidRDefault="000B34AA" w:rsidP="000B34AA">
            <w:pPr>
              <w:rPr>
                <w:rFonts w:cs="Arial"/>
                <w:sz w:val="18"/>
                <w:szCs w:val="18"/>
              </w:rPr>
            </w:pPr>
            <w:r w:rsidRPr="00550401">
              <w:rPr>
                <w:rFonts w:cs="Arial"/>
                <w:sz w:val="18"/>
                <w:szCs w:val="18"/>
              </w:rPr>
              <w:t>6.13</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2C5C7E75" w14:textId="77777777" w:rsidR="000B34AA" w:rsidRPr="00550401" w:rsidRDefault="000B34AA" w:rsidP="000B34AA">
            <w:pPr>
              <w:rPr>
                <w:rFonts w:cs="Arial"/>
                <w:sz w:val="18"/>
                <w:szCs w:val="18"/>
              </w:rPr>
            </w:pPr>
            <w:r w:rsidRPr="00550401">
              <w:rPr>
                <w:rFonts w:cs="Arial"/>
                <w:sz w:val="18"/>
                <w:szCs w:val="18"/>
              </w:rPr>
              <w:t>Item Level Attribute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736C0653" w14:textId="77777777" w:rsidR="000B34AA" w:rsidRPr="00550401" w:rsidRDefault="000B34AA" w:rsidP="000B34AA">
            <w:pPr>
              <w:rPr>
                <w:rFonts w:cs="Arial"/>
                <w:sz w:val="18"/>
                <w:szCs w:val="18"/>
              </w:rPr>
            </w:pPr>
            <w:r w:rsidRPr="00550401">
              <w:rPr>
                <w:rFonts w:cs="Arial"/>
                <w:sz w:val="18"/>
                <w:szCs w:val="18"/>
              </w:rPr>
              <w:t>Universal Basket Import response will have a basket level attribute list to define post-item-import behaviors in POS.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81831A6" w14:textId="77777777" w:rsidR="000B34AA" w:rsidRPr="00550401" w:rsidRDefault="000B34AA" w:rsidP="00EA2934">
            <w:pPr>
              <w:numPr>
                <w:ilvl w:val="0"/>
                <w:numId w:val="6"/>
              </w:numPr>
              <w:rPr>
                <w:sz w:val="18"/>
                <w:szCs w:val="18"/>
              </w:rPr>
            </w:pPr>
            <w:r w:rsidRPr="00550401">
              <w:rPr>
                <w:sz w:val="18"/>
                <w:szCs w:val="18"/>
              </w:rPr>
              <w:fldChar w:fldCharType="begin"/>
            </w:r>
            <w:r w:rsidRPr="00550401">
              <w:rPr>
                <w:sz w:val="18"/>
                <w:szCs w:val="18"/>
              </w:rPr>
              <w:instrText xml:space="preserve"> REF _Ref402788618 \r \h  \* MERGEFORMAT </w:instrText>
            </w:r>
            <w:r w:rsidRPr="00550401">
              <w:rPr>
                <w:sz w:val="18"/>
                <w:szCs w:val="18"/>
              </w:rPr>
            </w:r>
            <w:r w:rsidRPr="00550401">
              <w:rPr>
                <w:sz w:val="18"/>
                <w:szCs w:val="18"/>
              </w:rPr>
              <w:fldChar w:fldCharType="separate"/>
            </w:r>
            <w:r w:rsidR="00B177F9" w:rsidRPr="00550401">
              <w:rPr>
                <w:sz w:val="18"/>
                <w:szCs w:val="18"/>
              </w:rPr>
              <w:t>4.1</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_Ref402788620 \h  \* MERGEFORMAT </w:instrText>
            </w:r>
            <w:r w:rsidRPr="00550401">
              <w:rPr>
                <w:sz w:val="18"/>
                <w:szCs w:val="18"/>
              </w:rPr>
            </w:r>
            <w:r w:rsidRPr="00550401">
              <w:rPr>
                <w:sz w:val="18"/>
                <w:szCs w:val="18"/>
              </w:rPr>
              <w:fldChar w:fldCharType="separate"/>
            </w:r>
            <w:r w:rsidR="00B177F9" w:rsidRPr="00550401">
              <w:rPr>
                <w:sz w:val="18"/>
                <w:szCs w:val="18"/>
              </w:rPr>
              <w:t>Feature Flow</w:t>
            </w:r>
            <w:r w:rsidRPr="00550401">
              <w:rPr>
                <w:sz w:val="18"/>
                <w:szCs w:val="18"/>
              </w:rPr>
              <w:fldChar w:fldCharType="end"/>
            </w:r>
          </w:p>
          <w:p w14:paraId="33358605" w14:textId="77777777" w:rsidR="000B34AA" w:rsidRPr="00550401" w:rsidRDefault="000B34AA" w:rsidP="00EA2934">
            <w:pPr>
              <w:numPr>
                <w:ilvl w:val="0"/>
                <w:numId w:val="6"/>
              </w:numPr>
              <w:rPr>
                <w:sz w:val="18"/>
                <w:szCs w:val="18"/>
              </w:rPr>
            </w:pPr>
            <w:r w:rsidRPr="00550401">
              <w:rPr>
                <w:sz w:val="18"/>
                <w:szCs w:val="18"/>
              </w:rPr>
              <w:fldChar w:fldCharType="begin"/>
            </w:r>
            <w:r w:rsidRPr="00550401">
              <w:rPr>
                <w:sz w:val="18"/>
                <w:szCs w:val="18"/>
              </w:rPr>
              <w:instrText xml:space="preserve"> REF _Ref402788462 \r \h  \* MERGEFORMAT </w:instrText>
            </w:r>
            <w:r w:rsidRPr="00550401">
              <w:rPr>
                <w:sz w:val="18"/>
                <w:szCs w:val="18"/>
              </w:rPr>
            </w:r>
            <w:r w:rsidRPr="00550401">
              <w:rPr>
                <w:sz w:val="18"/>
                <w:szCs w:val="18"/>
              </w:rPr>
              <w:fldChar w:fldCharType="separate"/>
            </w:r>
            <w:r w:rsidR="00B177F9" w:rsidRPr="00550401">
              <w:rPr>
                <w:sz w:val="18"/>
                <w:szCs w:val="18"/>
              </w:rPr>
              <w:t>4.3</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_Ref402788465 \h  \* MERGEFORMAT </w:instrText>
            </w:r>
            <w:r w:rsidRPr="00550401">
              <w:rPr>
                <w:sz w:val="18"/>
                <w:szCs w:val="18"/>
              </w:rPr>
            </w:r>
            <w:r w:rsidRPr="00550401">
              <w:rPr>
                <w:sz w:val="18"/>
                <w:szCs w:val="18"/>
              </w:rPr>
              <w:fldChar w:fldCharType="separate"/>
            </w:r>
            <w:r w:rsidR="00B177F9" w:rsidRPr="00550401">
              <w:rPr>
                <w:sz w:val="18"/>
                <w:szCs w:val="18"/>
              </w:rPr>
              <w:t>Main Flow</w:t>
            </w:r>
            <w:r w:rsidRPr="00550401">
              <w:rPr>
                <w:sz w:val="18"/>
                <w:szCs w:val="18"/>
              </w:rPr>
              <w:fldChar w:fldCharType="end"/>
            </w:r>
            <w:r w:rsidRPr="00550401">
              <w:rPr>
                <w:sz w:val="18"/>
                <w:szCs w:val="18"/>
              </w:rPr>
              <w:t xml:space="preserve"> </w:t>
            </w:r>
          </w:p>
          <w:p w14:paraId="19660A5F" w14:textId="257FB3BB" w:rsidR="00550401" w:rsidRPr="00550401" w:rsidRDefault="00550401" w:rsidP="00EA2934">
            <w:pPr>
              <w:numPr>
                <w:ilvl w:val="0"/>
                <w:numId w:val="6"/>
              </w:numPr>
              <w:rPr>
                <w:sz w:val="18"/>
                <w:szCs w:val="18"/>
              </w:rPr>
            </w:pPr>
            <w:r w:rsidRPr="00550401">
              <w:rPr>
                <w:sz w:val="18"/>
                <w:szCs w:val="18"/>
              </w:rPr>
              <w:fldChar w:fldCharType="begin"/>
            </w:r>
            <w:r w:rsidRPr="00550401">
              <w:rPr>
                <w:sz w:val="18"/>
                <w:szCs w:val="18"/>
              </w:rPr>
              <w:instrText xml:space="preserve"> REF _Ref411629163 \r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5</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_Ref411629163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Use Case:  Post Basket Import</w:t>
            </w:r>
            <w:r w:rsidRPr="00550401">
              <w:rPr>
                <w:sz w:val="18"/>
                <w:szCs w:val="18"/>
              </w:rPr>
              <w:fldChar w:fldCharType="end"/>
            </w:r>
          </w:p>
          <w:p w14:paraId="123B845C" w14:textId="71AF697B" w:rsidR="000B34AA" w:rsidRPr="00550401" w:rsidRDefault="000B34AA" w:rsidP="00EA2934">
            <w:pPr>
              <w:numPr>
                <w:ilvl w:val="0"/>
                <w:numId w:val="6"/>
              </w:numPr>
              <w:rPr>
                <w:sz w:val="18"/>
                <w:szCs w:val="18"/>
              </w:rPr>
            </w:pPr>
            <w:r w:rsidRPr="00550401">
              <w:rPr>
                <w:sz w:val="18"/>
                <w:szCs w:val="18"/>
              </w:rPr>
              <w:fldChar w:fldCharType="begin"/>
            </w:r>
            <w:r w:rsidRPr="00550401">
              <w:rPr>
                <w:sz w:val="18"/>
                <w:szCs w:val="18"/>
              </w:rPr>
              <w:instrText xml:space="preserve"> REF _Ref402788328 \r \h  \* MERGEFORMAT </w:instrText>
            </w:r>
            <w:r w:rsidRPr="00550401">
              <w:rPr>
                <w:sz w:val="18"/>
                <w:szCs w:val="18"/>
              </w:rPr>
            </w:r>
            <w:r w:rsidRPr="00550401">
              <w:rPr>
                <w:sz w:val="18"/>
                <w:szCs w:val="18"/>
              </w:rPr>
              <w:fldChar w:fldCharType="separate"/>
            </w:r>
            <w:r w:rsidR="00B177F9" w:rsidRPr="00550401">
              <w:rPr>
                <w:sz w:val="18"/>
                <w:szCs w:val="18"/>
              </w:rPr>
              <w:t>12</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_Ref402788328 \h  \* MERGEFORMAT </w:instrText>
            </w:r>
            <w:r w:rsidRPr="00550401">
              <w:rPr>
                <w:sz w:val="18"/>
                <w:szCs w:val="18"/>
              </w:rPr>
            </w:r>
            <w:r w:rsidRPr="00550401">
              <w:rPr>
                <w:sz w:val="18"/>
                <w:szCs w:val="18"/>
              </w:rPr>
              <w:fldChar w:fldCharType="separate"/>
            </w:r>
            <w:r w:rsidR="00B177F9" w:rsidRPr="00550401">
              <w:rPr>
                <w:sz w:val="18"/>
                <w:szCs w:val="18"/>
              </w:rPr>
              <w:t>Interface Definition</w:t>
            </w:r>
            <w:r w:rsidRPr="00550401">
              <w:rPr>
                <w:sz w:val="18"/>
                <w:szCs w:val="18"/>
              </w:rPr>
              <w:fldChar w:fldCharType="end"/>
            </w:r>
          </w:p>
        </w:tc>
      </w:tr>
      <w:tr w:rsidR="006344B5" w:rsidRPr="00583AE6" w14:paraId="5875F989"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1E008944" w14:textId="77777777" w:rsidR="006344B5" w:rsidRPr="00B03232" w:rsidRDefault="006344B5" w:rsidP="006344B5">
            <w:pPr>
              <w:rPr>
                <w:rFonts w:cs="Arial"/>
                <w:sz w:val="18"/>
                <w:szCs w:val="18"/>
              </w:rPr>
            </w:pPr>
            <w:r w:rsidRPr="00B03232">
              <w:rPr>
                <w:rFonts w:cs="Arial"/>
                <w:sz w:val="18"/>
                <w:szCs w:val="18"/>
              </w:rPr>
              <w:t>6.13.4</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159EB505" w14:textId="77777777" w:rsidR="006344B5" w:rsidRPr="00B03232" w:rsidRDefault="006344B5" w:rsidP="006344B5">
            <w:pPr>
              <w:rPr>
                <w:rFonts w:cs="Arial"/>
                <w:sz w:val="18"/>
                <w:szCs w:val="18"/>
              </w:rPr>
            </w:pPr>
            <w:r w:rsidRPr="00B03232">
              <w:rPr>
                <w:rFonts w:cs="Arial"/>
                <w:sz w:val="18"/>
                <w:szCs w:val="18"/>
              </w:rPr>
              <w:t>Price Override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049346F4" w14:textId="77777777" w:rsidR="006344B5" w:rsidRPr="00B03232" w:rsidRDefault="006344B5" w:rsidP="006344B5">
            <w:pPr>
              <w:ind w:firstLineChars="100" w:firstLine="180"/>
              <w:rPr>
                <w:rFonts w:cs="Arial"/>
                <w:sz w:val="18"/>
                <w:szCs w:val="18"/>
              </w:rPr>
            </w:pPr>
            <w:r w:rsidRPr="00B03232">
              <w:rPr>
                <w:rFonts w:cs="Arial"/>
                <w:sz w:val="18"/>
                <w:szCs w:val="18"/>
              </w:rPr>
              <w:t>Post-import attribute list will have a Yes/No attribute for price override. POS will allow price override after item import if the attribute is set to Yes; otherwise POS will not allow price override on the imported item.</w:t>
            </w:r>
            <w:r w:rsidRPr="00B03232">
              <w:rPr>
                <w:rFonts w:cs="Arial"/>
                <w:sz w:val="18"/>
                <w:szCs w:val="18"/>
              </w:rPr>
              <w:br/>
              <w:t>The default value is Yes.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E4651A1" w14:textId="77777777"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_Ref402788618 \r \h  \* MERGEFORMAT </w:instrText>
            </w:r>
            <w:r w:rsidRPr="00550401">
              <w:rPr>
                <w:sz w:val="18"/>
                <w:szCs w:val="18"/>
              </w:rPr>
            </w:r>
            <w:r w:rsidRPr="00550401">
              <w:rPr>
                <w:sz w:val="18"/>
                <w:szCs w:val="18"/>
              </w:rPr>
              <w:fldChar w:fldCharType="separate"/>
            </w:r>
            <w:r w:rsidR="00B177F9" w:rsidRPr="00550401">
              <w:rPr>
                <w:sz w:val="18"/>
                <w:szCs w:val="18"/>
              </w:rPr>
              <w:t>4.1</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_Ref402788620 \h  \* MERGEFORMAT </w:instrText>
            </w:r>
            <w:r w:rsidRPr="00550401">
              <w:rPr>
                <w:sz w:val="18"/>
                <w:szCs w:val="18"/>
              </w:rPr>
            </w:r>
            <w:r w:rsidRPr="00550401">
              <w:rPr>
                <w:sz w:val="18"/>
                <w:szCs w:val="18"/>
              </w:rPr>
              <w:fldChar w:fldCharType="separate"/>
            </w:r>
            <w:r w:rsidR="00B177F9" w:rsidRPr="00550401">
              <w:rPr>
                <w:sz w:val="18"/>
                <w:szCs w:val="18"/>
              </w:rPr>
              <w:t>Feature Flow</w:t>
            </w:r>
            <w:r w:rsidRPr="00550401">
              <w:rPr>
                <w:sz w:val="18"/>
                <w:szCs w:val="18"/>
              </w:rPr>
              <w:fldChar w:fldCharType="end"/>
            </w:r>
          </w:p>
          <w:p w14:paraId="7AB67928" w14:textId="77777777"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_Ref402788462 \r \h  \* MERGEFORMAT </w:instrText>
            </w:r>
            <w:r w:rsidRPr="00550401">
              <w:rPr>
                <w:sz w:val="18"/>
                <w:szCs w:val="18"/>
              </w:rPr>
            </w:r>
            <w:r w:rsidRPr="00550401">
              <w:rPr>
                <w:sz w:val="18"/>
                <w:szCs w:val="18"/>
              </w:rPr>
              <w:fldChar w:fldCharType="separate"/>
            </w:r>
            <w:r w:rsidR="00B177F9" w:rsidRPr="00550401">
              <w:rPr>
                <w:sz w:val="18"/>
                <w:szCs w:val="18"/>
              </w:rPr>
              <w:t>4.3</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_Ref402788465 \h  \* MERGEFORMAT </w:instrText>
            </w:r>
            <w:r w:rsidRPr="00550401">
              <w:rPr>
                <w:sz w:val="18"/>
                <w:szCs w:val="18"/>
              </w:rPr>
            </w:r>
            <w:r w:rsidRPr="00550401">
              <w:rPr>
                <w:sz w:val="18"/>
                <w:szCs w:val="18"/>
              </w:rPr>
              <w:fldChar w:fldCharType="separate"/>
            </w:r>
            <w:r w:rsidR="00B177F9" w:rsidRPr="00550401">
              <w:rPr>
                <w:sz w:val="18"/>
                <w:szCs w:val="18"/>
              </w:rPr>
              <w:t>Main Flow</w:t>
            </w:r>
            <w:r w:rsidRPr="00550401">
              <w:rPr>
                <w:sz w:val="18"/>
                <w:szCs w:val="18"/>
              </w:rPr>
              <w:fldChar w:fldCharType="end"/>
            </w:r>
            <w:r w:rsidRPr="00550401">
              <w:rPr>
                <w:sz w:val="18"/>
                <w:szCs w:val="18"/>
              </w:rPr>
              <w:t xml:space="preserve"> </w:t>
            </w:r>
          </w:p>
          <w:p w14:paraId="4552F468" w14:textId="5B004043" w:rsidR="006344B5" w:rsidRPr="00550401" w:rsidRDefault="00550401" w:rsidP="00EA2934">
            <w:pPr>
              <w:numPr>
                <w:ilvl w:val="0"/>
                <w:numId w:val="6"/>
              </w:numPr>
              <w:rPr>
                <w:sz w:val="18"/>
                <w:szCs w:val="18"/>
              </w:rPr>
            </w:pPr>
            <w:r w:rsidRPr="00550401">
              <w:rPr>
                <w:sz w:val="18"/>
                <w:szCs w:val="18"/>
              </w:rPr>
              <w:fldChar w:fldCharType="begin"/>
            </w:r>
            <w:r w:rsidRPr="00550401">
              <w:rPr>
                <w:sz w:val="18"/>
                <w:szCs w:val="18"/>
              </w:rPr>
              <w:instrText xml:space="preserve"> REF _Ref411423830 \r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5.4.1</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_Ref411423830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Price Override Alternate Flow</w:t>
            </w:r>
            <w:r w:rsidRPr="00550401">
              <w:rPr>
                <w:sz w:val="18"/>
                <w:szCs w:val="18"/>
              </w:rPr>
              <w:fldChar w:fldCharType="end"/>
            </w:r>
          </w:p>
          <w:p w14:paraId="2115B2B8" w14:textId="11B13EE9"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_Ref402788328 \r \h  \* MERGEFORMAT </w:instrText>
            </w:r>
            <w:r w:rsidRPr="00550401">
              <w:rPr>
                <w:sz w:val="18"/>
                <w:szCs w:val="18"/>
              </w:rPr>
            </w:r>
            <w:r w:rsidRPr="00550401">
              <w:rPr>
                <w:sz w:val="18"/>
                <w:szCs w:val="18"/>
              </w:rPr>
              <w:fldChar w:fldCharType="separate"/>
            </w:r>
            <w:r w:rsidR="00B177F9" w:rsidRPr="00550401">
              <w:rPr>
                <w:sz w:val="18"/>
                <w:szCs w:val="18"/>
              </w:rPr>
              <w:t>12</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_Ref402788328 \h  \* MERGEFORMAT </w:instrText>
            </w:r>
            <w:r w:rsidRPr="00550401">
              <w:rPr>
                <w:sz w:val="18"/>
                <w:szCs w:val="18"/>
              </w:rPr>
            </w:r>
            <w:r w:rsidRPr="00550401">
              <w:rPr>
                <w:sz w:val="18"/>
                <w:szCs w:val="18"/>
              </w:rPr>
              <w:fldChar w:fldCharType="separate"/>
            </w:r>
            <w:r w:rsidR="00B177F9" w:rsidRPr="00550401">
              <w:rPr>
                <w:sz w:val="18"/>
                <w:szCs w:val="18"/>
              </w:rPr>
              <w:t>Interface Definition</w:t>
            </w:r>
            <w:r w:rsidRPr="00550401">
              <w:rPr>
                <w:sz w:val="18"/>
                <w:szCs w:val="18"/>
              </w:rPr>
              <w:fldChar w:fldCharType="end"/>
            </w:r>
          </w:p>
        </w:tc>
      </w:tr>
      <w:tr w:rsidR="006344B5" w:rsidRPr="00583AE6" w14:paraId="51E5CE69"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40F2DB8E" w14:textId="77777777" w:rsidR="006344B5" w:rsidRPr="00B03232" w:rsidRDefault="006344B5" w:rsidP="006344B5">
            <w:pPr>
              <w:rPr>
                <w:rFonts w:cs="Arial"/>
                <w:sz w:val="18"/>
                <w:szCs w:val="18"/>
              </w:rPr>
            </w:pPr>
            <w:r w:rsidRPr="00B03232">
              <w:rPr>
                <w:rFonts w:cs="Arial"/>
                <w:sz w:val="18"/>
                <w:szCs w:val="18"/>
              </w:rPr>
              <w:t>6.13.5</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3FDDA7CF" w14:textId="77777777" w:rsidR="006344B5" w:rsidRPr="00B03232" w:rsidRDefault="006344B5" w:rsidP="006344B5">
            <w:pPr>
              <w:rPr>
                <w:rFonts w:cs="Arial"/>
                <w:sz w:val="18"/>
                <w:szCs w:val="18"/>
              </w:rPr>
            </w:pPr>
            <w:r w:rsidRPr="00B03232">
              <w:rPr>
                <w:rFonts w:cs="Arial"/>
                <w:sz w:val="18"/>
                <w:szCs w:val="18"/>
              </w:rPr>
              <w:t>Item Discount</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357B8625" w14:textId="77777777" w:rsidR="006344B5" w:rsidRPr="00B03232" w:rsidRDefault="006344B5" w:rsidP="006344B5">
            <w:pPr>
              <w:ind w:firstLineChars="100" w:firstLine="180"/>
              <w:rPr>
                <w:rFonts w:cs="Arial"/>
                <w:sz w:val="18"/>
                <w:szCs w:val="18"/>
              </w:rPr>
            </w:pPr>
            <w:r w:rsidRPr="00B03232">
              <w:rPr>
                <w:rFonts w:cs="Arial"/>
                <w:sz w:val="18"/>
                <w:szCs w:val="18"/>
              </w:rPr>
              <w:t>Post-import attribute list will have a Yes/No attribute for manual item discount. POS will allow manual item discount after item import if the attribute is set to Yes; otherwise POS will not allow manual item discount on the imported item.</w:t>
            </w:r>
            <w:r w:rsidRPr="00B03232">
              <w:rPr>
                <w:rFonts w:cs="Arial"/>
                <w:sz w:val="18"/>
                <w:szCs w:val="18"/>
              </w:rPr>
              <w:br/>
              <w:t>The default value is Yes.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D37E39A" w14:textId="77777777"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_Ref402788618 \r \h  \* MERGEFORMAT </w:instrText>
            </w:r>
            <w:r w:rsidRPr="00550401">
              <w:rPr>
                <w:sz w:val="18"/>
                <w:szCs w:val="18"/>
              </w:rPr>
            </w:r>
            <w:r w:rsidRPr="00550401">
              <w:rPr>
                <w:sz w:val="18"/>
                <w:szCs w:val="18"/>
              </w:rPr>
              <w:fldChar w:fldCharType="separate"/>
            </w:r>
            <w:r w:rsidR="00B177F9" w:rsidRPr="00550401">
              <w:rPr>
                <w:sz w:val="18"/>
                <w:szCs w:val="18"/>
              </w:rPr>
              <w:t>4.1</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_Ref402788620 \h  \* MERGEFORMAT </w:instrText>
            </w:r>
            <w:r w:rsidRPr="00550401">
              <w:rPr>
                <w:sz w:val="18"/>
                <w:szCs w:val="18"/>
              </w:rPr>
            </w:r>
            <w:r w:rsidRPr="00550401">
              <w:rPr>
                <w:sz w:val="18"/>
                <w:szCs w:val="18"/>
              </w:rPr>
              <w:fldChar w:fldCharType="separate"/>
            </w:r>
            <w:r w:rsidR="00B177F9" w:rsidRPr="00550401">
              <w:rPr>
                <w:sz w:val="18"/>
                <w:szCs w:val="18"/>
              </w:rPr>
              <w:t>Feature Flow</w:t>
            </w:r>
            <w:r w:rsidRPr="00550401">
              <w:rPr>
                <w:sz w:val="18"/>
                <w:szCs w:val="18"/>
              </w:rPr>
              <w:fldChar w:fldCharType="end"/>
            </w:r>
          </w:p>
          <w:p w14:paraId="6423903E" w14:textId="77777777"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_Ref402788462 \r \h  \* MERGEFORMAT </w:instrText>
            </w:r>
            <w:r w:rsidRPr="00550401">
              <w:rPr>
                <w:sz w:val="18"/>
                <w:szCs w:val="18"/>
              </w:rPr>
            </w:r>
            <w:r w:rsidRPr="00550401">
              <w:rPr>
                <w:sz w:val="18"/>
                <w:szCs w:val="18"/>
              </w:rPr>
              <w:fldChar w:fldCharType="separate"/>
            </w:r>
            <w:r w:rsidR="00B177F9" w:rsidRPr="00550401">
              <w:rPr>
                <w:sz w:val="18"/>
                <w:szCs w:val="18"/>
              </w:rPr>
              <w:t>4.3</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_Ref402788465 \h  \* MERGEFORMAT </w:instrText>
            </w:r>
            <w:r w:rsidRPr="00550401">
              <w:rPr>
                <w:sz w:val="18"/>
                <w:szCs w:val="18"/>
              </w:rPr>
            </w:r>
            <w:r w:rsidRPr="00550401">
              <w:rPr>
                <w:sz w:val="18"/>
                <w:szCs w:val="18"/>
              </w:rPr>
              <w:fldChar w:fldCharType="separate"/>
            </w:r>
            <w:r w:rsidR="00B177F9" w:rsidRPr="00550401">
              <w:rPr>
                <w:sz w:val="18"/>
                <w:szCs w:val="18"/>
              </w:rPr>
              <w:t>Main Flow</w:t>
            </w:r>
            <w:r w:rsidRPr="00550401">
              <w:rPr>
                <w:sz w:val="18"/>
                <w:szCs w:val="18"/>
              </w:rPr>
              <w:fldChar w:fldCharType="end"/>
            </w:r>
            <w:r w:rsidRPr="00550401">
              <w:rPr>
                <w:sz w:val="18"/>
                <w:szCs w:val="18"/>
              </w:rPr>
              <w:t xml:space="preserve"> </w:t>
            </w:r>
          </w:p>
          <w:p w14:paraId="0D88DC26" w14:textId="3736D98A" w:rsidR="006344B5" w:rsidRPr="00550401" w:rsidRDefault="00550401" w:rsidP="00EA2934">
            <w:pPr>
              <w:numPr>
                <w:ilvl w:val="0"/>
                <w:numId w:val="6"/>
              </w:numPr>
              <w:rPr>
                <w:sz w:val="18"/>
                <w:szCs w:val="18"/>
              </w:rPr>
            </w:pPr>
            <w:r w:rsidRPr="00550401">
              <w:rPr>
                <w:sz w:val="18"/>
                <w:szCs w:val="18"/>
              </w:rPr>
              <w:fldChar w:fldCharType="begin"/>
            </w:r>
            <w:r w:rsidRPr="00550401">
              <w:rPr>
                <w:sz w:val="18"/>
                <w:szCs w:val="18"/>
              </w:rPr>
              <w:instrText xml:space="preserve"> REF _Ref411423864 \r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5.4.2</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_Ref411423864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Item Discount Alternate Flow</w:t>
            </w:r>
            <w:r w:rsidRPr="00550401">
              <w:rPr>
                <w:sz w:val="18"/>
                <w:szCs w:val="18"/>
              </w:rPr>
              <w:fldChar w:fldCharType="end"/>
            </w:r>
          </w:p>
          <w:p w14:paraId="5ED5FA07" w14:textId="275194C7"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_Ref402788328 \r \h  \* MERGEFORMAT </w:instrText>
            </w:r>
            <w:r w:rsidRPr="00550401">
              <w:rPr>
                <w:sz w:val="18"/>
                <w:szCs w:val="18"/>
              </w:rPr>
            </w:r>
            <w:r w:rsidRPr="00550401">
              <w:rPr>
                <w:sz w:val="18"/>
                <w:szCs w:val="18"/>
              </w:rPr>
              <w:fldChar w:fldCharType="separate"/>
            </w:r>
            <w:r w:rsidR="00B177F9" w:rsidRPr="00550401">
              <w:rPr>
                <w:sz w:val="18"/>
                <w:szCs w:val="18"/>
              </w:rPr>
              <w:t>12</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_Ref402788328 \h  \* MERGEFORMAT </w:instrText>
            </w:r>
            <w:r w:rsidRPr="00550401">
              <w:rPr>
                <w:sz w:val="18"/>
                <w:szCs w:val="18"/>
              </w:rPr>
            </w:r>
            <w:r w:rsidRPr="00550401">
              <w:rPr>
                <w:sz w:val="18"/>
                <w:szCs w:val="18"/>
              </w:rPr>
              <w:fldChar w:fldCharType="separate"/>
            </w:r>
            <w:r w:rsidR="00B177F9" w:rsidRPr="00550401">
              <w:rPr>
                <w:sz w:val="18"/>
                <w:szCs w:val="18"/>
              </w:rPr>
              <w:t>Interface Definition</w:t>
            </w:r>
            <w:r w:rsidRPr="00550401">
              <w:rPr>
                <w:sz w:val="18"/>
                <w:szCs w:val="18"/>
              </w:rPr>
              <w:fldChar w:fldCharType="end"/>
            </w:r>
          </w:p>
        </w:tc>
      </w:tr>
      <w:tr w:rsidR="006344B5" w:rsidRPr="00583AE6" w14:paraId="2AC2E01E"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782C7340" w14:textId="77777777" w:rsidR="006344B5" w:rsidRPr="00B03232" w:rsidRDefault="006344B5" w:rsidP="006344B5">
            <w:pPr>
              <w:rPr>
                <w:rFonts w:cs="Arial"/>
                <w:sz w:val="18"/>
                <w:szCs w:val="18"/>
              </w:rPr>
            </w:pPr>
            <w:r w:rsidRPr="00B03232">
              <w:rPr>
                <w:rFonts w:cs="Arial"/>
                <w:sz w:val="18"/>
                <w:szCs w:val="18"/>
              </w:rPr>
              <w:t>6.13.7</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5C4E47AC" w14:textId="77777777" w:rsidR="006344B5" w:rsidRPr="00B03232" w:rsidRDefault="006344B5" w:rsidP="006344B5">
            <w:pPr>
              <w:rPr>
                <w:rFonts w:cs="Arial"/>
                <w:sz w:val="18"/>
                <w:szCs w:val="18"/>
              </w:rPr>
            </w:pPr>
            <w:r w:rsidRPr="00B03232">
              <w:rPr>
                <w:rFonts w:cs="Arial"/>
                <w:sz w:val="18"/>
                <w:szCs w:val="18"/>
              </w:rPr>
              <w:t>Item Tax Override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42208134" w14:textId="77777777" w:rsidR="006344B5" w:rsidRPr="00B03232" w:rsidRDefault="006344B5" w:rsidP="006344B5">
            <w:pPr>
              <w:ind w:firstLineChars="100" w:firstLine="180"/>
              <w:rPr>
                <w:rFonts w:cs="Arial"/>
                <w:sz w:val="18"/>
                <w:szCs w:val="18"/>
              </w:rPr>
            </w:pPr>
            <w:r w:rsidRPr="00B03232">
              <w:rPr>
                <w:rFonts w:cs="Arial"/>
                <w:sz w:val="18"/>
                <w:szCs w:val="18"/>
              </w:rPr>
              <w:t>Post-import attribute list will have a Yes/No attribute for item tax override. POS will allow item tax override after item import if the attribute is set to Yes; otherwise POS will not allow item tax override on the imported item.</w:t>
            </w:r>
            <w:r w:rsidRPr="00B03232">
              <w:rPr>
                <w:rFonts w:cs="Arial"/>
                <w:sz w:val="18"/>
                <w:szCs w:val="18"/>
              </w:rPr>
              <w:br/>
              <w:t>The default value is No.</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E5C00EB" w14:textId="77777777"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_Ref402788618 \r \h  \* MERGEFORMAT </w:instrText>
            </w:r>
            <w:r w:rsidRPr="00550401">
              <w:rPr>
                <w:sz w:val="18"/>
                <w:szCs w:val="18"/>
              </w:rPr>
            </w:r>
            <w:r w:rsidRPr="00550401">
              <w:rPr>
                <w:sz w:val="18"/>
                <w:szCs w:val="18"/>
              </w:rPr>
              <w:fldChar w:fldCharType="separate"/>
            </w:r>
            <w:r w:rsidR="00B177F9" w:rsidRPr="00550401">
              <w:rPr>
                <w:sz w:val="18"/>
                <w:szCs w:val="18"/>
              </w:rPr>
              <w:t>4.1</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_Ref402788620 \h  \* MERGEFORMAT </w:instrText>
            </w:r>
            <w:r w:rsidRPr="00550401">
              <w:rPr>
                <w:sz w:val="18"/>
                <w:szCs w:val="18"/>
              </w:rPr>
            </w:r>
            <w:r w:rsidRPr="00550401">
              <w:rPr>
                <w:sz w:val="18"/>
                <w:szCs w:val="18"/>
              </w:rPr>
              <w:fldChar w:fldCharType="separate"/>
            </w:r>
            <w:r w:rsidR="00B177F9" w:rsidRPr="00550401">
              <w:rPr>
                <w:sz w:val="18"/>
                <w:szCs w:val="18"/>
              </w:rPr>
              <w:t>Feature Flow</w:t>
            </w:r>
            <w:r w:rsidRPr="00550401">
              <w:rPr>
                <w:sz w:val="18"/>
                <w:szCs w:val="18"/>
              </w:rPr>
              <w:fldChar w:fldCharType="end"/>
            </w:r>
          </w:p>
          <w:p w14:paraId="0A9C2B37" w14:textId="77777777"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_Ref402788462 \r \h  \* MERGEFORMAT </w:instrText>
            </w:r>
            <w:r w:rsidRPr="00550401">
              <w:rPr>
                <w:sz w:val="18"/>
                <w:szCs w:val="18"/>
              </w:rPr>
            </w:r>
            <w:r w:rsidRPr="00550401">
              <w:rPr>
                <w:sz w:val="18"/>
                <w:szCs w:val="18"/>
              </w:rPr>
              <w:fldChar w:fldCharType="separate"/>
            </w:r>
            <w:r w:rsidR="00B177F9" w:rsidRPr="00550401">
              <w:rPr>
                <w:sz w:val="18"/>
                <w:szCs w:val="18"/>
              </w:rPr>
              <w:t>4.3</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_Ref402788465 \h  \* MERGEFORMAT </w:instrText>
            </w:r>
            <w:r w:rsidRPr="00550401">
              <w:rPr>
                <w:sz w:val="18"/>
                <w:szCs w:val="18"/>
              </w:rPr>
            </w:r>
            <w:r w:rsidRPr="00550401">
              <w:rPr>
                <w:sz w:val="18"/>
                <w:szCs w:val="18"/>
              </w:rPr>
              <w:fldChar w:fldCharType="separate"/>
            </w:r>
            <w:r w:rsidR="00B177F9" w:rsidRPr="00550401">
              <w:rPr>
                <w:sz w:val="18"/>
                <w:szCs w:val="18"/>
              </w:rPr>
              <w:t>Main Flow</w:t>
            </w:r>
            <w:r w:rsidRPr="00550401">
              <w:rPr>
                <w:sz w:val="18"/>
                <w:szCs w:val="18"/>
              </w:rPr>
              <w:fldChar w:fldCharType="end"/>
            </w:r>
            <w:r w:rsidRPr="00550401">
              <w:rPr>
                <w:sz w:val="18"/>
                <w:szCs w:val="18"/>
              </w:rPr>
              <w:t xml:space="preserve"> </w:t>
            </w:r>
          </w:p>
          <w:p w14:paraId="289E7804" w14:textId="7369ED0E" w:rsidR="006344B5" w:rsidRPr="00550401" w:rsidRDefault="00550401" w:rsidP="00EA2934">
            <w:pPr>
              <w:numPr>
                <w:ilvl w:val="0"/>
                <w:numId w:val="6"/>
              </w:numPr>
              <w:rPr>
                <w:sz w:val="18"/>
                <w:szCs w:val="18"/>
              </w:rPr>
            </w:pPr>
            <w:r w:rsidRPr="00550401">
              <w:rPr>
                <w:sz w:val="18"/>
                <w:szCs w:val="18"/>
              </w:rPr>
              <w:fldChar w:fldCharType="begin"/>
            </w:r>
            <w:r w:rsidRPr="00550401">
              <w:rPr>
                <w:sz w:val="18"/>
                <w:szCs w:val="18"/>
              </w:rPr>
              <w:instrText xml:space="preserve"> REF _Ref411423895 \r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5.4.3</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_Ref411423895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Item Tax Override Alternate Flow</w:t>
            </w:r>
            <w:r w:rsidRPr="00550401">
              <w:rPr>
                <w:sz w:val="18"/>
                <w:szCs w:val="18"/>
              </w:rPr>
              <w:fldChar w:fldCharType="end"/>
            </w:r>
          </w:p>
          <w:p w14:paraId="74097B0F" w14:textId="35B7962F"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_Ref402788328 \r \h  \* MERGEFORMAT </w:instrText>
            </w:r>
            <w:r w:rsidRPr="00550401">
              <w:rPr>
                <w:sz w:val="18"/>
                <w:szCs w:val="18"/>
              </w:rPr>
            </w:r>
            <w:r w:rsidRPr="00550401">
              <w:rPr>
                <w:sz w:val="18"/>
                <w:szCs w:val="18"/>
              </w:rPr>
              <w:fldChar w:fldCharType="separate"/>
            </w:r>
            <w:r w:rsidR="00B177F9" w:rsidRPr="00550401">
              <w:rPr>
                <w:sz w:val="18"/>
                <w:szCs w:val="18"/>
              </w:rPr>
              <w:t>12</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_Ref402788328 \h  \* MERGEFORMAT </w:instrText>
            </w:r>
            <w:r w:rsidRPr="00550401">
              <w:rPr>
                <w:sz w:val="18"/>
                <w:szCs w:val="18"/>
              </w:rPr>
            </w:r>
            <w:r w:rsidRPr="00550401">
              <w:rPr>
                <w:sz w:val="18"/>
                <w:szCs w:val="18"/>
              </w:rPr>
              <w:fldChar w:fldCharType="separate"/>
            </w:r>
            <w:r w:rsidR="00B177F9" w:rsidRPr="00550401">
              <w:rPr>
                <w:sz w:val="18"/>
                <w:szCs w:val="18"/>
              </w:rPr>
              <w:t>Interface Definition</w:t>
            </w:r>
            <w:r w:rsidRPr="00550401">
              <w:rPr>
                <w:sz w:val="18"/>
                <w:szCs w:val="18"/>
              </w:rPr>
              <w:fldChar w:fldCharType="end"/>
            </w:r>
          </w:p>
        </w:tc>
      </w:tr>
      <w:tr w:rsidR="006344B5" w:rsidRPr="00583AE6" w14:paraId="60B9AD47"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111CA782" w14:textId="77777777" w:rsidR="006344B5" w:rsidRPr="00B03232" w:rsidRDefault="006344B5" w:rsidP="006344B5">
            <w:pPr>
              <w:rPr>
                <w:rFonts w:cs="Arial"/>
                <w:sz w:val="18"/>
                <w:szCs w:val="18"/>
              </w:rPr>
            </w:pPr>
            <w:r w:rsidRPr="00B03232">
              <w:rPr>
                <w:rFonts w:cs="Arial"/>
                <w:sz w:val="18"/>
                <w:szCs w:val="18"/>
              </w:rPr>
              <w:t>6.13.8</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1352DA14" w14:textId="77777777" w:rsidR="006344B5" w:rsidRPr="00B03232" w:rsidRDefault="006344B5" w:rsidP="006344B5">
            <w:pPr>
              <w:rPr>
                <w:rFonts w:cs="Arial"/>
                <w:sz w:val="18"/>
                <w:szCs w:val="18"/>
              </w:rPr>
            </w:pPr>
            <w:r w:rsidRPr="00B03232">
              <w:rPr>
                <w:rFonts w:cs="Arial"/>
                <w:sz w:val="18"/>
                <w:szCs w:val="18"/>
              </w:rPr>
              <w:t>Item Tax Exemption</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6C84FF6A" w14:textId="77777777" w:rsidR="006344B5" w:rsidRPr="00B03232" w:rsidRDefault="006344B5" w:rsidP="006344B5">
            <w:pPr>
              <w:ind w:firstLineChars="100" w:firstLine="180"/>
              <w:rPr>
                <w:rFonts w:cs="Arial"/>
                <w:sz w:val="18"/>
                <w:szCs w:val="18"/>
              </w:rPr>
            </w:pPr>
            <w:r w:rsidRPr="00B03232">
              <w:rPr>
                <w:rFonts w:cs="Arial"/>
                <w:sz w:val="18"/>
                <w:szCs w:val="18"/>
              </w:rPr>
              <w:t>Post-import attribute list will have a Yes/No attribute for item tax exemption. POS will allow item tax exemption  after item import if the attribute is set to Yes; otherwise POS will not allow item tax exemption on the imported item.</w:t>
            </w:r>
            <w:r w:rsidRPr="00B03232">
              <w:rPr>
                <w:rFonts w:cs="Arial"/>
                <w:sz w:val="18"/>
                <w:szCs w:val="18"/>
              </w:rPr>
              <w:br/>
              <w:t>The default value is Yes.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99F0D29" w14:textId="77777777"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_Ref402788618 \r \h  \* MERGEFORMAT </w:instrText>
            </w:r>
            <w:r w:rsidRPr="00550401">
              <w:rPr>
                <w:sz w:val="18"/>
                <w:szCs w:val="18"/>
              </w:rPr>
            </w:r>
            <w:r w:rsidRPr="00550401">
              <w:rPr>
                <w:sz w:val="18"/>
                <w:szCs w:val="18"/>
              </w:rPr>
              <w:fldChar w:fldCharType="separate"/>
            </w:r>
            <w:r w:rsidR="00B177F9" w:rsidRPr="00550401">
              <w:rPr>
                <w:sz w:val="18"/>
                <w:szCs w:val="18"/>
              </w:rPr>
              <w:t>4.1</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_Ref402788620 \h  \* MERGEFORMAT </w:instrText>
            </w:r>
            <w:r w:rsidRPr="00550401">
              <w:rPr>
                <w:sz w:val="18"/>
                <w:szCs w:val="18"/>
              </w:rPr>
            </w:r>
            <w:r w:rsidRPr="00550401">
              <w:rPr>
                <w:sz w:val="18"/>
                <w:szCs w:val="18"/>
              </w:rPr>
              <w:fldChar w:fldCharType="separate"/>
            </w:r>
            <w:r w:rsidR="00B177F9" w:rsidRPr="00550401">
              <w:rPr>
                <w:sz w:val="18"/>
                <w:szCs w:val="18"/>
              </w:rPr>
              <w:t>Feature Flow</w:t>
            </w:r>
            <w:r w:rsidRPr="00550401">
              <w:rPr>
                <w:sz w:val="18"/>
                <w:szCs w:val="18"/>
              </w:rPr>
              <w:fldChar w:fldCharType="end"/>
            </w:r>
          </w:p>
          <w:p w14:paraId="55C8999D" w14:textId="77777777"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_Ref402788462 \r \h  \* MERGEFORMAT </w:instrText>
            </w:r>
            <w:r w:rsidRPr="00550401">
              <w:rPr>
                <w:sz w:val="18"/>
                <w:szCs w:val="18"/>
              </w:rPr>
            </w:r>
            <w:r w:rsidRPr="00550401">
              <w:rPr>
                <w:sz w:val="18"/>
                <w:szCs w:val="18"/>
              </w:rPr>
              <w:fldChar w:fldCharType="separate"/>
            </w:r>
            <w:r w:rsidR="00B177F9" w:rsidRPr="00550401">
              <w:rPr>
                <w:sz w:val="18"/>
                <w:szCs w:val="18"/>
              </w:rPr>
              <w:t>4.3</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_Ref402788465 \h  \* MERGEFORMAT </w:instrText>
            </w:r>
            <w:r w:rsidRPr="00550401">
              <w:rPr>
                <w:sz w:val="18"/>
                <w:szCs w:val="18"/>
              </w:rPr>
            </w:r>
            <w:r w:rsidRPr="00550401">
              <w:rPr>
                <w:sz w:val="18"/>
                <w:szCs w:val="18"/>
              </w:rPr>
              <w:fldChar w:fldCharType="separate"/>
            </w:r>
            <w:r w:rsidR="00B177F9" w:rsidRPr="00550401">
              <w:rPr>
                <w:sz w:val="18"/>
                <w:szCs w:val="18"/>
              </w:rPr>
              <w:t>Main Flow</w:t>
            </w:r>
            <w:r w:rsidRPr="00550401">
              <w:rPr>
                <w:sz w:val="18"/>
                <w:szCs w:val="18"/>
              </w:rPr>
              <w:fldChar w:fldCharType="end"/>
            </w:r>
            <w:r w:rsidRPr="00550401">
              <w:rPr>
                <w:sz w:val="18"/>
                <w:szCs w:val="18"/>
              </w:rPr>
              <w:t xml:space="preserve"> </w:t>
            </w:r>
          </w:p>
          <w:p w14:paraId="780CC0FE" w14:textId="0943D85E" w:rsidR="006344B5" w:rsidRPr="00550401" w:rsidRDefault="00550401" w:rsidP="00EA2934">
            <w:pPr>
              <w:numPr>
                <w:ilvl w:val="0"/>
                <w:numId w:val="6"/>
              </w:numPr>
              <w:rPr>
                <w:sz w:val="18"/>
                <w:szCs w:val="18"/>
              </w:rPr>
            </w:pPr>
            <w:r w:rsidRPr="00550401">
              <w:rPr>
                <w:sz w:val="18"/>
                <w:szCs w:val="18"/>
              </w:rPr>
              <w:fldChar w:fldCharType="begin"/>
            </w:r>
            <w:r w:rsidRPr="00550401">
              <w:rPr>
                <w:sz w:val="18"/>
                <w:szCs w:val="18"/>
              </w:rPr>
              <w:instrText xml:space="preserve"> REF _Ref411423925 \r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5.4.4</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_Ref411423925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Item Tax Exempt Alternate Flow</w:t>
            </w:r>
            <w:r w:rsidRPr="00550401">
              <w:rPr>
                <w:sz w:val="18"/>
                <w:szCs w:val="18"/>
              </w:rPr>
              <w:fldChar w:fldCharType="end"/>
            </w:r>
          </w:p>
          <w:p w14:paraId="454770A8" w14:textId="79E69A80"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_Ref402788328 \r \h  \* MERGEFORMAT </w:instrText>
            </w:r>
            <w:r w:rsidRPr="00550401">
              <w:rPr>
                <w:sz w:val="18"/>
                <w:szCs w:val="18"/>
              </w:rPr>
            </w:r>
            <w:r w:rsidRPr="00550401">
              <w:rPr>
                <w:sz w:val="18"/>
                <w:szCs w:val="18"/>
              </w:rPr>
              <w:fldChar w:fldCharType="separate"/>
            </w:r>
            <w:r w:rsidR="00B177F9" w:rsidRPr="00550401">
              <w:rPr>
                <w:sz w:val="18"/>
                <w:szCs w:val="18"/>
              </w:rPr>
              <w:t>12</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_Ref402788328 \h  \* MERGEFORMAT </w:instrText>
            </w:r>
            <w:r w:rsidRPr="00550401">
              <w:rPr>
                <w:sz w:val="18"/>
                <w:szCs w:val="18"/>
              </w:rPr>
            </w:r>
            <w:r w:rsidRPr="00550401">
              <w:rPr>
                <w:sz w:val="18"/>
                <w:szCs w:val="18"/>
              </w:rPr>
              <w:fldChar w:fldCharType="separate"/>
            </w:r>
            <w:r w:rsidR="00B177F9" w:rsidRPr="00550401">
              <w:rPr>
                <w:sz w:val="18"/>
                <w:szCs w:val="18"/>
              </w:rPr>
              <w:t>Interface Definition</w:t>
            </w:r>
            <w:r w:rsidRPr="00550401">
              <w:rPr>
                <w:sz w:val="18"/>
                <w:szCs w:val="18"/>
              </w:rPr>
              <w:fldChar w:fldCharType="end"/>
            </w:r>
          </w:p>
        </w:tc>
      </w:tr>
      <w:tr w:rsidR="006344B5" w:rsidRPr="00583AE6" w14:paraId="0306916F"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4E396B3D" w14:textId="77777777" w:rsidR="006344B5" w:rsidRPr="00B03232" w:rsidRDefault="006344B5" w:rsidP="006344B5">
            <w:pPr>
              <w:rPr>
                <w:rFonts w:cs="Arial"/>
                <w:sz w:val="18"/>
                <w:szCs w:val="18"/>
              </w:rPr>
            </w:pPr>
            <w:r w:rsidRPr="00B03232">
              <w:rPr>
                <w:rFonts w:cs="Arial"/>
                <w:sz w:val="18"/>
                <w:szCs w:val="18"/>
              </w:rPr>
              <w:t>6.13.10</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0BD3D2F6" w14:textId="77777777" w:rsidR="006344B5" w:rsidRPr="00B03232" w:rsidRDefault="006344B5" w:rsidP="006344B5">
            <w:pPr>
              <w:rPr>
                <w:rFonts w:cs="Arial"/>
                <w:sz w:val="18"/>
                <w:szCs w:val="18"/>
              </w:rPr>
            </w:pPr>
            <w:r w:rsidRPr="00B03232">
              <w:rPr>
                <w:rFonts w:cs="Arial"/>
                <w:sz w:val="18"/>
                <w:szCs w:val="18"/>
              </w:rPr>
              <w:t>Kits on the Fly</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5850EC00" w14:textId="77777777" w:rsidR="006344B5" w:rsidRPr="00B03232" w:rsidRDefault="006344B5" w:rsidP="006344B5">
            <w:pPr>
              <w:ind w:firstLineChars="100" w:firstLine="180"/>
              <w:rPr>
                <w:rFonts w:cs="Arial"/>
                <w:sz w:val="18"/>
                <w:szCs w:val="18"/>
              </w:rPr>
            </w:pPr>
            <w:r w:rsidRPr="00B03232">
              <w:rPr>
                <w:rFonts w:cs="Arial"/>
                <w:sz w:val="18"/>
                <w:szCs w:val="18"/>
              </w:rPr>
              <w:t>Post-import attribute list will have a Yes/No attribute for kits on the fly. POS will allow the item being in a kit after item import if the attribute is set to Yes; otherwise POS will not show the imported item in the eligible item list when creating a kit.</w:t>
            </w:r>
            <w:r w:rsidRPr="00B03232">
              <w:rPr>
                <w:rFonts w:cs="Arial"/>
                <w:sz w:val="18"/>
                <w:szCs w:val="18"/>
              </w:rPr>
              <w:br/>
              <w:t>The default value is Yes.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485C997" w14:textId="77777777"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_Ref402788618 \r \h  \* MERGEFORMAT </w:instrText>
            </w:r>
            <w:r w:rsidRPr="00550401">
              <w:rPr>
                <w:sz w:val="18"/>
                <w:szCs w:val="18"/>
              </w:rPr>
            </w:r>
            <w:r w:rsidRPr="00550401">
              <w:rPr>
                <w:sz w:val="18"/>
                <w:szCs w:val="18"/>
              </w:rPr>
              <w:fldChar w:fldCharType="separate"/>
            </w:r>
            <w:r w:rsidR="00B177F9" w:rsidRPr="00550401">
              <w:rPr>
                <w:sz w:val="18"/>
                <w:szCs w:val="18"/>
              </w:rPr>
              <w:t>4.1</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_Ref402788620 \h  \* MERGEFORMAT </w:instrText>
            </w:r>
            <w:r w:rsidRPr="00550401">
              <w:rPr>
                <w:sz w:val="18"/>
                <w:szCs w:val="18"/>
              </w:rPr>
            </w:r>
            <w:r w:rsidRPr="00550401">
              <w:rPr>
                <w:sz w:val="18"/>
                <w:szCs w:val="18"/>
              </w:rPr>
              <w:fldChar w:fldCharType="separate"/>
            </w:r>
            <w:r w:rsidR="00B177F9" w:rsidRPr="00550401">
              <w:rPr>
                <w:sz w:val="18"/>
                <w:szCs w:val="18"/>
              </w:rPr>
              <w:t>Feature Flow</w:t>
            </w:r>
            <w:r w:rsidRPr="00550401">
              <w:rPr>
                <w:sz w:val="18"/>
                <w:szCs w:val="18"/>
              </w:rPr>
              <w:fldChar w:fldCharType="end"/>
            </w:r>
          </w:p>
          <w:p w14:paraId="0B9381DF" w14:textId="77777777"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_Ref402788462 \r \h  \* MERGEFORMAT </w:instrText>
            </w:r>
            <w:r w:rsidRPr="00550401">
              <w:rPr>
                <w:sz w:val="18"/>
                <w:szCs w:val="18"/>
              </w:rPr>
            </w:r>
            <w:r w:rsidRPr="00550401">
              <w:rPr>
                <w:sz w:val="18"/>
                <w:szCs w:val="18"/>
              </w:rPr>
              <w:fldChar w:fldCharType="separate"/>
            </w:r>
            <w:r w:rsidR="00B177F9" w:rsidRPr="00550401">
              <w:rPr>
                <w:sz w:val="18"/>
                <w:szCs w:val="18"/>
              </w:rPr>
              <w:t>4.3</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_Ref402788465 \h  \* MERGEFORMAT </w:instrText>
            </w:r>
            <w:r w:rsidRPr="00550401">
              <w:rPr>
                <w:sz w:val="18"/>
                <w:szCs w:val="18"/>
              </w:rPr>
            </w:r>
            <w:r w:rsidRPr="00550401">
              <w:rPr>
                <w:sz w:val="18"/>
                <w:szCs w:val="18"/>
              </w:rPr>
              <w:fldChar w:fldCharType="separate"/>
            </w:r>
            <w:r w:rsidR="00B177F9" w:rsidRPr="00550401">
              <w:rPr>
                <w:sz w:val="18"/>
                <w:szCs w:val="18"/>
              </w:rPr>
              <w:t>Main Flow</w:t>
            </w:r>
            <w:r w:rsidRPr="00550401">
              <w:rPr>
                <w:sz w:val="18"/>
                <w:szCs w:val="18"/>
              </w:rPr>
              <w:fldChar w:fldCharType="end"/>
            </w:r>
            <w:r w:rsidRPr="00550401">
              <w:rPr>
                <w:sz w:val="18"/>
                <w:szCs w:val="18"/>
              </w:rPr>
              <w:t xml:space="preserve"> </w:t>
            </w:r>
          </w:p>
          <w:p w14:paraId="17417915" w14:textId="2DBAC16A" w:rsidR="006344B5" w:rsidRPr="00550401" w:rsidRDefault="00550401" w:rsidP="00EA2934">
            <w:pPr>
              <w:numPr>
                <w:ilvl w:val="0"/>
                <w:numId w:val="6"/>
              </w:numPr>
              <w:rPr>
                <w:sz w:val="18"/>
                <w:szCs w:val="18"/>
              </w:rPr>
            </w:pPr>
            <w:r w:rsidRPr="00550401">
              <w:rPr>
                <w:sz w:val="18"/>
                <w:szCs w:val="18"/>
              </w:rPr>
              <w:fldChar w:fldCharType="begin"/>
            </w:r>
            <w:r w:rsidRPr="00550401">
              <w:rPr>
                <w:sz w:val="18"/>
                <w:szCs w:val="18"/>
              </w:rPr>
              <w:instrText xml:space="preserve"> REF _Ref411423974 \r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5.4.5</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_Ref411423974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Kits on the Fly Alternate Flow</w:t>
            </w:r>
            <w:r w:rsidRPr="00550401">
              <w:rPr>
                <w:sz w:val="18"/>
                <w:szCs w:val="18"/>
              </w:rPr>
              <w:fldChar w:fldCharType="end"/>
            </w:r>
          </w:p>
          <w:p w14:paraId="337AA487" w14:textId="4F184F17"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_Ref402788328 \r \h  \* MERGEFORMAT </w:instrText>
            </w:r>
            <w:r w:rsidRPr="00550401">
              <w:rPr>
                <w:sz w:val="18"/>
                <w:szCs w:val="18"/>
              </w:rPr>
            </w:r>
            <w:r w:rsidRPr="00550401">
              <w:rPr>
                <w:sz w:val="18"/>
                <w:szCs w:val="18"/>
              </w:rPr>
              <w:fldChar w:fldCharType="separate"/>
            </w:r>
            <w:r w:rsidR="00B177F9" w:rsidRPr="00550401">
              <w:rPr>
                <w:sz w:val="18"/>
                <w:szCs w:val="18"/>
              </w:rPr>
              <w:t>12</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_Ref402788328 \h  \* MERGEFORMAT </w:instrText>
            </w:r>
            <w:r w:rsidRPr="00550401">
              <w:rPr>
                <w:sz w:val="18"/>
                <w:szCs w:val="18"/>
              </w:rPr>
            </w:r>
            <w:r w:rsidRPr="00550401">
              <w:rPr>
                <w:sz w:val="18"/>
                <w:szCs w:val="18"/>
              </w:rPr>
              <w:fldChar w:fldCharType="separate"/>
            </w:r>
            <w:r w:rsidR="00B177F9" w:rsidRPr="00550401">
              <w:rPr>
                <w:sz w:val="18"/>
                <w:szCs w:val="18"/>
              </w:rPr>
              <w:t>Interface Definition</w:t>
            </w:r>
            <w:r w:rsidRPr="00550401">
              <w:rPr>
                <w:sz w:val="18"/>
                <w:szCs w:val="18"/>
              </w:rPr>
              <w:fldChar w:fldCharType="end"/>
            </w:r>
          </w:p>
        </w:tc>
      </w:tr>
      <w:tr w:rsidR="006344B5" w:rsidRPr="00583AE6" w14:paraId="739174F2"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2E060041" w14:textId="77777777" w:rsidR="006344B5" w:rsidRPr="00B03232" w:rsidRDefault="006344B5" w:rsidP="006344B5">
            <w:pPr>
              <w:rPr>
                <w:rFonts w:cs="Arial"/>
                <w:sz w:val="18"/>
                <w:szCs w:val="18"/>
              </w:rPr>
            </w:pPr>
            <w:r w:rsidRPr="00B03232">
              <w:rPr>
                <w:rFonts w:cs="Arial"/>
                <w:sz w:val="18"/>
                <w:szCs w:val="18"/>
              </w:rPr>
              <w:t>6.13.11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3744888B" w14:textId="77777777" w:rsidR="006344B5" w:rsidRPr="00B03232" w:rsidRDefault="006344B5" w:rsidP="006344B5">
            <w:pPr>
              <w:rPr>
                <w:rFonts w:cs="Arial"/>
                <w:sz w:val="18"/>
                <w:szCs w:val="18"/>
              </w:rPr>
            </w:pPr>
            <w:r w:rsidRPr="00B03232">
              <w:rPr>
                <w:rFonts w:cs="Arial"/>
                <w:sz w:val="18"/>
                <w:szCs w:val="18"/>
              </w:rPr>
              <w:t>Value Packages</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5B371F8D" w14:textId="77777777" w:rsidR="006344B5" w:rsidRPr="00B03232" w:rsidRDefault="006344B5" w:rsidP="006344B5">
            <w:pPr>
              <w:ind w:firstLineChars="100" w:firstLine="180"/>
              <w:rPr>
                <w:rFonts w:cs="Arial"/>
                <w:sz w:val="18"/>
                <w:szCs w:val="18"/>
              </w:rPr>
            </w:pPr>
            <w:r w:rsidRPr="00B03232">
              <w:rPr>
                <w:rFonts w:cs="Arial"/>
                <w:sz w:val="18"/>
                <w:szCs w:val="18"/>
              </w:rPr>
              <w:t>Post-import attribute list will have an attribute for value packages. The attribute can have the following possible values.</w:t>
            </w:r>
            <w:r w:rsidRPr="00B03232">
              <w:rPr>
                <w:rFonts w:cs="Arial"/>
                <w:sz w:val="18"/>
                <w:szCs w:val="18"/>
              </w:rPr>
              <w:br/>
              <w:t>1. a value indicates POS will not allow the imported item to be part of a value package. That means POS will take the item out of consideration when evaluating value packages.</w:t>
            </w:r>
            <w:r w:rsidRPr="00B03232">
              <w:rPr>
                <w:rFonts w:cs="Arial"/>
                <w:sz w:val="18"/>
                <w:szCs w:val="18"/>
              </w:rPr>
              <w:br/>
              <w:t>2. a value indicates POS will allow the imported item to be part of a value package, and also allow the price of the imported item to be updated by applicable value packages.</w:t>
            </w:r>
            <w:r w:rsidRPr="00B03232">
              <w:rPr>
                <w:rFonts w:cs="Arial"/>
                <w:sz w:val="18"/>
                <w:szCs w:val="18"/>
              </w:rPr>
              <w:br/>
              <w:t>3. a value indicates POS will allow the imported item to be part of a value package, but the item price will not be updated by value packages.</w:t>
            </w:r>
            <w:r w:rsidRPr="00B03232">
              <w:rPr>
                <w:rFonts w:cs="Arial"/>
                <w:sz w:val="18"/>
                <w:szCs w:val="18"/>
              </w:rPr>
              <w:br/>
            </w:r>
            <w:r w:rsidRPr="00B03232">
              <w:rPr>
                <w:rFonts w:cs="Arial"/>
                <w:sz w:val="18"/>
                <w:szCs w:val="18"/>
              </w:rPr>
              <w:br/>
              <w:t>The default value will allow the imported item to be in a value package and its price can also be updated by the value packages applied, i.e., #2 in the value list above.</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4A9E837" w14:textId="77777777"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_Ref402788618 \r \h  \* MERGEFORMAT </w:instrText>
            </w:r>
            <w:r w:rsidRPr="00550401">
              <w:rPr>
                <w:sz w:val="18"/>
                <w:szCs w:val="18"/>
              </w:rPr>
            </w:r>
            <w:r w:rsidRPr="00550401">
              <w:rPr>
                <w:sz w:val="18"/>
                <w:szCs w:val="18"/>
              </w:rPr>
              <w:fldChar w:fldCharType="separate"/>
            </w:r>
            <w:r w:rsidR="00B177F9" w:rsidRPr="00550401">
              <w:rPr>
                <w:sz w:val="18"/>
                <w:szCs w:val="18"/>
              </w:rPr>
              <w:t>4.1</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_Ref402788620 \h  \* MERGEFORMAT </w:instrText>
            </w:r>
            <w:r w:rsidRPr="00550401">
              <w:rPr>
                <w:sz w:val="18"/>
                <w:szCs w:val="18"/>
              </w:rPr>
            </w:r>
            <w:r w:rsidRPr="00550401">
              <w:rPr>
                <w:sz w:val="18"/>
                <w:szCs w:val="18"/>
              </w:rPr>
              <w:fldChar w:fldCharType="separate"/>
            </w:r>
            <w:r w:rsidR="00B177F9" w:rsidRPr="00550401">
              <w:rPr>
                <w:sz w:val="18"/>
                <w:szCs w:val="18"/>
              </w:rPr>
              <w:t>Feature Flow</w:t>
            </w:r>
            <w:r w:rsidRPr="00550401">
              <w:rPr>
                <w:sz w:val="18"/>
                <w:szCs w:val="18"/>
              </w:rPr>
              <w:fldChar w:fldCharType="end"/>
            </w:r>
          </w:p>
          <w:p w14:paraId="753E49B6" w14:textId="77777777"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_Ref402788462 \r \h  \* MERGEFORMAT </w:instrText>
            </w:r>
            <w:r w:rsidRPr="00550401">
              <w:rPr>
                <w:sz w:val="18"/>
                <w:szCs w:val="18"/>
              </w:rPr>
            </w:r>
            <w:r w:rsidRPr="00550401">
              <w:rPr>
                <w:sz w:val="18"/>
                <w:szCs w:val="18"/>
              </w:rPr>
              <w:fldChar w:fldCharType="separate"/>
            </w:r>
            <w:r w:rsidR="00B177F9" w:rsidRPr="00550401">
              <w:rPr>
                <w:sz w:val="18"/>
                <w:szCs w:val="18"/>
              </w:rPr>
              <w:t>4.3</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_Ref402788465 \h  \* MERGEFORMAT </w:instrText>
            </w:r>
            <w:r w:rsidRPr="00550401">
              <w:rPr>
                <w:sz w:val="18"/>
                <w:szCs w:val="18"/>
              </w:rPr>
            </w:r>
            <w:r w:rsidRPr="00550401">
              <w:rPr>
                <w:sz w:val="18"/>
                <w:szCs w:val="18"/>
              </w:rPr>
              <w:fldChar w:fldCharType="separate"/>
            </w:r>
            <w:r w:rsidR="00B177F9" w:rsidRPr="00550401">
              <w:rPr>
                <w:sz w:val="18"/>
                <w:szCs w:val="18"/>
              </w:rPr>
              <w:t>Main Flow</w:t>
            </w:r>
            <w:r w:rsidRPr="00550401">
              <w:rPr>
                <w:sz w:val="18"/>
                <w:szCs w:val="18"/>
              </w:rPr>
              <w:fldChar w:fldCharType="end"/>
            </w:r>
            <w:r w:rsidRPr="00550401">
              <w:rPr>
                <w:sz w:val="18"/>
                <w:szCs w:val="18"/>
              </w:rPr>
              <w:t xml:space="preserve"> </w:t>
            </w:r>
          </w:p>
          <w:p w14:paraId="70462058" w14:textId="1A116B46" w:rsidR="006344B5" w:rsidRPr="00550401" w:rsidRDefault="00550401" w:rsidP="00EA2934">
            <w:pPr>
              <w:numPr>
                <w:ilvl w:val="0"/>
                <w:numId w:val="6"/>
              </w:numPr>
              <w:rPr>
                <w:sz w:val="18"/>
                <w:szCs w:val="18"/>
              </w:rPr>
            </w:pPr>
            <w:r w:rsidRPr="00550401">
              <w:rPr>
                <w:sz w:val="18"/>
                <w:szCs w:val="18"/>
              </w:rPr>
              <w:fldChar w:fldCharType="begin"/>
            </w:r>
            <w:r w:rsidRPr="00550401">
              <w:rPr>
                <w:sz w:val="18"/>
                <w:szCs w:val="18"/>
              </w:rPr>
              <w:instrText xml:space="preserve"> REF _Ref411424368 \r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5.4.12</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_Ref411424368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Deal Processing Alternate Flow</w:t>
            </w:r>
            <w:r w:rsidRPr="00550401">
              <w:rPr>
                <w:sz w:val="18"/>
                <w:szCs w:val="18"/>
              </w:rPr>
              <w:fldChar w:fldCharType="end"/>
            </w:r>
          </w:p>
          <w:p w14:paraId="6CC24301" w14:textId="3CE24BE4" w:rsidR="006344B5" w:rsidRPr="00550401" w:rsidRDefault="006344B5" w:rsidP="00EA2934">
            <w:pPr>
              <w:numPr>
                <w:ilvl w:val="0"/>
                <w:numId w:val="6"/>
              </w:numPr>
              <w:rPr>
                <w:sz w:val="18"/>
                <w:szCs w:val="18"/>
              </w:rPr>
            </w:pPr>
            <w:r w:rsidRPr="00550401">
              <w:rPr>
                <w:sz w:val="18"/>
                <w:szCs w:val="18"/>
              </w:rPr>
              <w:fldChar w:fldCharType="begin"/>
            </w:r>
            <w:r w:rsidRPr="00550401">
              <w:rPr>
                <w:sz w:val="18"/>
                <w:szCs w:val="18"/>
              </w:rPr>
              <w:instrText xml:space="preserve"> REF _Ref402788328 \r \h  \* MERGEFORMAT </w:instrText>
            </w:r>
            <w:r w:rsidRPr="00550401">
              <w:rPr>
                <w:sz w:val="18"/>
                <w:szCs w:val="18"/>
              </w:rPr>
            </w:r>
            <w:r w:rsidRPr="00550401">
              <w:rPr>
                <w:sz w:val="18"/>
                <w:szCs w:val="18"/>
              </w:rPr>
              <w:fldChar w:fldCharType="separate"/>
            </w:r>
            <w:r w:rsidR="00B177F9" w:rsidRPr="00550401">
              <w:rPr>
                <w:sz w:val="18"/>
                <w:szCs w:val="18"/>
              </w:rPr>
              <w:t>12</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_Ref402788328 \h  \* MERGEFORMAT </w:instrText>
            </w:r>
            <w:r w:rsidRPr="00550401">
              <w:rPr>
                <w:sz w:val="18"/>
                <w:szCs w:val="18"/>
              </w:rPr>
            </w:r>
            <w:r w:rsidRPr="00550401">
              <w:rPr>
                <w:sz w:val="18"/>
                <w:szCs w:val="18"/>
              </w:rPr>
              <w:fldChar w:fldCharType="separate"/>
            </w:r>
            <w:r w:rsidR="00B177F9" w:rsidRPr="00550401">
              <w:rPr>
                <w:sz w:val="18"/>
                <w:szCs w:val="18"/>
              </w:rPr>
              <w:t>Interface Definition</w:t>
            </w:r>
            <w:r w:rsidRPr="00550401">
              <w:rPr>
                <w:sz w:val="18"/>
                <w:szCs w:val="18"/>
              </w:rPr>
              <w:fldChar w:fldCharType="end"/>
            </w:r>
          </w:p>
        </w:tc>
      </w:tr>
      <w:tr w:rsidR="006344B5" w:rsidRPr="00583AE6" w14:paraId="5A33B1F2"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2E406439" w14:textId="77777777" w:rsidR="006344B5" w:rsidRPr="00B03232" w:rsidRDefault="006344B5" w:rsidP="006344B5">
            <w:pPr>
              <w:rPr>
                <w:rFonts w:cs="Arial"/>
                <w:sz w:val="18"/>
                <w:szCs w:val="18"/>
              </w:rPr>
            </w:pPr>
            <w:r w:rsidRPr="00B03232">
              <w:rPr>
                <w:rFonts w:cs="Arial"/>
                <w:sz w:val="18"/>
                <w:szCs w:val="18"/>
              </w:rPr>
              <w:t>6.13.12</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77519F5E" w14:textId="77777777" w:rsidR="006344B5" w:rsidRPr="00B03232" w:rsidRDefault="006344B5" w:rsidP="006344B5">
            <w:pPr>
              <w:rPr>
                <w:rFonts w:cs="Arial"/>
                <w:sz w:val="18"/>
                <w:szCs w:val="18"/>
              </w:rPr>
            </w:pPr>
            <w:r w:rsidRPr="00B03232">
              <w:rPr>
                <w:rFonts w:cs="Arial"/>
                <w:sz w:val="18"/>
                <w:szCs w:val="18"/>
              </w:rPr>
              <w:t>Virtual Receipt</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115BCFFD" w14:textId="77777777" w:rsidR="006344B5" w:rsidRPr="00B03232" w:rsidRDefault="006344B5" w:rsidP="006344B5">
            <w:pPr>
              <w:ind w:firstLineChars="100" w:firstLine="180"/>
              <w:rPr>
                <w:rFonts w:cs="Arial"/>
                <w:sz w:val="18"/>
                <w:szCs w:val="18"/>
              </w:rPr>
            </w:pPr>
            <w:r w:rsidRPr="00B03232">
              <w:rPr>
                <w:rFonts w:cs="Arial"/>
                <w:sz w:val="18"/>
                <w:szCs w:val="18"/>
              </w:rPr>
              <w:t>POS import list will have an attribute for defining the colour that will be used in the virtual receipt, to identify the imported items.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A46D3B0" w14:textId="0057419A" w:rsidR="006344B5" w:rsidRPr="008E5457" w:rsidRDefault="0041650D" w:rsidP="0041650D">
            <w:pPr>
              <w:numPr>
                <w:ilvl w:val="0"/>
                <w:numId w:val="6"/>
              </w:numPr>
              <w:rPr>
                <w:sz w:val="18"/>
                <w:szCs w:val="18"/>
              </w:rPr>
            </w:pPr>
            <w:r w:rsidRPr="000B34AA">
              <w:rPr>
                <w:sz w:val="18"/>
                <w:szCs w:val="18"/>
              </w:rPr>
              <w:fldChar w:fldCharType="begin"/>
            </w:r>
            <w:r w:rsidRPr="000B34AA">
              <w:rPr>
                <w:sz w:val="18"/>
                <w:szCs w:val="18"/>
              </w:rPr>
              <w:instrText xml:space="preserve"> REF _Ref402788462 \r \h  \* MERGEFORMAT </w:instrText>
            </w:r>
            <w:r w:rsidRPr="000B34AA">
              <w:rPr>
                <w:sz w:val="18"/>
                <w:szCs w:val="18"/>
              </w:rPr>
            </w:r>
            <w:r w:rsidRPr="000B34AA">
              <w:rPr>
                <w:sz w:val="18"/>
                <w:szCs w:val="18"/>
              </w:rPr>
              <w:fldChar w:fldCharType="separate"/>
            </w:r>
            <w:r w:rsidR="00B177F9">
              <w:rPr>
                <w:sz w:val="18"/>
                <w:szCs w:val="18"/>
              </w:rPr>
              <w:t>4.3</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_Ref402788465 \h  \* MERGEFORMAT </w:instrText>
            </w:r>
            <w:r w:rsidRPr="000B34AA">
              <w:rPr>
                <w:sz w:val="18"/>
                <w:szCs w:val="18"/>
              </w:rPr>
            </w:r>
            <w:r w:rsidRPr="000B34AA">
              <w:rPr>
                <w:sz w:val="18"/>
                <w:szCs w:val="18"/>
              </w:rPr>
              <w:fldChar w:fldCharType="separate"/>
            </w:r>
            <w:r w:rsidR="00B177F9" w:rsidRPr="00B177F9">
              <w:rPr>
                <w:sz w:val="18"/>
                <w:szCs w:val="18"/>
              </w:rPr>
              <w:t>Main Flow</w:t>
            </w:r>
            <w:r w:rsidRPr="000B34AA">
              <w:rPr>
                <w:sz w:val="18"/>
                <w:szCs w:val="18"/>
              </w:rPr>
              <w:fldChar w:fldCharType="end"/>
            </w:r>
            <w:r w:rsidRPr="000B34AA">
              <w:rPr>
                <w:sz w:val="18"/>
                <w:szCs w:val="18"/>
              </w:rPr>
              <w:t xml:space="preserve"> </w:t>
            </w:r>
          </w:p>
        </w:tc>
      </w:tr>
      <w:tr w:rsidR="006344B5" w:rsidRPr="00583AE6" w14:paraId="050DD8B7"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0C3E74CC" w14:textId="77777777" w:rsidR="006344B5" w:rsidRPr="00B03232" w:rsidRDefault="006344B5" w:rsidP="006344B5">
            <w:pPr>
              <w:rPr>
                <w:rFonts w:cs="Arial"/>
                <w:sz w:val="18"/>
                <w:szCs w:val="18"/>
              </w:rPr>
            </w:pPr>
            <w:r w:rsidRPr="00B03232">
              <w:rPr>
                <w:rFonts w:cs="Arial"/>
                <w:sz w:val="18"/>
                <w:szCs w:val="18"/>
              </w:rPr>
              <w:t>6.14</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53136E74" w14:textId="77777777" w:rsidR="006344B5" w:rsidRPr="00B03232" w:rsidRDefault="006344B5" w:rsidP="006344B5">
            <w:pPr>
              <w:rPr>
                <w:rFonts w:cs="Arial"/>
                <w:sz w:val="18"/>
                <w:szCs w:val="18"/>
              </w:rPr>
            </w:pPr>
            <w:r w:rsidRPr="00B03232">
              <w:rPr>
                <w:rFonts w:cs="Arial"/>
                <w:sz w:val="18"/>
                <w:szCs w:val="18"/>
              </w:rPr>
              <w:t>Import Validation</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2B8148C2" w14:textId="77777777" w:rsidR="006344B5" w:rsidRPr="00B03232" w:rsidRDefault="006344B5" w:rsidP="006344B5">
            <w:pPr>
              <w:rPr>
                <w:rFonts w:cs="Arial"/>
                <w:sz w:val="18"/>
                <w:szCs w:val="18"/>
              </w:rPr>
            </w:pPr>
            <w:r w:rsidRPr="00B03232">
              <w:rPr>
                <w:rFonts w:cs="Arial"/>
                <w:sz w:val="18"/>
                <w:szCs w:val="18"/>
              </w:rPr>
              <w:t>Before importing the order, POS will validate the items in the Universal Basket Import response message. POS will reject the whole order if it cannot import any one of the items.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F3E6A91" w14:textId="77777777" w:rsidR="006344B5" w:rsidRPr="000B34AA" w:rsidRDefault="006344B5" w:rsidP="00EA2934">
            <w:pPr>
              <w:numPr>
                <w:ilvl w:val="0"/>
                <w:numId w:val="6"/>
              </w:numPr>
              <w:rPr>
                <w:sz w:val="18"/>
                <w:szCs w:val="18"/>
              </w:rPr>
            </w:pPr>
            <w:r w:rsidRPr="000B34AA">
              <w:rPr>
                <w:sz w:val="18"/>
                <w:szCs w:val="18"/>
              </w:rPr>
              <w:fldChar w:fldCharType="begin"/>
            </w:r>
            <w:r w:rsidRPr="000B34AA">
              <w:rPr>
                <w:sz w:val="18"/>
                <w:szCs w:val="18"/>
              </w:rPr>
              <w:instrText xml:space="preserve"> REF _Ref402788618 \r \h  \* MERGEFORMAT </w:instrText>
            </w:r>
            <w:r w:rsidRPr="000B34AA">
              <w:rPr>
                <w:sz w:val="18"/>
                <w:szCs w:val="18"/>
              </w:rPr>
            </w:r>
            <w:r w:rsidRPr="000B34AA">
              <w:rPr>
                <w:sz w:val="18"/>
                <w:szCs w:val="18"/>
              </w:rPr>
              <w:fldChar w:fldCharType="separate"/>
            </w:r>
            <w:r w:rsidR="00B177F9">
              <w:rPr>
                <w:sz w:val="18"/>
                <w:szCs w:val="18"/>
              </w:rPr>
              <w:t>4.1</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_Ref402788620 \h  \* MERGEFORMAT </w:instrText>
            </w:r>
            <w:r w:rsidRPr="000B34AA">
              <w:rPr>
                <w:sz w:val="18"/>
                <w:szCs w:val="18"/>
              </w:rPr>
            </w:r>
            <w:r w:rsidRPr="000B34AA">
              <w:rPr>
                <w:sz w:val="18"/>
                <w:szCs w:val="18"/>
              </w:rPr>
              <w:fldChar w:fldCharType="separate"/>
            </w:r>
            <w:r w:rsidR="00B177F9" w:rsidRPr="00B177F9">
              <w:rPr>
                <w:sz w:val="18"/>
                <w:szCs w:val="18"/>
              </w:rPr>
              <w:t>Feature Flow</w:t>
            </w:r>
            <w:r w:rsidRPr="000B34AA">
              <w:rPr>
                <w:sz w:val="18"/>
                <w:szCs w:val="18"/>
              </w:rPr>
              <w:fldChar w:fldCharType="end"/>
            </w:r>
          </w:p>
          <w:p w14:paraId="488B37A2" w14:textId="77777777" w:rsidR="006344B5" w:rsidRPr="000B34AA" w:rsidRDefault="006344B5" w:rsidP="00EA2934">
            <w:pPr>
              <w:numPr>
                <w:ilvl w:val="0"/>
                <w:numId w:val="6"/>
              </w:numPr>
              <w:rPr>
                <w:sz w:val="18"/>
                <w:szCs w:val="18"/>
              </w:rPr>
            </w:pPr>
            <w:r w:rsidRPr="000B34AA">
              <w:rPr>
                <w:sz w:val="18"/>
                <w:szCs w:val="18"/>
              </w:rPr>
              <w:fldChar w:fldCharType="begin"/>
            </w:r>
            <w:r w:rsidRPr="000B34AA">
              <w:rPr>
                <w:sz w:val="18"/>
                <w:szCs w:val="18"/>
              </w:rPr>
              <w:instrText xml:space="preserve"> REF _Ref402788462 \r \h  \* MERGEFORMAT </w:instrText>
            </w:r>
            <w:r w:rsidRPr="000B34AA">
              <w:rPr>
                <w:sz w:val="18"/>
                <w:szCs w:val="18"/>
              </w:rPr>
            </w:r>
            <w:r w:rsidRPr="000B34AA">
              <w:rPr>
                <w:sz w:val="18"/>
                <w:szCs w:val="18"/>
              </w:rPr>
              <w:fldChar w:fldCharType="separate"/>
            </w:r>
            <w:r w:rsidR="00B177F9">
              <w:rPr>
                <w:sz w:val="18"/>
                <w:szCs w:val="18"/>
              </w:rPr>
              <w:t>4.3</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_Ref402788465 \h  \* MERGEFORMAT </w:instrText>
            </w:r>
            <w:r w:rsidRPr="000B34AA">
              <w:rPr>
                <w:sz w:val="18"/>
                <w:szCs w:val="18"/>
              </w:rPr>
            </w:r>
            <w:r w:rsidRPr="000B34AA">
              <w:rPr>
                <w:sz w:val="18"/>
                <w:szCs w:val="18"/>
              </w:rPr>
              <w:fldChar w:fldCharType="separate"/>
            </w:r>
            <w:r w:rsidR="00B177F9" w:rsidRPr="00B177F9">
              <w:rPr>
                <w:sz w:val="18"/>
                <w:szCs w:val="18"/>
              </w:rPr>
              <w:t>Main Flow</w:t>
            </w:r>
            <w:r w:rsidRPr="000B34AA">
              <w:rPr>
                <w:sz w:val="18"/>
                <w:szCs w:val="18"/>
              </w:rPr>
              <w:fldChar w:fldCharType="end"/>
            </w:r>
            <w:r w:rsidRPr="000B34AA">
              <w:rPr>
                <w:sz w:val="18"/>
                <w:szCs w:val="18"/>
              </w:rPr>
              <w:t xml:space="preserve"> </w:t>
            </w:r>
          </w:p>
          <w:p w14:paraId="19D1148B" w14:textId="50863A60" w:rsidR="006344B5" w:rsidRPr="008E5457" w:rsidRDefault="006344B5" w:rsidP="00EA2934">
            <w:pPr>
              <w:numPr>
                <w:ilvl w:val="0"/>
                <w:numId w:val="6"/>
              </w:numPr>
              <w:rPr>
                <w:sz w:val="18"/>
                <w:szCs w:val="18"/>
              </w:rPr>
            </w:pPr>
            <w:r w:rsidRPr="000B34AA">
              <w:rPr>
                <w:sz w:val="18"/>
                <w:szCs w:val="18"/>
              </w:rPr>
              <w:fldChar w:fldCharType="begin"/>
            </w:r>
            <w:r w:rsidRPr="000B34AA">
              <w:rPr>
                <w:sz w:val="18"/>
                <w:szCs w:val="18"/>
              </w:rPr>
              <w:instrText xml:space="preserve"> REF _Ref402788328 \r \h  \* MERGEFORMAT </w:instrText>
            </w:r>
            <w:r w:rsidRPr="000B34AA">
              <w:rPr>
                <w:sz w:val="18"/>
                <w:szCs w:val="18"/>
              </w:rPr>
            </w:r>
            <w:r w:rsidRPr="000B34AA">
              <w:rPr>
                <w:sz w:val="18"/>
                <w:szCs w:val="18"/>
              </w:rPr>
              <w:fldChar w:fldCharType="separate"/>
            </w:r>
            <w:r w:rsidR="00B177F9">
              <w:rPr>
                <w:sz w:val="18"/>
                <w:szCs w:val="18"/>
              </w:rPr>
              <w:t>12</w:t>
            </w:r>
            <w:r w:rsidRPr="000B34AA">
              <w:rPr>
                <w:sz w:val="18"/>
                <w:szCs w:val="18"/>
              </w:rPr>
              <w:fldChar w:fldCharType="end"/>
            </w:r>
            <w:r w:rsidRPr="000B34AA">
              <w:rPr>
                <w:sz w:val="18"/>
                <w:szCs w:val="18"/>
              </w:rPr>
              <w:t xml:space="preserve"> </w:t>
            </w:r>
            <w:r w:rsidRPr="000B34AA">
              <w:rPr>
                <w:sz w:val="18"/>
                <w:szCs w:val="18"/>
              </w:rPr>
              <w:fldChar w:fldCharType="begin"/>
            </w:r>
            <w:r w:rsidRPr="000B34AA">
              <w:rPr>
                <w:sz w:val="18"/>
                <w:szCs w:val="18"/>
              </w:rPr>
              <w:instrText xml:space="preserve"> REF _Ref402788328 \h  \* MERGEFORMAT </w:instrText>
            </w:r>
            <w:r w:rsidRPr="000B34AA">
              <w:rPr>
                <w:sz w:val="18"/>
                <w:szCs w:val="18"/>
              </w:rPr>
            </w:r>
            <w:r w:rsidRPr="000B34AA">
              <w:rPr>
                <w:sz w:val="18"/>
                <w:szCs w:val="18"/>
              </w:rPr>
              <w:fldChar w:fldCharType="separate"/>
            </w:r>
            <w:r w:rsidR="00B177F9" w:rsidRPr="00B177F9">
              <w:rPr>
                <w:sz w:val="18"/>
                <w:szCs w:val="18"/>
              </w:rPr>
              <w:t>Interface Definition</w:t>
            </w:r>
            <w:r w:rsidRPr="000B34AA">
              <w:rPr>
                <w:sz w:val="18"/>
                <w:szCs w:val="18"/>
              </w:rPr>
              <w:fldChar w:fldCharType="end"/>
            </w:r>
          </w:p>
        </w:tc>
      </w:tr>
      <w:tr w:rsidR="006344B5" w:rsidRPr="00583AE6" w14:paraId="0B597E83"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7F3F8B24" w14:textId="77777777" w:rsidR="006344B5" w:rsidRPr="00B03232" w:rsidRDefault="006344B5" w:rsidP="006344B5">
            <w:pPr>
              <w:rPr>
                <w:rFonts w:cs="Arial"/>
                <w:sz w:val="18"/>
                <w:szCs w:val="18"/>
              </w:rPr>
            </w:pPr>
            <w:r w:rsidRPr="00B03232">
              <w:rPr>
                <w:rFonts w:cs="Arial"/>
                <w:sz w:val="18"/>
                <w:szCs w:val="18"/>
              </w:rPr>
              <w:lastRenderedPageBreak/>
              <w:t>6.14.1</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43C9D9CA" w14:textId="77777777" w:rsidR="006344B5" w:rsidRPr="00B03232" w:rsidRDefault="006344B5" w:rsidP="006344B5">
            <w:pPr>
              <w:rPr>
                <w:rFonts w:cs="Arial"/>
                <w:sz w:val="18"/>
                <w:szCs w:val="18"/>
              </w:rPr>
            </w:pPr>
            <w:r w:rsidRPr="00B03232">
              <w:rPr>
                <w:rFonts w:cs="Arial"/>
                <w:sz w:val="18"/>
                <w:szCs w:val="18"/>
              </w:rPr>
              <w:t>Import Validation</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31B50203" w14:textId="77777777" w:rsidR="006344B5" w:rsidRPr="00B03232" w:rsidRDefault="006344B5" w:rsidP="006344B5">
            <w:pPr>
              <w:ind w:firstLineChars="100" w:firstLine="180"/>
              <w:rPr>
                <w:rFonts w:cs="Arial"/>
                <w:sz w:val="18"/>
                <w:szCs w:val="18"/>
              </w:rPr>
            </w:pPr>
            <w:r w:rsidRPr="00B03232">
              <w:rPr>
                <w:rFonts w:cs="Arial"/>
                <w:sz w:val="18"/>
                <w:szCs w:val="18"/>
              </w:rPr>
              <w:t>Item cannot be imported into POS if it doesn't exist in POS database.</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9CDE1A5" w14:textId="77777777"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_Ref402788618 \r \h  \* MERGEFORMAT </w:instrText>
            </w:r>
            <w:r w:rsidRPr="006344B5">
              <w:rPr>
                <w:sz w:val="18"/>
                <w:szCs w:val="18"/>
              </w:rPr>
            </w:r>
            <w:r w:rsidRPr="006344B5">
              <w:rPr>
                <w:sz w:val="18"/>
                <w:szCs w:val="18"/>
              </w:rPr>
              <w:fldChar w:fldCharType="separate"/>
            </w:r>
            <w:r w:rsidR="00B177F9">
              <w:rPr>
                <w:sz w:val="18"/>
                <w:szCs w:val="18"/>
              </w:rPr>
              <w:t>4.1</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_Ref402788620 \h  \* MERGEFORMAT </w:instrText>
            </w:r>
            <w:r w:rsidRPr="006344B5">
              <w:rPr>
                <w:sz w:val="18"/>
                <w:szCs w:val="18"/>
              </w:rPr>
            </w:r>
            <w:r w:rsidRPr="006344B5">
              <w:rPr>
                <w:sz w:val="18"/>
                <w:szCs w:val="18"/>
              </w:rPr>
              <w:fldChar w:fldCharType="separate"/>
            </w:r>
            <w:r w:rsidR="00B177F9" w:rsidRPr="00B177F9">
              <w:rPr>
                <w:sz w:val="18"/>
                <w:szCs w:val="18"/>
              </w:rPr>
              <w:t>Feature Flow</w:t>
            </w:r>
            <w:r w:rsidRPr="006344B5">
              <w:rPr>
                <w:sz w:val="18"/>
                <w:szCs w:val="18"/>
              </w:rPr>
              <w:fldChar w:fldCharType="end"/>
            </w:r>
          </w:p>
          <w:p w14:paraId="4A56671C" w14:textId="77777777"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_Ref402788462 \r \h  \* MERGEFORMAT </w:instrText>
            </w:r>
            <w:r w:rsidRPr="006344B5">
              <w:rPr>
                <w:sz w:val="18"/>
                <w:szCs w:val="18"/>
              </w:rPr>
            </w:r>
            <w:r w:rsidRPr="006344B5">
              <w:rPr>
                <w:sz w:val="18"/>
                <w:szCs w:val="18"/>
              </w:rPr>
              <w:fldChar w:fldCharType="separate"/>
            </w:r>
            <w:r w:rsidR="00B177F9">
              <w:rPr>
                <w:sz w:val="18"/>
                <w:szCs w:val="18"/>
              </w:rPr>
              <w:t>4.3</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_Ref402788465 \h  \* MERGEFORMAT </w:instrText>
            </w:r>
            <w:r w:rsidRPr="006344B5">
              <w:rPr>
                <w:sz w:val="18"/>
                <w:szCs w:val="18"/>
              </w:rPr>
            </w:r>
            <w:r w:rsidRPr="006344B5">
              <w:rPr>
                <w:sz w:val="18"/>
                <w:szCs w:val="18"/>
              </w:rPr>
              <w:fldChar w:fldCharType="separate"/>
            </w:r>
            <w:r w:rsidR="00B177F9" w:rsidRPr="00B177F9">
              <w:rPr>
                <w:sz w:val="18"/>
                <w:szCs w:val="18"/>
              </w:rPr>
              <w:t>Main Flow</w:t>
            </w:r>
            <w:r w:rsidRPr="006344B5">
              <w:rPr>
                <w:sz w:val="18"/>
                <w:szCs w:val="18"/>
              </w:rPr>
              <w:fldChar w:fldCharType="end"/>
            </w:r>
            <w:r w:rsidRPr="006344B5">
              <w:rPr>
                <w:sz w:val="18"/>
                <w:szCs w:val="18"/>
              </w:rPr>
              <w:t xml:space="preserve"> </w:t>
            </w:r>
          </w:p>
          <w:p w14:paraId="7E4763F1" w14:textId="654D1438"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_Ref401915678 \r \h </w:instrText>
            </w:r>
            <w:r>
              <w:rPr>
                <w:sz w:val="18"/>
                <w:szCs w:val="18"/>
              </w:rPr>
              <w:instrText xml:space="preserve"> \* MERGEFORMAT </w:instrText>
            </w:r>
            <w:r w:rsidRPr="006344B5">
              <w:rPr>
                <w:sz w:val="18"/>
                <w:szCs w:val="18"/>
              </w:rPr>
            </w:r>
            <w:r w:rsidRPr="006344B5">
              <w:rPr>
                <w:sz w:val="18"/>
                <w:szCs w:val="18"/>
              </w:rPr>
              <w:fldChar w:fldCharType="separate"/>
            </w:r>
            <w:r w:rsidR="00B177F9">
              <w:rPr>
                <w:sz w:val="18"/>
                <w:szCs w:val="18"/>
              </w:rPr>
              <w:t>4.4.3</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_Ref401915678 \h </w:instrText>
            </w:r>
            <w:r>
              <w:rPr>
                <w:sz w:val="18"/>
                <w:szCs w:val="18"/>
              </w:rPr>
              <w:instrText xml:space="preserve"> \* MERGEFORMAT </w:instrText>
            </w:r>
            <w:r w:rsidRPr="006344B5">
              <w:rPr>
                <w:sz w:val="18"/>
                <w:szCs w:val="18"/>
              </w:rPr>
            </w:r>
            <w:r w:rsidRPr="006344B5">
              <w:rPr>
                <w:sz w:val="18"/>
                <w:szCs w:val="18"/>
              </w:rPr>
              <w:fldChar w:fldCharType="separate"/>
            </w:r>
            <w:r w:rsidR="00B177F9" w:rsidRPr="00B177F9">
              <w:rPr>
                <w:sz w:val="18"/>
                <w:szCs w:val="18"/>
              </w:rPr>
              <w:t>Not on File Item Alternate Flow</w:t>
            </w:r>
            <w:r w:rsidRPr="006344B5">
              <w:rPr>
                <w:sz w:val="18"/>
                <w:szCs w:val="18"/>
              </w:rPr>
              <w:fldChar w:fldCharType="end"/>
            </w:r>
          </w:p>
          <w:p w14:paraId="081AE896" w14:textId="487A58D4"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_Ref402788328 \r \h  \* MERGEFORMAT </w:instrText>
            </w:r>
            <w:r w:rsidRPr="006344B5">
              <w:rPr>
                <w:sz w:val="18"/>
                <w:szCs w:val="18"/>
              </w:rPr>
            </w:r>
            <w:r w:rsidRPr="006344B5">
              <w:rPr>
                <w:sz w:val="18"/>
                <w:szCs w:val="18"/>
              </w:rPr>
              <w:fldChar w:fldCharType="separate"/>
            </w:r>
            <w:r w:rsidR="00B177F9">
              <w:rPr>
                <w:sz w:val="18"/>
                <w:szCs w:val="18"/>
              </w:rPr>
              <w:t>12</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_Ref402788328 \h  \* MERGEFORMAT </w:instrText>
            </w:r>
            <w:r w:rsidRPr="006344B5">
              <w:rPr>
                <w:sz w:val="18"/>
                <w:szCs w:val="18"/>
              </w:rPr>
            </w:r>
            <w:r w:rsidRPr="006344B5">
              <w:rPr>
                <w:sz w:val="18"/>
                <w:szCs w:val="18"/>
              </w:rPr>
              <w:fldChar w:fldCharType="separate"/>
            </w:r>
            <w:r w:rsidR="00B177F9" w:rsidRPr="00B177F9">
              <w:rPr>
                <w:sz w:val="18"/>
                <w:szCs w:val="18"/>
              </w:rPr>
              <w:t>Interface Definition</w:t>
            </w:r>
            <w:r w:rsidRPr="006344B5">
              <w:rPr>
                <w:sz w:val="18"/>
                <w:szCs w:val="18"/>
              </w:rPr>
              <w:fldChar w:fldCharType="end"/>
            </w:r>
          </w:p>
        </w:tc>
      </w:tr>
      <w:tr w:rsidR="006344B5" w:rsidRPr="00583AE6" w14:paraId="75EA16EE"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03572E07" w14:textId="77777777" w:rsidR="006344B5" w:rsidRPr="00B03232" w:rsidRDefault="006344B5" w:rsidP="006344B5">
            <w:pPr>
              <w:rPr>
                <w:rFonts w:cs="Arial"/>
                <w:sz w:val="18"/>
                <w:szCs w:val="18"/>
              </w:rPr>
            </w:pPr>
            <w:r w:rsidRPr="00B03232">
              <w:rPr>
                <w:rFonts w:cs="Arial"/>
                <w:sz w:val="18"/>
                <w:szCs w:val="18"/>
              </w:rPr>
              <w:t>6.14.2</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428D6C21" w14:textId="77777777" w:rsidR="006344B5" w:rsidRPr="00B03232" w:rsidRDefault="006344B5" w:rsidP="006344B5">
            <w:pPr>
              <w:rPr>
                <w:rFonts w:cs="Arial"/>
                <w:sz w:val="18"/>
                <w:szCs w:val="18"/>
              </w:rPr>
            </w:pPr>
            <w:r w:rsidRPr="00B03232">
              <w:rPr>
                <w:rFonts w:cs="Arial"/>
                <w:sz w:val="18"/>
                <w:szCs w:val="18"/>
              </w:rPr>
              <w:t>Import Validation</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467A008F" w14:textId="77777777" w:rsidR="006344B5" w:rsidRPr="00B03232" w:rsidRDefault="006344B5" w:rsidP="006344B5">
            <w:pPr>
              <w:ind w:firstLineChars="100" w:firstLine="180"/>
              <w:rPr>
                <w:rFonts w:cs="Arial"/>
                <w:sz w:val="18"/>
                <w:szCs w:val="18"/>
              </w:rPr>
            </w:pPr>
            <w:r w:rsidRPr="00B03232">
              <w:rPr>
                <w:rFonts w:cs="Arial"/>
                <w:sz w:val="18"/>
                <w:szCs w:val="18"/>
              </w:rPr>
              <w:t>Item cannot be imported into POS if it cannot be sold in POS.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E70694B" w14:textId="77777777"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_Ref402788618 \r \h  \* MERGEFORMAT </w:instrText>
            </w:r>
            <w:r w:rsidRPr="006344B5">
              <w:rPr>
                <w:sz w:val="18"/>
                <w:szCs w:val="18"/>
              </w:rPr>
            </w:r>
            <w:r w:rsidRPr="006344B5">
              <w:rPr>
                <w:sz w:val="18"/>
                <w:szCs w:val="18"/>
              </w:rPr>
              <w:fldChar w:fldCharType="separate"/>
            </w:r>
            <w:r w:rsidR="00B177F9">
              <w:rPr>
                <w:sz w:val="18"/>
                <w:szCs w:val="18"/>
              </w:rPr>
              <w:t>4.1</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_Ref402788620 \h  \* MERGEFORMAT </w:instrText>
            </w:r>
            <w:r w:rsidRPr="006344B5">
              <w:rPr>
                <w:sz w:val="18"/>
                <w:szCs w:val="18"/>
              </w:rPr>
            </w:r>
            <w:r w:rsidRPr="006344B5">
              <w:rPr>
                <w:sz w:val="18"/>
                <w:szCs w:val="18"/>
              </w:rPr>
              <w:fldChar w:fldCharType="separate"/>
            </w:r>
            <w:r w:rsidR="00B177F9" w:rsidRPr="00B177F9">
              <w:rPr>
                <w:sz w:val="18"/>
                <w:szCs w:val="18"/>
              </w:rPr>
              <w:t>Feature Flow</w:t>
            </w:r>
            <w:r w:rsidRPr="006344B5">
              <w:rPr>
                <w:sz w:val="18"/>
                <w:szCs w:val="18"/>
              </w:rPr>
              <w:fldChar w:fldCharType="end"/>
            </w:r>
          </w:p>
          <w:p w14:paraId="398460BA" w14:textId="77777777"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_Ref402788462 \r \h  \* MERGEFORMAT </w:instrText>
            </w:r>
            <w:r w:rsidRPr="006344B5">
              <w:rPr>
                <w:sz w:val="18"/>
                <w:szCs w:val="18"/>
              </w:rPr>
            </w:r>
            <w:r w:rsidRPr="006344B5">
              <w:rPr>
                <w:sz w:val="18"/>
                <w:szCs w:val="18"/>
              </w:rPr>
              <w:fldChar w:fldCharType="separate"/>
            </w:r>
            <w:r w:rsidR="00B177F9">
              <w:rPr>
                <w:sz w:val="18"/>
                <w:szCs w:val="18"/>
              </w:rPr>
              <w:t>4.3</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_Ref402788465 \h  \* MERGEFORMAT </w:instrText>
            </w:r>
            <w:r w:rsidRPr="006344B5">
              <w:rPr>
                <w:sz w:val="18"/>
                <w:szCs w:val="18"/>
              </w:rPr>
            </w:r>
            <w:r w:rsidRPr="006344B5">
              <w:rPr>
                <w:sz w:val="18"/>
                <w:szCs w:val="18"/>
              </w:rPr>
              <w:fldChar w:fldCharType="separate"/>
            </w:r>
            <w:r w:rsidR="00B177F9" w:rsidRPr="00B177F9">
              <w:rPr>
                <w:sz w:val="18"/>
                <w:szCs w:val="18"/>
              </w:rPr>
              <w:t>Main Flow</w:t>
            </w:r>
            <w:r w:rsidRPr="006344B5">
              <w:rPr>
                <w:sz w:val="18"/>
                <w:szCs w:val="18"/>
              </w:rPr>
              <w:fldChar w:fldCharType="end"/>
            </w:r>
            <w:r w:rsidRPr="006344B5">
              <w:rPr>
                <w:sz w:val="18"/>
                <w:szCs w:val="18"/>
              </w:rPr>
              <w:t xml:space="preserve"> </w:t>
            </w:r>
          </w:p>
          <w:p w14:paraId="136D38E4" w14:textId="18AEA2B2"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_Ref401917284 \r \h </w:instrText>
            </w:r>
            <w:r>
              <w:rPr>
                <w:sz w:val="18"/>
                <w:szCs w:val="18"/>
              </w:rPr>
              <w:instrText xml:space="preserve"> \* MERGEFORMAT </w:instrText>
            </w:r>
            <w:r w:rsidRPr="006344B5">
              <w:rPr>
                <w:sz w:val="18"/>
                <w:szCs w:val="18"/>
              </w:rPr>
            </w:r>
            <w:r w:rsidRPr="006344B5">
              <w:rPr>
                <w:sz w:val="18"/>
                <w:szCs w:val="18"/>
              </w:rPr>
              <w:fldChar w:fldCharType="separate"/>
            </w:r>
            <w:r w:rsidR="00B177F9">
              <w:rPr>
                <w:sz w:val="18"/>
                <w:szCs w:val="18"/>
              </w:rPr>
              <w:t>4.4.12</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_Ref401917284 \h </w:instrText>
            </w:r>
            <w:r>
              <w:rPr>
                <w:sz w:val="18"/>
                <w:szCs w:val="18"/>
              </w:rPr>
              <w:instrText xml:space="preserve"> \* MERGEFORMAT </w:instrText>
            </w:r>
            <w:r w:rsidRPr="006344B5">
              <w:rPr>
                <w:sz w:val="18"/>
                <w:szCs w:val="18"/>
              </w:rPr>
            </w:r>
            <w:r w:rsidRPr="006344B5">
              <w:rPr>
                <w:sz w:val="18"/>
                <w:szCs w:val="18"/>
              </w:rPr>
              <w:fldChar w:fldCharType="separate"/>
            </w:r>
            <w:r w:rsidR="00B177F9" w:rsidRPr="00B177F9">
              <w:rPr>
                <w:sz w:val="18"/>
                <w:szCs w:val="18"/>
              </w:rPr>
              <w:t>Unsellable Item Alternate Flow</w:t>
            </w:r>
            <w:r w:rsidRPr="006344B5">
              <w:rPr>
                <w:sz w:val="18"/>
                <w:szCs w:val="18"/>
              </w:rPr>
              <w:fldChar w:fldCharType="end"/>
            </w:r>
          </w:p>
          <w:p w14:paraId="51744E3B" w14:textId="7EA44CCB"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_Ref402788328 \r \h  \* MERGEFORMAT </w:instrText>
            </w:r>
            <w:r w:rsidRPr="006344B5">
              <w:rPr>
                <w:sz w:val="18"/>
                <w:szCs w:val="18"/>
              </w:rPr>
            </w:r>
            <w:r w:rsidRPr="006344B5">
              <w:rPr>
                <w:sz w:val="18"/>
                <w:szCs w:val="18"/>
              </w:rPr>
              <w:fldChar w:fldCharType="separate"/>
            </w:r>
            <w:r w:rsidR="00B177F9">
              <w:rPr>
                <w:sz w:val="18"/>
                <w:szCs w:val="18"/>
              </w:rPr>
              <w:t>12</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_Ref402788328 \h  \* MERGEFORMAT </w:instrText>
            </w:r>
            <w:r w:rsidRPr="006344B5">
              <w:rPr>
                <w:sz w:val="18"/>
                <w:szCs w:val="18"/>
              </w:rPr>
            </w:r>
            <w:r w:rsidRPr="006344B5">
              <w:rPr>
                <w:sz w:val="18"/>
                <w:szCs w:val="18"/>
              </w:rPr>
              <w:fldChar w:fldCharType="separate"/>
            </w:r>
            <w:r w:rsidR="00B177F9" w:rsidRPr="00B177F9">
              <w:rPr>
                <w:sz w:val="18"/>
                <w:szCs w:val="18"/>
              </w:rPr>
              <w:t>Interface Definition</w:t>
            </w:r>
            <w:r w:rsidRPr="006344B5">
              <w:rPr>
                <w:sz w:val="18"/>
                <w:szCs w:val="18"/>
              </w:rPr>
              <w:fldChar w:fldCharType="end"/>
            </w:r>
          </w:p>
        </w:tc>
      </w:tr>
      <w:tr w:rsidR="006344B5" w:rsidRPr="00583AE6" w14:paraId="3AB90889"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307E9F13" w14:textId="77777777" w:rsidR="006344B5" w:rsidRPr="00B03232" w:rsidRDefault="006344B5" w:rsidP="006344B5">
            <w:pPr>
              <w:rPr>
                <w:rFonts w:cs="Arial"/>
                <w:sz w:val="18"/>
                <w:szCs w:val="18"/>
              </w:rPr>
            </w:pPr>
            <w:r w:rsidRPr="00B03232">
              <w:rPr>
                <w:rFonts w:cs="Arial"/>
                <w:sz w:val="18"/>
                <w:szCs w:val="18"/>
              </w:rPr>
              <w:t>6.14.3</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04A96410" w14:textId="77777777" w:rsidR="006344B5" w:rsidRPr="00B03232" w:rsidRDefault="006344B5" w:rsidP="006344B5">
            <w:pPr>
              <w:rPr>
                <w:rFonts w:cs="Arial"/>
                <w:sz w:val="18"/>
                <w:szCs w:val="18"/>
              </w:rPr>
            </w:pPr>
            <w:r w:rsidRPr="00B03232">
              <w:rPr>
                <w:rFonts w:cs="Arial"/>
                <w:sz w:val="18"/>
                <w:szCs w:val="18"/>
              </w:rPr>
              <w:t>Import Validation</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71706A37" w14:textId="77777777" w:rsidR="006344B5" w:rsidRPr="00B03232" w:rsidRDefault="006344B5" w:rsidP="006344B5">
            <w:pPr>
              <w:ind w:firstLineChars="100" w:firstLine="180"/>
              <w:rPr>
                <w:rFonts w:cs="Arial"/>
                <w:sz w:val="18"/>
                <w:szCs w:val="18"/>
              </w:rPr>
            </w:pPr>
            <w:r w:rsidRPr="00B03232">
              <w:rPr>
                <w:rFonts w:cs="Arial"/>
                <w:sz w:val="18"/>
                <w:szCs w:val="18"/>
              </w:rPr>
              <w:t>Item cannot be imported into POS if it is a pre-order item.</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493CCE4" w14:textId="77777777"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_Ref402788618 \r \h  \* MERGEFORMAT </w:instrText>
            </w:r>
            <w:r w:rsidRPr="006344B5">
              <w:rPr>
                <w:sz w:val="18"/>
                <w:szCs w:val="18"/>
              </w:rPr>
            </w:r>
            <w:r w:rsidRPr="006344B5">
              <w:rPr>
                <w:sz w:val="18"/>
                <w:szCs w:val="18"/>
              </w:rPr>
              <w:fldChar w:fldCharType="separate"/>
            </w:r>
            <w:r w:rsidR="00B177F9">
              <w:rPr>
                <w:sz w:val="18"/>
                <w:szCs w:val="18"/>
              </w:rPr>
              <w:t>4.1</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_Ref402788620 \h  \* MERGEFORMAT </w:instrText>
            </w:r>
            <w:r w:rsidRPr="006344B5">
              <w:rPr>
                <w:sz w:val="18"/>
                <w:szCs w:val="18"/>
              </w:rPr>
            </w:r>
            <w:r w:rsidRPr="006344B5">
              <w:rPr>
                <w:sz w:val="18"/>
                <w:szCs w:val="18"/>
              </w:rPr>
              <w:fldChar w:fldCharType="separate"/>
            </w:r>
            <w:r w:rsidR="00B177F9" w:rsidRPr="00B177F9">
              <w:rPr>
                <w:sz w:val="18"/>
                <w:szCs w:val="18"/>
              </w:rPr>
              <w:t>Feature Flow</w:t>
            </w:r>
            <w:r w:rsidRPr="006344B5">
              <w:rPr>
                <w:sz w:val="18"/>
                <w:szCs w:val="18"/>
              </w:rPr>
              <w:fldChar w:fldCharType="end"/>
            </w:r>
          </w:p>
          <w:p w14:paraId="75282695" w14:textId="77777777"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_Ref402788462 \r \h  \* MERGEFORMAT </w:instrText>
            </w:r>
            <w:r w:rsidRPr="006344B5">
              <w:rPr>
                <w:sz w:val="18"/>
                <w:szCs w:val="18"/>
              </w:rPr>
            </w:r>
            <w:r w:rsidRPr="006344B5">
              <w:rPr>
                <w:sz w:val="18"/>
                <w:szCs w:val="18"/>
              </w:rPr>
              <w:fldChar w:fldCharType="separate"/>
            </w:r>
            <w:r w:rsidR="00B177F9">
              <w:rPr>
                <w:sz w:val="18"/>
                <w:szCs w:val="18"/>
              </w:rPr>
              <w:t>4.3</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_Ref402788465 \h  \* MERGEFORMAT </w:instrText>
            </w:r>
            <w:r w:rsidRPr="006344B5">
              <w:rPr>
                <w:sz w:val="18"/>
                <w:szCs w:val="18"/>
              </w:rPr>
            </w:r>
            <w:r w:rsidRPr="006344B5">
              <w:rPr>
                <w:sz w:val="18"/>
                <w:szCs w:val="18"/>
              </w:rPr>
              <w:fldChar w:fldCharType="separate"/>
            </w:r>
            <w:r w:rsidR="00B177F9" w:rsidRPr="00B177F9">
              <w:rPr>
                <w:sz w:val="18"/>
                <w:szCs w:val="18"/>
              </w:rPr>
              <w:t>Main Flow</w:t>
            </w:r>
            <w:r w:rsidRPr="006344B5">
              <w:rPr>
                <w:sz w:val="18"/>
                <w:szCs w:val="18"/>
              </w:rPr>
              <w:fldChar w:fldCharType="end"/>
            </w:r>
            <w:r w:rsidRPr="006344B5">
              <w:rPr>
                <w:sz w:val="18"/>
                <w:szCs w:val="18"/>
              </w:rPr>
              <w:t xml:space="preserve"> </w:t>
            </w:r>
          </w:p>
          <w:p w14:paraId="205D2794" w14:textId="0023088D"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_Ref401917170 \r \h </w:instrText>
            </w:r>
            <w:r>
              <w:rPr>
                <w:sz w:val="18"/>
                <w:szCs w:val="18"/>
              </w:rPr>
              <w:instrText xml:space="preserve"> \* MERGEFORMAT </w:instrText>
            </w:r>
            <w:r w:rsidRPr="006344B5">
              <w:rPr>
                <w:sz w:val="18"/>
                <w:szCs w:val="18"/>
              </w:rPr>
            </w:r>
            <w:r w:rsidRPr="006344B5">
              <w:rPr>
                <w:sz w:val="18"/>
                <w:szCs w:val="18"/>
              </w:rPr>
              <w:fldChar w:fldCharType="separate"/>
            </w:r>
            <w:r w:rsidR="00B177F9">
              <w:rPr>
                <w:sz w:val="18"/>
                <w:szCs w:val="18"/>
              </w:rPr>
              <w:t>4.4.8</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_Ref401917170 \h </w:instrText>
            </w:r>
            <w:r>
              <w:rPr>
                <w:sz w:val="18"/>
                <w:szCs w:val="18"/>
              </w:rPr>
              <w:instrText xml:space="preserve"> \* MERGEFORMAT </w:instrText>
            </w:r>
            <w:r w:rsidRPr="006344B5">
              <w:rPr>
                <w:sz w:val="18"/>
                <w:szCs w:val="18"/>
              </w:rPr>
            </w:r>
            <w:r w:rsidRPr="006344B5">
              <w:rPr>
                <w:sz w:val="18"/>
                <w:szCs w:val="18"/>
              </w:rPr>
              <w:fldChar w:fldCharType="separate"/>
            </w:r>
            <w:r w:rsidR="00B177F9" w:rsidRPr="00B177F9">
              <w:rPr>
                <w:sz w:val="18"/>
                <w:szCs w:val="18"/>
              </w:rPr>
              <w:t>Pre-Order Item Alternate Flow</w:t>
            </w:r>
            <w:r w:rsidRPr="006344B5">
              <w:rPr>
                <w:sz w:val="18"/>
                <w:szCs w:val="18"/>
              </w:rPr>
              <w:fldChar w:fldCharType="end"/>
            </w:r>
          </w:p>
          <w:p w14:paraId="00A7A6DC" w14:textId="5B0BC5FD"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_Ref402788328 \r \h  \* MERGEFORMAT </w:instrText>
            </w:r>
            <w:r w:rsidRPr="006344B5">
              <w:rPr>
                <w:sz w:val="18"/>
                <w:szCs w:val="18"/>
              </w:rPr>
            </w:r>
            <w:r w:rsidRPr="006344B5">
              <w:rPr>
                <w:sz w:val="18"/>
                <w:szCs w:val="18"/>
              </w:rPr>
              <w:fldChar w:fldCharType="separate"/>
            </w:r>
            <w:r w:rsidR="00B177F9">
              <w:rPr>
                <w:sz w:val="18"/>
                <w:szCs w:val="18"/>
              </w:rPr>
              <w:t>12</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_Ref402788328 \h  \* MERGEFORMAT </w:instrText>
            </w:r>
            <w:r w:rsidRPr="006344B5">
              <w:rPr>
                <w:sz w:val="18"/>
                <w:szCs w:val="18"/>
              </w:rPr>
            </w:r>
            <w:r w:rsidRPr="006344B5">
              <w:rPr>
                <w:sz w:val="18"/>
                <w:szCs w:val="18"/>
              </w:rPr>
              <w:fldChar w:fldCharType="separate"/>
            </w:r>
            <w:r w:rsidR="00B177F9" w:rsidRPr="00B177F9">
              <w:rPr>
                <w:sz w:val="18"/>
                <w:szCs w:val="18"/>
              </w:rPr>
              <w:t>Interface Definition</w:t>
            </w:r>
            <w:r w:rsidRPr="006344B5">
              <w:rPr>
                <w:sz w:val="18"/>
                <w:szCs w:val="18"/>
              </w:rPr>
              <w:fldChar w:fldCharType="end"/>
            </w:r>
          </w:p>
        </w:tc>
      </w:tr>
      <w:tr w:rsidR="006344B5" w:rsidRPr="00583AE6" w14:paraId="14627AB6"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6789359A" w14:textId="77777777" w:rsidR="006344B5" w:rsidRPr="00B03232" w:rsidRDefault="006344B5" w:rsidP="006344B5">
            <w:pPr>
              <w:rPr>
                <w:rFonts w:cs="Arial"/>
                <w:sz w:val="18"/>
                <w:szCs w:val="18"/>
              </w:rPr>
            </w:pPr>
            <w:r w:rsidRPr="00B03232">
              <w:rPr>
                <w:rFonts w:cs="Arial"/>
                <w:sz w:val="18"/>
                <w:szCs w:val="18"/>
              </w:rPr>
              <w:t>6.14.4</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15DA4557" w14:textId="77777777" w:rsidR="006344B5" w:rsidRPr="00B03232" w:rsidRDefault="006344B5" w:rsidP="006344B5">
            <w:pPr>
              <w:rPr>
                <w:rFonts w:cs="Arial"/>
                <w:sz w:val="18"/>
                <w:szCs w:val="18"/>
              </w:rPr>
            </w:pPr>
            <w:r w:rsidRPr="00B03232">
              <w:rPr>
                <w:rFonts w:cs="Arial"/>
                <w:sz w:val="18"/>
                <w:szCs w:val="18"/>
              </w:rPr>
              <w:t>Import Validation</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71A2DFC3" w14:textId="77777777" w:rsidR="006344B5" w:rsidRPr="00B03232" w:rsidRDefault="006344B5" w:rsidP="006344B5">
            <w:pPr>
              <w:ind w:firstLineChars="100" w:firstLine="180"/>
              <w:rPr>
                <w:rFonts w:cs="Arial"/>
                <w:sz w:val="18"/>
                <w:szCs w:val="18"/>
              </w:rPr>
            </w:pPr>
            <w:r w:rsidRPr="00B03232">
              <w:rPr>
                <w:rFonts w:cs="Arial"/>
                <w:sz w:val="18"/>
                <w:szCs w:val="18"/>
              </w:rPr>
              <w:t>Item cannot be imported into POS if it is a gift card.</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BCAF986" w14:textId="77777777"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_Ref402788618 \r \h  \* MERGEFORMAT </w:instrText>
            </w:r>
            <w:r w:rsidRPr="006344B5">
              <w:rPr>
                <w:sz w:val="18"/>
                <w:szCs w:val="18"/>
              </w:rPr>
            </w:r>
            <w:r w:rsidRPr="006344B5">
              <w:rPr>
                <w:sz w:val="18"/>
                <w:szCs w:val="18"/>
              </w:rPr>
              <w:fldChar w:fldCharType="separate"/>
            </w:r>
            <w:r w:rsidR="00B177F9">
              <w:rPr>
                <w:sz w:val="18"/>
                <w:szCs w:val="18"/>
              </w:rPr>
              <w:t>4.1</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_Ref402788620 \h  \* MERGEFORMAT </w:instrText>
            </w:r>
            <w:r w:rsidRPr="006344B5">
              <w:rPr>
                <w:sz w:val="18"/>
                <w:szCs w:val="18"/>
              </w:rPr>
            </w:r>
            <w:r w:rsidRPr="006344B5">
              <w:rPr>
                <w:sz w:val="18"/>
                <w:szCs w:val="18"/>
              </w:rPr>
              <w:fldChar w:fldCharType="separate"/>
            </w:r>
            <w:r w:rsidR="00B177F9" w:rsidRPr="00B177F9">
              <w:rPr>
                <w:sz w:val="18"/>
                <w:szCs w:val="18"/>
              </w:rPr>
              <w:t>Feature Flow</w:t>
            </w:r>
            <w:r w:rsidRPr="006344B5">
              <w:rPr>
                <w:sz w:val="18"/>
                <w:szCs w:val="18"/>
              </w:rPr>
              <w:fldChar w:fldCharType="end"/>
            </w:r>
          </w:p>
          <w:p w14:paraId="24D365B2" w14:textId="77777777"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_Ref402788462 \r \h  \* MERGEFORMAT </w:instrText>
            </w:r>
            <w:r w:rsidRPr="006344B5">
              <w:rPr>
                <w:sz w:val="18"/>
                <w:szCs w:val="18"/>
              </w:rPr>
            </w:r>
            <w:r w:rsidRPr="006344B5">
              <w:rPr>
                <w:sz w:val="18"/>
                <w:szCs w:val="18"/>
              </w:rPr>
              <w:fldChar w:fldCharType="separate"/>
            </w:r>
            <w:r w:rsidR="00B177F9">
              <w:rPr>
                <w:sz w:val="18"/>
                <w:szCs w:val="18"/>
              </w:rPr>
              <w:t>4.3</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_Ref402788465 \h  \* MERGEFORMAT </w:instrText>
            </w:r>
            <w:r w:rsidRPr="006344B5">
              <w:rPr>
                <w:sz w:val="18"/>
                <w:szCs w:val="18"/>
              </w:rPr>
            </w:r>
            <w:r w:rsidRPr="006344B5">
              <w:rPr>
                <w:sz w:val="18"/>
                <w:szCs w:val="18"/>
              </w:rPr>
              <w:fldChar w:fldCharType="separate"/>
            </w:r>
            <w:r w:rsidR="00B177F9" w:rsidRPr="00B177F9">
              <w:rPr>
                <w:sz w:val="18"/>
                <w:szCs w:val="18"/>
              </w:rPr>
              <w:t>Main Flow</w:t>
            </w:r>
            <w:r w:rsidRPr="006344B5">
              <w:rPr>
                <w:sz w:val="18"/>
                <w:szCs w:val="18"/>
              </w:rPr>
              <w:fldChar w:fldCharType="end"/>
            </w:r>
            <w:r w:rsidRPr="006344B5">
              <w:rPr>
                <w:sz w:val="18"/>
                <w:szCs w:val="18"/>
              </w:rPr>
              <w:t xml:space="preserve"> </w:t>
            </w:r>
          </w:p>
          <w:p w14:paraId="5CF1133D" w14:textId="6DB760A9"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_Ref401917191 \r \h </w:instrText>
            </w:r>
            <w:r>
              <w:rPr>
                <w:sz w:val="18"/>
                <w:szCs w:val="18"/>
              </w:rPr>
              <w:instrText xml:space="preserve"> \* MERGEFORMAT </w:instrText>
            </w:r>
            <w:r w:rsidRPr="006344B5">
              <w:rPr>
                <w:sz w:val="18"/>
                <w:szCs w:val="18"/>
              </w:rPr>
            </w:r>
            <w:r w:rsidRPr="006344B5">
              <w:rPr>
                <w:sz w:val="18"/>
                <w:szCs w:val="18"/>
              </w:rPr>
              <w:fldChar w:fldCharType="separate"/>
            </w:r>
            <w:r w:rsidR="00B177F9">
              <w:rPr>
                <w:sz w:val="18"/>
                <w:szCs w:val="18"/>
              </w:rPr>
              <w:t>4.4.9</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_Ref401917191 \h </w:instrText>
            </w:r>
            <w:r>
              <w:rPr>
                <w:sz w:val="18"/>
                <w:szCs w:val="18"/>
              </w:rPr>
              <w:instrText xml:space="preserve"> \* MERGEFORMAT </w:instrText>
            </w:r>
            <w:r w:rsidRPr="006344B5">
              <w:rPr>
                <w:sz w:val="18"/>
                <w:szCs w:val="18"/>
              </w:rPr>
            </w:r>
            <w:r w:rsidRPr="006344B5">
              <w:rPr>
                <w:sz w:val="18"/>
                <w:szCs w:val="18"/>
              </w:rPr>
              <w:fldChar w:fldCharType="separate"/>
            </w:r>
            <w:r w:rsidR="00B177F9" w:rsidRPr="00B177F9">
              <w:rPr>
                <w:sz w:val="18"/>
                <w:szCs w:val="18"/>
              </w:rPr>
              <w:t>Gift Card Item Alternate Flow</w:t>
            </w:r>
            <w:r w:rsidRPr="006344B5">
              <w:rPr>
                <w:sz w:val="18"/>
                <w:szCs w:val="18"/>
              </w:rPr>
              <w:fldChar w:fldCharType="end"/>
            </w:r>
          </w:p>
          <w:p w14:paraId="106F2EC8" w14:textId="2F04353F"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_Ref402788328 \r \h  \* MERGEFORMAT </w:instrText>
            </w:r>
            <w:r w:rsidRPr="006344B5">
              <w:rPr>
                <w:sz w:val="18"/>
                <w:szCs w:val="18"/>
              </w:rPr>
            </w:r>
            <w:r w:rsidRPr="006344B5">
              <w:rPr>
                <w:sz w:val="18"/>
                <w:szCs w:val="18"/>
              </w:rPr>
              <w:fldChar w:fldCharType="separate"/>
            </w:r>
            <w:r w:rsidR="00B177F9">
              <w:rPr>
                <w:sz w:val="18"/>
                <w:szCs w:val="18"/>
              </w:rPr>
              <w:t>12</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_Ref402788328 \h  \* MERGEFORMAT </w:instrText>
            </w:r>
            <w:r w:rsidRPr="006344B5">
              <w:rPr>
                <w:sz w:val="18"/>
                <w:szCs w:val="18"/>
              </w:rPr>
            </w:r>
            <w:r w:rsidRPr="006344B5">
              <w:rPr>
                <w:sz w:val="18"/>
                <w:szCs w:val="18"/>
              </w:rPr>
              <w:fldChar w:fldCharType="separate"/>
            </w:r>
            <w:r w:rsidR="00B177F9" w:rsidRPr="00B177F9">
              <w:rPr>
                <w:sz w:val="18"/>
                <w:szCs w:val="18"/>
              </w:rPr>
              <w:t>Interface Definition</w:t>
            </w:r>
            <w:r w:rsidRPr="006344B5">
              <w:rPr>
                <w:sz w:val="18"/>
                <w:szCs w:val="18"/>
              </w:rPr>
              <w:fldChar w:fldCharType="end"/>
            </w:r>
          </w:p>
        </w:tc>
      </w:tr>
      <w:tr w:rsidR="006344B5" w:rsidRPr="00583AE6" w14:paraId="14A37FCC"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210A599B" w14:textId="77777777" w:rsidR="006344B5" w:rsidRPr="00B03232" w:rsidRDefault="006344B5" w:rsidP="006344B5">
            <w:pPr>
              <w:rPr>
                <w:rFonts w:cs="Arial"/>
                <w:sz w:val="18"/>
                <w:szCs w:val="18"/>
              </w:rPr>
            </w:pPr>
            <w:r w:rsidRPr="00B03232">
              <w:rPr>
                <w:rFonts w:cs="Arial"/>
                <w:sz w:val="18"/>
                <w:szCs w:val="18"/>
              </w:rPr>
              <w:t>6.14.5</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251C5FB5" w14:textId="77777777" w:rsidR="006344B5" w:rsidRPr="00B03232" w:rsidRDefault="006344B5" w:rsidP="006344B5">
            <w:pPr>
              <w:rPr>
                <w:rFonts w:cs="Arial"/>
                <w:sz w:val="18"/>
                <w:szCs w:val="18"/>
              </w:rPr>
            </w:pPr>
            <w:r w:rsidRPr="00B03232">
              <w:rPr>
                <w:rFonts w:cs="Arial"/>
                <w:sz w:val="18"/>
                <w:szCs w:val="18"/>
              </w:rPr>
              <w:t>Import Validation</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4C9078C5" w14:textId="77777777" w:rsidR="006344B5" w:rsidRPr="00B03232" w:rsidRDefault="006344B5" w:rsidP="006344B5">
            <w:pPr>
              <w:ind w:firstLineChars="100" w:firstLine="180"/>
              <w:rPr>
                <w:rFonts w:cs="Arial"/>
                <w:sz w:val="18"/>
                <w:szCs w:val="18"/>
              </w:rPr>
            </w:pPr>
            <w:r w:rsidRPr="00B03232">
              <w:rPr>
                <w:rFonts w:cs="Arial"/>
                <w:sz w:val="18"/>
                <w:szCs w:val="18"/>
              </w:rPr>
              <w:t>Item cannot be imported into POS if it is an activation-required item, such as phone cards, or POSA cards.</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D1ED3A4" w14:textId="77777777"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_Ref402788618 \r \h  \* MERGEFORMAT </w:instrText>
            </w:r>
            <w:r w:rsidRPr="006344B5">
              <w:rPr>
                <w:sz w:val="18"/>
                <w:szCs w:val="18"/>
              </w:rPr>
            </w:r>
            <w:r w:rsidRPr="006344B5">
              <w:rPr>
                <w:sz w:val="18"/>
                <w:szCs w:val="18"/>
              </w:rPr>
              <w:fldChar w:fldCharType="separate"/>
            </w:r>
            <w:r w:rsidR="00B177F9">
              <w:rPr>
                <w:sz w:val="18"/>
                <w:szCs w:val="18"/>
              </w:rPr>
              <w:t>4.1</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_Ref402788620 \h  \* MERGEFORMAT </w:instrText>
            </w:r>
            <w:r w:rsidRPr="006344B5">
              <w:rPr>
                <w:sz w:val="18"/>
                <w:szCs w:val="18"/>
              </w:rPr>
            </w:r>
            <w:r w:rsidRPr="006344B5">
              <w:rPr>
                <w:sz w:val="18"/>
                <w:szCs w:val="18"/>
              </w:rPr>
              <w:fldChar w:fldCharType="separate"/>
            </w:r>
            <w:r w:rsidR="00B177F9" w:rsidRPr="00B177F9">
              <w:rPr>
                <w:sz w:val="18"/>
                <w:szCs w:val="18"/>
              </w:rPr>
              <w:t>Feature Flow</w:t>
            </w:r>
            <w:r w:rsidRPr="006344B5">
              <w:rPr>
                <w:sz w:val="18"/>
                <w:szCs w:val="18"/>
              </w:rPr>
              <w:fldChar w:fldCharType="end"/>
            </w:r>
          </w:p>
          <w:p w14:paraId="62AA134B" w14:textId="77777777"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_Ref402788462 \r \h  \* MERGEFORMAT </w:instrText>
            </w:r>
            <w:r w:rsidRPr="006344B5">
              <w:rPr>
                <w:sz w:val="18"/>
                <w:szCs w:val="18"/>
              </w:rPr>
            </w:r>
            <w:r w:rsidRPr="006344B5">
              <w:rPr>
                <w:sz w:val="18"/>
                <w:szCs w:val="18"/>
              </w:rPr>
              <w:fldChar w:fldCharType="separate"/>
            </w:r>
            <w:r w:rsidR="00B177F9">
              <w:rPr>
                <w:sz w:val="18"/>
                <w:szCs w:val="18"/>
              </w:rPr>
              <w:t>4.3</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_Ref402788465 \h  \* MERGEFORMAT </w:instrText>
            </w:r>
            <w:r w:rsidRPr="006344B5">
              <w:rPr>
                <w:sz w:val="18"/>
                <w:szCs w:val="18"/>
              </w:rPr>
            </w:r>
            <w:r w:rsidRPr="006344B5">
              <w:rPr>
                <w:sz w:val="18"/>
                <w:szCs w:val="18"/>
              </w:rPr>
              <w:fldChar w:fldCharType="separate"/>
            </w:r>
            <w:r w:rsidR="00B177F9" w:rsidRPr="00B177F9">
              <w:rPr>
                <w:sz w:val="18"/>
                <w:szCs w:val="18"/>
              </w:rPr>
              <w:t>Main Flow</w:t>
            </w:r>
            <w:r w:rsidRPr="006344B5">
              <w:rPr>
                <w:sz w:val="18"/>
                <w:szCs w:val="18"/>
              </w:rPr>
              <w:fldChar w:fldCharType="end"/>
            </w:r>
            <w:r w:rsidRPr="006344B5">
              <w:rPr>
                <w:sz w:val="18"/>
                <w:szCs w:val="18"/>
              </w:rPr>
              <w:t xml:space="preserve"> </w:t>
            </w:r>
          </w:p>
          <w:p w14:paraId="31B3007C" w14:textId="4F7B837C"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_Ref401917217 \r \h </w:instrText>
            </w:r>
            <w:r>
              <w:rPr>
                <w:sz w:val="18"/>
                <w:szCs w:val="18"/>
              </w:rPr>
              <w:instrText xml:space="preserve"> \* MERGEFORMAT </w:instrText>
            </w:r>
            <w:r w:rsidRPr="006344B5">
              <w:rPr>
                <w:sz w:val="18"/>
                <w:szCs w:val="18"/>
              </w:rPr>
            </w:r>
            <w:r w:rsidRPr="006344B5">
              <w:rPr>
                <w:sz w:val="18"/>
                <w:szCs w:val="18"/>
              </w:rPr>
              <w:fldChar w:fldCharType="separate"/>
            </w:r>
            <w:r w:rsidR="00B177F9">
              <w:rPr>
                <w:sz w:val="18"/>
                <w:szCs w:val="18"/>
              </w:rPr>
              <w:t>4.4.10</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_Ref401917217 \h </w:instrText>
            </w:r>
            <w:r>
              <w:rPr>
                <w:sz w:val="18"/>
                <w:szCs w:val="18"/>
              </w:rPr>
              <w:instrText xml:space="preserve"> \* MERGEFORMAT </w:instrText>
            </w:r>
            <w:r w:rsidRPr="006344B5">
              <w:rPr>
                <w:sz w:val="18"/>
                <w:szCs w:val="18"/>
              </w:rPr>
            </w:r>
            <w:r w:rsidRPr="006344B5">
              <w:rPr>
                <w:sz w:val="18"/>
                <w:szCs w:val="18"/>
              </w:rPr>
              <w:fldChar w:fldCharType="separate"/>
            </w:r>
            <w:r w:rsidR="00B177F9" w:rsidRPr="00B177F9">
              <w:rPr>
                <w:sz w:val="18"/>
                <w:szCs w:val="18"/>
              </w:rPr>
              <w:t>Activation Item Alternate Flow</w:t>
            </w:r>
            <w:r w:rsidRPr="006344B5">
              <w:rPr>
                <w:sz w:val="18"/>
                <w:szCs w:val="18"/>
              </w:rPr>
              <w:fldChar w:fldCharType="end"/>
            </w:r>
          </w:p>
          <w:p w14:paraId="5D760B7C" w14:textId="506FFE78"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_Ref402788328 \r \h  \* MERGEFORMAT </w:instrText>
            </w:r>
            <w:r w:rsidRPr="006344B5">
              <w:rPr>
                <w:sz w:val="18"/>
                <w:szCs w:val="18"/>
              </w:rPr>
            </w:r>
            <w:r w:rsidRPr="006344B5">
              <w:rPr>
                <w:sz w:val="18"/>
                <w:szCs w:val="18"/>
              </w:rPr>
              <w:fldChar w:fldCharType="separate"/>
            </w:r>
            <w:r w:rsidR="00B177F9">
              <w:rPr>
                <w:sz w:val="18"/>
                <w:szCs w:val="18"/>
              </w:rPr>
              <w:t>12</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_Ref402788328 \h  \* MERGEFORMAT </w:instrText>
            </w:r>
            <w:r w:rsidRPr="006344B5">
              <w:rPr>
                <w:sz w:val="18"/>
                <w:szCs w:val="18"/>
              </w:rPr>
            </w:r>
            <w:r w:rsidRPr="006344B5">
              <w:rPr>
                <w:sz w:val="18"/>
                <w:szCs w:val="18"/>
              </w:rPr>
              <w:fldChar w:fldCharType="separate"/>
            </w:r>
            <w:r w:rsidR="00B177F9" w:rsidRPr="00B177F9">
              <w:rPr>
                <w:sz w:val="18"/>
                <w:szCs w:val="18"/>
              </w:rPr>
              <w:t>Interface Definition</w:t>
            </w:r>
            <w:r w:rsidRPr="006344B5">
              <w:rPr>
                <w:sz w:val="18"/>
                <w:szCs w:val="18"/>
              </w:rPr>
              <w:fldChar w:fldCharType="end"/>
            </w:r>
          </w:p>
        </w:tc>
      </w:tr>
      <w:tr w:rsidR="006344B5" w:rsidRPr="00583AE6" w14:paraId="681DDACB"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5F6A703A" w14:textId="77777777" w:rsidR="006344B5" w:rsidRPr="00B03232" w:rsidRDefault="006344B5" w:rsidP="006344B5">
            <w:pPr>
              <w:rPr>
                <w:rFonts w:cs="Arial"/>
                <w:sz w:val="18"/>
                <w:szCs w:val="18"/>
              </w:rPr>
            </w:pPr>
            <w:r w:rsidRPr="00B03232">
              <w:rPr>
                <w:rFonts w:cs="Arial"/>
                <w:sz w:val="18"/>
                <w:szCs w:val="18"/>
              </w:rPr>
              <w:t>6.14.6</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116046FA" w14:textId="77777777" w:rsidR="006344B5" w:rsidRPr="00B03232" w:rsidRDefault="006344B5" w:rsidP="006344B5">
            <w:pPr>
              <w:rPr>
                <w:rFonts w:cs="Arial"/>
                <w:sz w:val="18"/>
                <w:szCs w:val="18"/>
              </w:rPr>
            </w:pPr>
            <w:r w:rsidRPr="00B03232">
              <w:rPr>
                <w:rFonts w:cs="Arial"/>
                <w:sz w:val="18"/>
                <w:szCs w:val="18"/>
              </w:rPr>
              <w:t>Import Validation</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358F997F" w14:textId="77777777" w:rsidR="006344B5" w:rsidRPr="00B03232" w:rsidRDefault="006344B5" w:rsidP="006344B5">
            <w:pPr>
              <w:ind w:firstLineChars="100" w:firstLine="180"/>
              <w:rPr>
                <w:rFonts w:cs="Arial"/>
                <w:sz w:val="18"/>
                <w:szCs w:val="18"/>
              </w:rPr>
            </w:pPr>
            <w:r w:rsidRPr="00B03232">
              <w:rPr>
                <w:rFonts w:cs="Arial"/>
                <w:sz w:val="18"/>
                <w:szCs w:val="18"/>
              </w:rPr>
              <w:t>Item cannot be imported into POS if the item quantity is 0, and item is not a quantity override required item.</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390D768" w14:textId="77777777"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_Ref402788618 \r \h  \* MERGEFORMAT </w:instrText>
            </w:r>
            <w:r w:rsidRPr="006344B5">
              <w:rPr>
                <w:sz w:val="18"/>
                <w:szCs w:val="18"/>
              </w:rPr>
            </w:r>
            <w:r w:rsidRPr="006344B5">
              <w:rPr>
                <w:sz w:val="18"/>
                <w:szCs w:val="18"/>
              </w:rPr>
              <w:fldChar w:fldCharType="separate"/>
            </w:r>
            <w:r w:rsidR="00B177F9">
              <w:rPr>
                <w:sz w:val="18"/>
                <w:szCs w:val="18"/>
              </w:rPr>
              <w:t>4.1</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_Ref402788620 \h  \* MERGEFORMAT </w:instrText>
            </w:r>
            <w:r w:rsidRPr="006344B5">
              <w:rPr>
                <w:sz w:val="18"/>
                <w:szCs w:val="18"/>
              </w:rPr>
            </w:r>
            <w:r w:rsidRPr="006344B5">
              <w:rPr>
                <w:sz w:val="18"/>
                <w:szCs w:val="18"/>
              </w:rPr>
              <w:fldChar w:fldCharType="separate"/>
            </w:r>
            <w:r w:rsidR="00B177F9" w:rsidRPr="00B177F9">
              <w:rPr>
                <w:sz w:val="18"/>
                <w:szCs w:val="18"/>
              </w:rPr>
              <w:t>Feature Flow</w:t>
            </w:r>
            <w:r w:rsidRPr="006344B5">
              <w:rPr>
                <w:sz w:val="18"/>
                <w:szCs w:val="18"/>
              </w:rPr>
              <w:fldChar w:fldCharType="end"/>
            </w:r>
          </w:p>
          <w:p w14:paraId="46A4AA77" w14:textId="77777777"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_Ref402788462 \r \h  \* MERGEFORMAT </w:instrText>
            </w:r>
            <w:r w:rsidRPr="006344B5">
              <w:rPr>
                <w:sz w:val="18"/>
                <w:szCs w:val="18"/>
              </w:rPr>
            </w:r>
            <w:r w:rsidRPr="006344B5">
              <w:rPr>
                <w:sz w:val="18"/>
                <w:szCs w:val="18"/>
              </w:rPr>
              <w:fldChar w:fldCharType="separate"/>
            </w:r>
            <w:r w:rsidR="00B177F9">
              <w:rPr>
                <w:sz w:val="18"/>
                <w:szCs w:val="18"/>
              </w:rPr>
              <w:t>4.3</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_Ref402788465 \h  \* MERGEFORMAT </w:instrText>
            </w:r>
            <w:r w:rsidRPr="006344B5">
              <w:rPr>
                <w:sz w:val="18"/>
                <w:szCs w:val="18"/>
              </w:rPr>
            </w:r>
            <w:r w:rsidRPr="006344B5">
              <w:rPr>
                <w:sz w:val="18"/>
                <w:szCs w:val="18"/>
              </w:rPr>
              <w:fldChar w:fldCharType="separate"/>
            </w:r>
            <w:r w:rsidR="00B177F9" w:rsidRPr="00B177F9">
              <w:rPr>
                <w:sz w:val="18"/>
                <w:szCs w:val="18"/>
              </w:rPr>
              <w:t>Main Flow</w:t>
            </w:r>
            <w:r w:rsidRPr="006344B5">
              <w:rPr>
                <w:sz w:val="18"/>
                <w:szCs w:val="18"/>
              </w:rPr>
              <w:fldChar w:fldCharType="end"/>
            </w:r>
            <w:r w:rsidRPr="006344B5">
              <w:rPr>
                <w:sz w:val="18"/>
                <w:szCs w:val="18"/>
              </w:rPr>
              <w:t xml:space="preserve"> </w:t>
            </w:r>
          </w:p>
          <w:p w14:paraId="6A0FEE9A" w14:textId="738213F0"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_Ref402355251 \r \h </w:instrText>
            </w:r>
            <w:r>
              <w:rPr>
                <w:sz w:val="18"/>
                <w:szCs w:val="18"/>
              </w:rPr>
              <w:instrText xml:space="preserve"> \* MERGEFORMAT </w:instrText>
            </w:r>
            <w:r w:rsidRPr="006344B5">
              <w:rPr>
                <w:sz w:val="18"/>
                <w:szCs w:val="18"/>
              </w:rPr>
            </w:r>
            <w:r w:rsidRPr="006344B5">
              <w:rPr>
                <w:sz w:val="18"/>
                <w:szCs w:val="18"/>
              </w:rPr>
              <w:fldChar w:fldCharType="separate"/>
            </w:r>
            <w:r w:rsidR="00B177F9">
              <w:rPr>
                <w:sz w:val="18"/>
                <w:szCs w:val="18"/>
              </w:rPr>
              <w:t>4.4.20</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_Ref402355251 \h </w:instrText>
            </w:r>
            <w:r>
              <w:rPr>
                <w:sz w:val="18"/>
                <w:szCs w:val="18"/>
              </w:rPr>
              <w:instrText xml:space="preserve"> \* MERGEFORMAT </w:instrText>
            </w:r>
            <w:r w:rsidRPr="006344B5">
              <w:rPr>
                <w:sz w:val="18"/>
                <w:szCs w:val="18"/>
              </w:rPr>
            </w:r>
            <w:r w:rsidRPr="006344B5">
              <w:rPr>
                <w:sz w:val="18"/>
                <w:szCs w:val="18"/>
              </w:rPr>
              <w:fldChar w:fldCharType="separate"/>
            </w:r>
            <w:r w:rsidR="00B177F9" w:rsidRPr="00B177F9">
              <w:rPr>
                <w:sz w:val="18"/>
                <w:szCs w:val="18"/>
              </w:rPr>
              <w:t>Quantity Alternate Flow</w:t>
            </w:r>
            <w:r w:rsidRPr="006344B5">
              <w:rPr>
                <w:sz w:val="18"/>
                <w:szCs w:val="18"/>
              </w:rPr>
              <w:fldChar w:fldCharType="end"/>
            </w:r>
          </w:p>
          <w:p w14:paraId="362C7079" w14:textId="6043CFED"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_Ref402356702 \r \h </w:instrText>
            </w:r>
            <w:r>
              <w:rPr>
                <w:sz w:val="18"/>
                <w:szCs w:val="18"/>
              </w:rPr>
              <w:instrText xml:space="preserve"> \* MERGEFORMAT </w:instrText>
            </w:r>
            <w:r w:rsidRPr="006344B5">
              <w:rPr>
                <w:sz w:val="18"/>
                <w:szCs w:val="18"/>
              </w:rPr>
            </w:r>
            <w:r w:rsidRPr="006344B5">
              <w:rPr>
                <w:sz w:val="18"/>
                <w:szCs w:val="18"/>
              </w:rPr>
              <w:fldChar w:fldCharType="separate"/>
            </w:r>
            <w:r w:rsidR="00B177F9">
              <w:rPr>
                <w:sz w:val="18"/>
                <w:szCs w:val="18"/>
              </w:rPr>
              <w:t>4.4.22</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_Ref402356702 \h </w:instrText>
            </w:r>
            <w:r>
              <w:rPr>
                <w:sz w:val="18"/>
                <w:szCs w:val="18"/>
              </w:rPr>
              <w:instrText xml:space="preserve"> \* MERGEFORMAT </w:instrText>
            </w:r>
            <w:r w:rsidRPr="006344B5">
              <w:rPr>
                <w:sz w:val="18"/>
                <w:szCs w:val="18"/>
              </w:rPr>
            </w:r>
            <w:r w:rsidRPr="006344B5">
              <w:rPr>
                <w:sz w:val="18"/>
                <w:szCs w:val="18"/>
              </w:rPr>
              <w:fldChar w:fldCharType="separate"/>
            </w:r>
            <w:r w:rsidR="00B177F9" w:rsidRPr="00B177F9">
              <w:rPr>
                <w:sz w:val="18"/>
                <w:szCs w:val="18"/>
              </w:rPr>
              <w:t>Zero Quantity Alternate Flow</w:t>
            </w:r>
            <w:r w:rsidRPr="006344B5">
              <w:rPr>
                <w:sz w:val="18"/>
                <w:szCs w:val="18"/>
              </w:rPr>
              <w:fldChar w:fldCharType="end"/>
            </w:r>
          </w:p>
          <w:p w14:paraId="61006B36" w14:textId="248CAD1D" w:rsidR="006344B5" w:rsidRPr="006344B5" w:rsidRDefault="006344B5" w:rsidP="00EA2934">
            <w:pPr>
              <w:numPr>
                <w:ilvl w:val="0"/>
                <w:numId w:val="6"/>
              </w:numPr>
              <w:rPr>
                <w:sz w:val="18"/>
                <w:szCs w:val="18"/>
              </w:rPr>
            </w:pPr>
            <w:r w:rsidRPr="006344B5">
              <w:rPr>
                <w:sz w:val="18"/>
                <w:szCs w:val="18"/>
              </w:rPr>
              <w:fldChar w:fldCharType="begin"/>
            </w:r>
            <w:r w:rsidRPr="006344B5">
              <w:rPr>
                <w:sz w:val="18"/>
                <w:szCs w:val="18"/>
              </w:rPr>
              <w:instrText xml:space="preserve"> REF _Ref402788328 \r \h  \* MERGEFORMAT </w:instrText>
            </w:r>
            <w:r w:rsidRPr="006344B5">
              <w:rPr>
                <w:sz w:val="18"/>
                <w:szCs w:val="18"/>
              </w:rPr>
            </w:r>
            <w:r w:rsidRPr="006344B5">
              <w:rPr>
                <w:sz w:val="18"/>
                <w:szCs w:val="18"/>
              </w:rPr>
              <w:fldChar w:fldCharType="separate"/>
            </w:r>
            <w:r w:rsidR="00B177F9">
              <w:rPr>
                <w:sz w:val="18"/>
                <w:szCs w:val="18"/>
              </w:rPr>
              <w:t>12</w:t>
            </w:r>
            <w:r w:rsidRPr="006344B5">
              <w:rPr>
                <w:sz w:val="18"/>
                <w:szCs w:val="18"/>
              </w:rPr>
              <w:fldChar w:fldCharType="end"/>
            </w:r>
            <w:r w:rsidRPr="006344B5">
              <w:rPr>
                <w:sz w:val="18"/>
                <w:szCs w:val="18"/>
              </w:rPr>
              <w:t xml:space="preserve"> </w:t>
            </w:r>
            <w:r w:rsidRPr="006344B5">
              <w:rPr>
                <w:sz w:val="18"/>
                <w:szCs w:val="18"/>
              </w:rPr>
              <w:fldChar w:fldCharType="begin"/>
            </w:r>
            <w:r w:rsidRPr="006344B5">
              <w:rPr>
                <w:sz w:val="18"/>
                <w:szCs w:val="18"/>
              </w:rPr>
              <w:instrText xml:space="preserve"> REF _Ref402788328 \h  \* MERGEFORMAT </w:instrText>
            </w:r>
            <w:r w:rsidRPr="006344B5">
              <w:rPr>
                <w:sz w:val="18"/>
                <w:szCs w:val="18"/>
              </w:rPr>
            </w:r>
            <w:r w:rsidRPr="006344B5">
              <w:rPr>
                <w:sz w:val="18"/>
                <w:szCs w:val="18"/>
              </w:rPr>
              <w:fldChar w:fldCharType="separate"/>
            </w:r>
            <w:r w:rsidR="00B177F9" w:rsidRPr="00B177F9">
              <w:rPr>
                <w:sz w:val="18"/>
                <w:szCs w:val="18"/>
              </w:rPr>
              <w:t>Interface Definition</w:t>
            </w:r>
            <w:r w:rsidRPr="006344B5">
              <w:rPr>
                <w:sz w:val="18"/>
                <w:szCs w:val="18"/>
              </w:rPr>
              <w:fldChar w:fldCharType="end"/>
            </w:r>
          </w:p>
        </w:tc>
      </w:tr>
      <w:tr w:rsidR="006344B5" w:rsidRPr="00583AE6" w14:paraId="11B1EE6A"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5C5F9854" w14:textId="77777777" w:rsidR="006344B5" w:rsidRPr="00B03232" w:rsidRDefault="006344B5" w:rsidP="006344B5">
            <w:pPr>
              <w:rPr>
                <w:rFonts w:cs="Arial"/>
                <w:sz w:val="18"/>
                <w:szCs w:val="18"/>
              </w:rPr>
            </w:pPr>
            <w:r w:rsidRPr="00B03232">
              <w:rPr>
                <w:rFonts w:cs="Arial"/>
                <w:sz w:val="18"/>
                <w:szCs w:val="18"/>
              </w:rPr>
              <w:t>6.14.7</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5A63AEA6" w14:textId="77777777" w:rsidR="006344B5" w:rsidRPr="00B03232" w:rsidRDefault="006344B5" w:rsidP="006344B5">
            <w:pPr>
              <w:rPr>
                <w:rFonts w:cs="Arial"/>
                <w:sz w:val="18"/>
                <w:szCs w:val="18"/>
              </w:rPr>
            </w:pPr>
            <w:r w:rsidRPr="00B03232">
              <w:rPr>
                <w:rFonts w:cs="Arial"/>
                <w:sz w:val="18"/>
                <w:szCs w:val="18"/>
              </w:rPr>
              <w:t>Import Validation</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3D2FF1DE" w14:textId="77777777" w:rsidR="006344B5" w:rsidRPr="00B03232" w:rsidRDefault="006344B5" w:rsidP="006344B5">
            <w:pPr>
              <w:ind w:firstLineChars="100" w:firstLine="180"/>
              <w:rPr>
                <w:rFonts w:cs="Arial"/>
                <w:sz w:val="18"/>
                <w:szCs w:val="18"/>
              </w:rPr>
            </w:pPr>
            <w:r w:rsidRPr="00B03232">
              <w:rPr>
                <w:rFonts w:cs="Arial"/>
                <w:sz w:val="18"/>
                <w:szCs w:val="18"/>
              </w:rPr>
              <w:t>Item cannot be imported if the item is a manager approval required item and user has cancelled the approval prompt.</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837FAE2" w14:textId="77777777" w:rsidR="006344B5" w:rsidRPr="00787B93" w:rsidRDefault="006344B5" w:rsidP="00EA2934">
            <w:pPr>
              <w:numPr>
                <w:ilvl w:val="0"/>
                <w:numId w:val="6"/>
              </w:numPr>
              <w:rPr>
                <w:sz w:val="18"/>
                <w:szCs w:val="18"/>
              </w:rPr>
            </w:pPr>
            <w:r w:rsidRPr="00787B93">
              <w:rPr>
                <w:sz w:val="18"/>
                <w:szCs w:val="18"/>
              </w:rPr>
              <w:fldChar w:fldCharType="begin"/>
            </w:r>
            <w:r w:rsidRPr="00787B93">
              <w:rPr>
                <w:sz w:val="18"/>
                <w:szCs w:val="18"/>
              </w:rPr>
              <w:instrText xml:space="preserve"> REF _Ref402788618 \r \h  \* MERGEFORMAT </w:instrText>
            </w:r>
            <w:r w:rsidRPr="00787B93">
              <w:rPr>
                <w:sz w:val="18"/>
                <w:szCs w:val="18"/>
              </w:rPr>
            </w:r>
            <w:r w:rsidRPr="00787B93">
              <w:rPr>
                <w:sz w:val="18"/>
                <w:szCs w:val="18"/>
              </w:rPr>
              <w:fldChar w:fldCharType="separate"/>
            </w:r>
            <w:r w:rsidR="00B177F9">
              <w:rPr>
                <w:sz w:val="18"/>
                <w:szCs w:val="18"/>
              </w:rPr>
              <w:t>4.1</w:t>
            </w:r>
            <w:r w:rsidRPr="00787B93">
              <w:rPr>
                <w:sz w:val="18"/>
                <w:szCs w:val="18"/>
              </w:rPr>
              <w:fldChar w:fldCharType="end"/>
            </w:r>
            <w:r w:rsidRPr="00787B93">
              <w:rPr>
                <w:sz w:val="18"/>
                <w:szCs w:val="18"/>
              </w:rPr>
              <w:t xml:space="preserve"> </w:t>
            </w:r>
            <w:r w:rsidRPr="00787B93">
              <w:rPr>
                <w:sz w:val="18"/>
                <w:szCs w:val="18"/>
              </w:rPr>
              <w:fldChar w:fldCharType="begin"/>
            </w:r>
            <w:r w:rsidRPr="00787B93">
              <w:rPr>
                <w:sz w:val="18"/>
                <w:szCs w:val="18"/>
              </w:rPr>
              <w:instrText xml:space="preserve"> REF _Ref402788620 \h  \* MERGEFORMAT </w:instrText>
            </w:r>
            <w:r w:rsidRPr="00787B93">
              <w:rPr>
                <w:sz w:val="18"/>
                <w:szCs w:val="18"/>
              </w:rPr>
            </w:r>
            <w:r w:rsidRPr="00787B93">
              <w:rPr>
                <w:sz w:val="18"/>
                <w:szCs w:val="18"/>
              </w:rPr>
              <w:fldChar w:fldCharType="separate"/>
            </w:r>
            <w:r w:rsidR="00B177F9" w:rsidRPr="00B177F9">
              <w:rPr>
                <w:sz w:val="18"/>
                <w:szCs w:val="18"/>
              </w:rPr>
              <w:t>Feature Flow</w:t>
            </w:r>
            <w:r w:rsidRPr="00787B93">
              <w:rPr>
                <w:sz w:val="18"/>
                <w:szCs w:val="18"/>
              </w:rPr>
              <w:fldChar w:fldCharType="end"/>
            </w:r>
          </w:p>
          <w:p w14:paraId="26A078EF" w14:textId="77777777" w:rsidR="006344B5" w:rsidRPr="00787B93" w:rsidRDefault="006344B5" w:rsidP="00EA2934">
            <w:pPr>
              <w:numPr>
                <w:ilvl w:val="0"/>
                <w:numId w:val="6"/>
              </w:numPr>
              <w:rPr>
                <w:sz w:val="18"/>
                <w:szCs w:val="18"/>
              </w:rPr>
            </w:pPr>
            <w:r w:rsidRPr="00787B93">
              <w:rPr>
                <w:sz w:val="18"/>
                <w:szCs w:val="18"/>
              </w:rPr>
              <w:fldChar w:fldCharType="begin"/>
            </w:r>
            <w:r w:rsidRPr="00787B93">
              <w:rPr>
                <w:sz w:val="18"/>
                <w:szCs w:val="18"/>
              </w:rPr>
              <w:instrText xml:space="preserve"> REF _Ref402788462 \r \h  \* MERGEFORMAT </w:instrText>
            </w:r>
            <w:r w:rsidRPr="00787B93">
              <w:rPr>
                <w:sz w:val="18"/>
                <w:szCs w:val="18"/>
              </w:rPr>
            </w:r>
            <w:r w:rsidRPr="00787B93">
              <w:rPr>
                <w:sz w:val="18"/>
                <w:szCs w:val="18"/>
              </w:rPr>
              <w:fldChar w:fldCharType="separate"/>
            </w:r>
            <w:r w:rsidR="00B177F9">
              <w:rPr>
                <w:sz w:val="18"/>
                <w:szCs w:val="18"/>
              </w:rPr>
              <w:t>4.3</w:t>
            </w:r>
            <w:r w:rsidRPr="00787B93">
              <w:rPr>
                <w:sz w:val="18"/>
                <w:szCs w:val="18"/>
              </w:rPr>
              <w:fldChar w:fldCharType="end"/>
            </w:r>
            <w:r w:rsidRPr="00787B93">
              <w:rPr>
                <w:sz w:val="18"/>
                <w:szCs w:val="18"/>
              </w:rPr>
              <w:t xml:space="preserve"> </w:t>
            </w:r>
            <w:r w:rsidRPr="00787B93">
              <w:rPr>
                <w:sz w:val="18"/>
                <w:szCs w:val="18"/>
              </w:rPr>
              <w:fldChar w:fldCharType="begin"/>
            </w:r>
            <w:r w:rsidRPr="00787B93">
              <w:rPr>
                <w:sz w:val="18"/>
                <w:szCs w:val="18"/>
              </w:rPr>
              <w:instrText xml:space="preserve"> REF _Ref402788465 \h  \* MERGEFORMAT </w:instrText>
            </w:r>
            <w:r w:rsidRPr="00787B93">
              <w:rPr>
                <w:sz w:val="18"/>
                <w:szCs w:val="18"/>
              </w:rPr>
            </w:r>
            <w:r w:rsidRPr="00787B93">
              <w:rPr>
                <w:sz w:val="18"/>
                <w:szCs w:val="18"/>
              </w:rPr>
              <w:fldChar w:fldCharType="separate"/>
            </w:r>
            <w:r w:rsidR="00B177F9" w:rsidRPr="00B177F9">
              <w:rPr>
                <w:sz w:val="18"/>
                <w:szCs w:val="18"/>
              </w:rPr>
              <w:t>Main Flow</w:t>
            </w:r>
            <w:r w:rsidRPr="00787B93">
              <w:rPr>
                <w:sz w:val="18"/>
                <w:szCs w:val="18"/>
              </w:rPr>
              <w:fldChar w:fldCharType="end"/>
            </w:r>
            <w:r w:rsidRPr="00787B93">
              <w:rPr>
                <w:sz w:val="18"/>
                <w:szCs w:val="18"/>
              </w:rPr>
              <w:t xml:space="preserve"> </w:t>
            </w:r>
          </w:p>
          <w:p w14:paraId="754C3194" w14:textId="43D9E83C" w:rsidR="006344B5" w:rsidRPr="00787B93" w:rsidRDefault="00787B93" w:rsidP="00EA2934">
            <w:pPr>
              <w:numPr>
                <w:ilvl w:val="0"/>
                <w:numId w:val="6"/>
              </w:numPr>
              <w:rPr>
                <w:sz w:val="18"/>
                <w:szCs w:val="18"/>
              </w:rPr>
            </w:pPr>
            <w:r w:rsidRPr="00787B93">
              <w:rPr>
                <w:sz w:val="18"/>
                <w:szCs w:val="18"/>
              </w:rPr>
              <w:fldChar w:fldCharType="begin"/>
            </w:r>
            <w:r w:rsidRPr="00787B93">
              <w:rPr>
                <w:sz w:val="18"/>
                <w:szCs w:val="18"/>
              </w:rPr>
              <w:instrText xml:space="preserve"> REF _Ref402797887 \r \h </w:instrText>
            </w:r>
            <w:r>
              <w:rPr>
                <w:sz w:val="18"/>
                <w:szCs w:val="18"/>
              </w:rPr>
              <w:instrText xml:space="preserve"> \* MERGEFORMAT </w:instrText>
            </w:r>
            <w:r w:rsidRPr="00787B93">
              <w:rPr>
                <w:sz w:val="18"/>
                <w:szCs w:val="18"/>
              </w:rPr>
            </w:r>
            <w:r w:rsidRPr="00787B93">
              <w:rPr>
                <w:sz w:val="18"/>
                <w:szCs w:val="18"/>
              </w:rPr>
              <w:fldChar w:fldCharType="separate"/>
            </w:r>
            <w:r w:rsidR="00B177F9">
              <w:rPr>
                <w:sz w:val="18"/>
                <w:szCs w:val="18"/>
              </w:rPr>
              <w:t>4.4.15</w:t>
            </w:r>
            <w:r w:rsidRPr="00787B93">
              <w:rPr>
                <w:sz w:val="18"/>
                <w:szCs w:val="18"/>
              </w:rPr>
              <w:fldChar w:fldCharType="end"/>
            </w:r>
            <w:r w:rsidRPr="00787B93">
              <w:rPr>
                <w:sz w:val="18"/>
                <w:szCs w:val="18"/>
              </w:rPr>
              <w:t xml:space="preserve"> </w:t>
            </w:r>
            <w:r w:rsidRPr="00787B93">
              <w:rPr>
                <w:sz w:val="18"/>
                <w:szCs w:val="18"/>
              </w:rPr>
              <w:fldChar w:fldCharType="begin"/>
            </w:r>
            <w:r w:rsidRPr="00787B93">
              <w:rPr>
                <w:sz w:val="18"/>
                <w:szCs w:val="18"/>
              </w:rPr>
              <w:instrText xml:space="preserve"> REF _Ref402797887 \h </w:instrText>
            </w:r>
            <w:r>
              <w:rPr>
                <w:sz w:val="18"/>
                <w:szCs w:val="18"/>
              </w:rPr>
              <w:instrText xml:space="preserve"> \* MERGEFORMAT </w:instrText>
            </w:r>
            <w:r w:rsidRPr="00787B93">
              <w:rPr>
                <w:sz w:val="18"/>
                <w:szCs w:val="18"/>
              </w:rPr>
            </w:r>
            <w:r w:rsidRPr="00787B93">
              <w:rPr>
                <w:sz w:val="18"/>
                <w:szCs w:val="18"/>
              </w:rPr>
              <w:fldChar w:fldCharType="separate"/>
            </w:r>
            <w:r w:rsidR="00B177F9" w:rsidRPr="00B177F9">
              <w:rPr>
                <w:sz w:val="18"/>
                <w:szCs w:val="18"/>
              </w:rPr>
              <w:t>Manager Approval Required Alternate Flow</w:t>
            </w:r>
            <w:r w:rsidRPr="00787B93">
              <w:rPr>
                <w:sz w:val="18"/>
                <w:szCs w:val="18"/>
              </w:rPr>
              <w:fldChar w:fldCharType="end"/>
            </w:r>
          </w:p>
          <w:p w14:paraId="735EAA23" w14:textId="19AF1034" w:rsidR="006344B5" w:rsidRPr="00787B93" w:rsidRDefault="006344B5" w:rsidP="00EA2934">
            <w:pPr>
              <w:numPr>
                <w:ilvl w:val="0"/>
                <w:numId w:val="6"/>
              </w:numPr>
              <w:rPr>
                <w:sz w:val="18"/>
                <w:szCs w:val="18"/>
              </w:rPr>
            </w:pPr>
            <w:r w:rsidRPr="00787B93">
              <w:rPr>
                <w:sz w:val="18"/>
                <w:szCs w:val="18"/>
              </w:rPr>
              <w:fldChar w:fldCharType="begin"/>
            </w:r>
            <w:r w:rsidRPr="00787B93">
              <w:rPr>
                <w:sz w:val="18"/>
                <w:szCs w:val="18"/>
              </w:rPr>
              <w:instrText xml:space="preserve"> REF _Ref402788328 \r \h  \* MERGEFORMAT </w:instrText>
            </w:r>
            <w:r w:rsidRPr="00787B93">
              <w:rPr>
                <w:sz w:val="18"/>
                <w:szCs w:val="18"/>
              </w:rPr>
            </w:r>
            <w:r w:rsidRPr="00787B93">
              <w:rPr>
                <w:sz w:val="18"/>
                <w:szCs w:val="18"/>
              </w:rPr>
              <w:fldChar w:fldCharType="separate"/>
            </w:r>
            <w:r w:rsidR="00B177F9">
              <w:rPr>
                <w:sz w:val="18"/>
                <w:szCs w:val="18"/>
              </w:rPr>
              <w:t>12</w:t>
            </w:r>
            <w:r w:rsidRPr="00787B93">
              <w:rPr>
                <w:sz w:val="18"/>
                <w:szCs w:val="18"/>
              </w:rPr>
              <w:fldChar w:fldCharType="end"/>
            </w:r>
            <w:r w:rsidRPr="00787B93">
              <w:rPr>
                <w:sz w:val="18"/>
                <w:szCs w:val="18"/>
              </w:rPr>
              <w:t xml:space="preserve"> </w:t>
            </w:r>
            <w:r w:rsidRPr="00787B93">
              <w:rPr>
                <w:sz w:val="18"/>
                <w:szCs w:val="18"/>
              </w:rPr>
              <w:fldChar w:fldCharType="begin"/>
            </w:r>
            <w:r w:rsidRPr="00787B93">
              <w:rPr>
                <w:sz w:val="18"/>
                <w:szCs w:val="18"/>
              </w:rPr>
              <w:instrText xml:space="preserve"> REF _Ref402788328 \h  \* MERGEFORMAT </w:instrText>
            </w:r>
            <w:r w:rsidRPr="00787B93">
              <w:rPr>
                <w:sz w:val="18"/>
                <w:szCs w:val="18"/>
              </w:rPr>
            </w:r>
            <w:r w:rsidRPr="00787B93">
              <w:rPr>
                <w:sz w:val="18"/>
                <w:szCs w:val="18"/>
              </w:rPr>
              <w:fldChar w:fldCharType="separate"/>
            </w:r>
            <w:r w:rsidR="00B177F9" w:rsidRPr="00B177F9">
              <w:rPr>
                <w:sz w:val="18"/>
                <w:szCs w:val="18"/>
              </w:rPr>
              <w:t>Interface Definition</w:t>
            </w:r>
            <w:r w:rsidRPr="00787B93">
              <w:rPr>
                <w:sz w:val="18"/>
                <w:szCs w:val="18"/>
              </w:rPr>
              <w:fldChar w:fldCharType="end"/>
            </w:r>
          </w:p>
        </w:tc>
      </w:tr>
      <w:tr w:rsidR="00787B93" w:rsidRPr="00583AE6" w14:paraId="446FA874"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721408FC" w14:textId="77777777" w:rsidR="00787B93" w:rsidRPr="00B03232" w:rsidRDefault="00787B93" w:rsidP="00787B93">
            <w:pPr>
              <w:rPr>
                <w:rFonts w:cs="Arial"/>
                <w:sz w:val="18"/>
                <w:szCs w:val="18"/>
              </w:rPr>
            </w:pPr>
            <w:r w:rsidRPr="00B03232">
              <w:rPr>
                <w:rFonts w:cs="Arial"/>
                <w:sz w:val="18"/>
                <w:szCs w:val="18"/>
              </w:rPr>
              <w:t>6.15</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05A99965" w14:textId="77777777" w:rsidR="00787B93" w:rsidRPr="00B03232" w:rsidRDefault="00787B93" w:rsidP="00787B93">
            <w:pPr>
              <w:rPr>
                <w:rFonts w:cs="Arial"/>
                <w:sz w:val="18"/>
                <w:szCs w:val="18"/>
              </w:rPr>
            </w:pPr>
            <w:r w:rsidRPr="00B03232">
              <w:rPr>
                <w:rFonts w:cs="Arial"/>
                <w:sz w:val="18"/>
                <w:szCs w:val="18"/>
              </w:rPr>
              <w:t>Post-Import Activities</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566E7641" w14:textId="77777777" w:rsidR="00787B93" w:rsidRPr="00B03232" w:rsidRDefault="00787B93" w:rsidP="00787B93">
            <w:pPr>
              <w:rPr>
                <w:rFonts w:cs="Arial"/>
                <w:sz w:val="18"/>
                <w:szCs w:val="18"/>
              </w:rPr>
            </w:pPr>
            <w:r w:rsidRPr="00B03232">
              <w:rPr>
                <w:rFonts w:cs="Arial"/>
                <w:sz w:val="18"/>
                <w:szCs w:val="18"/>
              </w:rPr>
              <w:t xml:space="preserve">Universal Basket Import will </w:t>
            </w:r>
            <w:r w:rsidRPr="00B03232">
              <w:rPr>
                <w:rFonts w:cs="Arial"/>
                <w:b/>
                <w:bCs/>
                <w:sz w:val="18"/>
                <w:szCs w:val="18"/>
              </w:rPr>
              <w:t>allow</w:t>
            </w:r>
            <w:r w:rsidRPr="00B03232">
              <w:rPr>
                <w:rFonts w:cs="Arial"/>
                <w:sz w:val="18"/>
                <w:szCs w:val="18"/>
              </w:rPr>
              <w:t xml:space="preserve"> the following post-import POS functionality:</w:t>
            </w:r>
            <w:r w:rsidRPr="00B03232">
              <w:rPr>
                <w:rFonts w:cs="Arial"/>
                <w:sz w:val="18"/>
                <w:szCs w:val="18"/>
              </w:rPr>
              <w:br/>
              <w:t>Transaction Void</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E06E3C1" w14:textId="77777777" w:rsidR="00787B93" w:rsidRPr="00550401" w:rsidRDefault="00787B93" w:rsidP="00EA2934">
            <w:pPr>
              <w:numPr>
                <w:ilvl w:val="0"/>
                <w:numId w:val="6"/>
              </w:numPr>
              <w:rPr>
                <w:sz w:val="18"/>
                <w:szCs w:val="18"/>
              </w:rPr>
            </w:pPr>
            <w:r w:rsidRPr="00550401">
              <w:rPr>
                <w:sz w:val="18"/>
                <w:szCs w:val="18"/>
              </w:rPr>
              <w:fldChar w:fldCharType="begin"/>
            </w:r>
            <w:r w:rsidRPr="00550401">
              <w:rPr>
                <w:sz w:val="18"/>
                <w:szCs w:val="18"/>
              </w:rPr>
              <w:instrText xml:space="preserve"> REF _Ref402788618 \r \h  \* MERGEFORMAT </w:instrText>
            </w:r>
            <w:r w:rsidRPr="00550401">
              <w:rPr>
                <w:sz w:val="18"/>
                <w:szCs w:val="18"/>
              </w:rPr>
            </w:r>
            <w:r w:rsidRPr="00550401">
              <w:rPr>
                <w:sz w:val="18"/>
                <w:szCs w:val="18"/>
              </w:rPr>
              <w:fldChar w:fldCharType="separate"/>
            </w:r>
            <w:r w:rsidR="00B177F9" w:rsidRPr="00550401">
              <w:rPr>
                <w:sz w:val="18"/>
                <w:szCs w:val="18"/>
              </w:rPr>
              <w:t>4.1</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_Ref402788620 \h  \* MERGEFORMAT </w:instrText>
            </w:r>
            <w:r w:rsidRPr="00550401">
              <w:rPr>
                <w:sz w:val="18"/>
                <w:szCs w:val="18"/>
              </w:rPr>
            </w:r>
            <w:r w:rsidRPr="00550401">
              <w:rPr>
                <w:sz w:val="18"/>
                <w:szCs w:val="18"/>
              </w:rPr>
              <w:fldChar w:fldCharType="separate"/>
            </w:r>
            <w:r w:rsidR="00B177F9" w:rsidRPr="00550401">
              <w:rPr>
                <w:sz w:val="18"/>
                <w:szCs w:val="18"/>
              </w:rPr>
              <w:t>Feature Flow</w:t>
            </w:r>
            <w:r w:rsidRPr="00550401">
              <w:rPr>
                <w:sz w:val="18"/>
                <w:szCs w:val="18"/>
              </w:rPr>
              <w:fldChar w:fldCharType="end"/>
            </w:r>
          </w:p>
          <w:p w14:paraId="095C25CE" w14:textId="77777777" w:rsidR="00787B93" w:rsidRPr="00550401" w:rsidRDefault="00787B93" w:rsidP="00EA2934">
            <w:pPr>
              <w:numPr>
                <w:ilvl w:val="0"/>
                <w:numId w:val="6"/>
              </w:numPr>
              <w:rPr>
                <w:sz w:val="18"/>
                <w:szCs w:val="18"/>
              </w:rPr>
            </w:pPr>
            <w:r w:rsidRPr="00550401">
              <w:rPr>
                <w:sz w:val="18"/>
                <w:szCs w:val="18"/>
              </w:rPr>
              <w:fldChar w:fldCharType="begin"/>
            </w:r>
            <w:r w:rsidRPr="00550401">
              <w:rPr>
                <w:sz w:val="18"/>
                <w:szCs w:val="18"/>
              </w:rPr>
              <w:instrText xml:space="preserve"> REF _Ref402788462 \r \h  \* MERGEFORMAT </w:instrText>
            </w:r>
            <w:r w:rsidRPr="00550401">
              <w:rPr>
                <w:sz w:val="18"/>
                <w:szCs w:val="18"/>
              </w:rPr>
            </w:r>
            <w:r w:rsidRPr="00550401">
              <w:rPr>
                <w:sz w:val="18"/>
                <w:szCs w:val="18"/>
              </w:rPr>
              <w:fldChar w:fldCharType="separate"/>
            </w:r>
            <w:r w:rsidR="00B177F9" w:rsidRPr="00550401">
              <w:rPr>
                <w:sz w:val="18"/>
                <w:szCs w:val="18"/>
              </w:rPr>
              <w:t>4.3</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_Ref402788465 \h  \* MERGEFORMAT </w:instrText>
            </w:r>
            <w:r w:rsidRPr="00550401">
              <w:rPr>
                <w:sz w:val="18"/>
                <w:szCs w:val="18"/>
              </w:rPr>
            </w:r>
            <w:r w:rsidRPr="00550401">
              <w:rPr>
                <w:sz w:val="18"/>
                <w:szCs w:val="18"/>
              </w:rPr>
              <w:fldChar w:fldCharType="separate"/>
            </w:r>
            <w:r w:rsidR="00B177F9" w:rsidRPr="00550401">
              <w:rPr>
                <w:sz w:val="18"/>
                <w:szCs w:val="18"/>
              </w:rPr>
              <w:t>Main Flow</w:t>
            </w:r>
            <w:r w:rsidRPr="00550401">
              <w:rPr>
                <w:sz w:val="18"/>
                <w:szCs w:val="18"/>
              </w:rPr>
              <w:fldChar w:fldCharType="end"/>
            </w:r>
            <w:r w:rsidRPr="00550401">
              <w:rPr>
                <w:sz w:val="18"/>
                <w:szCs w:val="18"/>
              </w:rPr>
              <w:t xml:space="preserve"> </w:t>
            </w:r>
          </w:p>
          <w:p w14:paraId="2F22F647" w14:textId="1995AA6A" w:rsidR="00787B93" w:rsidRPr="00550401" w:rsidRDefault="00550401" w:rsidP="00EA2934">
            <w:pPr>
              <w:numPr>
                <w:ilvl w:val="0"/>
                <w:numId w:val="6"/>
              </w:numPr>
              <w:rPr>
                <w:sz w:val="18"/>
                <w:szCs w:val="18"/>
              </w:rPr>
            </w:pPr>
            <w:r w:rsidRPr="00550401">
              <w:rPr>
                <w:sz w:val="18"/>
                <w:szCs w:val="18"/>
              </w:rPr>
              <w:fldChar w:fldCharType="begin"/>
            </w:r>
            <w:r w:rsidRPr="00550401">
              <w:rPr>
                <w:sz w:val="18"/>
                <w:szCs w:val="18"/>
              </w:rPr>
              <w:instrText xml:space="preserve"> REF _Ref411424227 \r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5.4.11</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_Ref411424227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Transaction Void Alternate Flow</w:t>
            </w:r>
            <w:r w:rsidRPr="00550401">
              <w:rPr>
                <w:sz w:val="18"/>
                <w:szCs w:val="18"/>
              </w:rPr>
              <w:fldChar w:fldCharType="end"/>
            </w:r>
          </w:p>
          <w:p w14:paraId="66BB8F27" w14:textId="467D49A1" w:rsidR="00787B93" w:rsidRPr="00550401" w:rsidRDefault="00787B93" w:rsidP="00EA2934">
            <w:pPr>
              <w:numPr>
                <w:ilvl w:val="0"/>
                <w:numId w:val="6"/>
              </w:numPr>
              <w:rPr>
                <w:sz w:val="18"/>
                <w:szCs w:val="18"/>
              </w:rPr>
            </w:pPr>
            <w:r w:rsidRPr="00550401">
              <w:rPr>
                <w:sz w:val="18"/>
                <w:szCs w:val="18"/>
              </w:rPr>
              <w:fldChar w:fldCharType="begin"/>
            </w:r>
            <w:r w:rsidRPr="00550401">
              <w:rPr>
                <w:sz w:val="18"/>
                <w:szCs w:val="18"/>
              </w:rPr>
              <w:instrText xml:space="preserve"> REF _Ref402788328 \r \h  \* MERGEFORMAT </w:instrText>
            </w:r>
            <w:r w:rsidRPr="00550401">
              <w:rPr>
                <w:sz w:val="18"/>
                <w:szCs w:val="18"/>
              </w:rPr>
            </w:r>
            <w:r w:rsidRPr="00550401">
              <w:rPr>
                <w:sz w:val="18"/>
                <w:szCs w:val="18"/>
              </w:rPr>
              <w:fldChar w:fldCharType="separate"/>
            </w:r>
            <w:r w:rsidR="00B177F9" w:rsidRPr="00550401">
              <w:rPr>
                <w:sz w:val="18"/>
                <w:szCs w:val="18"/>
              </w:rPr>
              <w:t>12</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_Ref402788328 \h  \* MERGEFORMAT </w:instrText>
            </w:r>
            <w:r w:rsidRPr="00550401">
              <w:rPr>
                <w:sz w:val="18"/>
                <w:szCs w:val="18"/>
              </w:rPr>
            </w:r>
            <w:r w:rsidRPr="00550401">
              <w:rPr>
                <w:sz w:val="18"/>
                <w:szCs w:val="18"/>
              </w:rPr>
              <w:fldChar w:fldCharType="separate"/>
            </w:r>
            <w:r w:rsidR="00B177F9" w:rsidRPr="00550401">
              <w:rPr>
                <w:sz w:val="18"/>
                <w:szCs w:val="18"/>
              </w:rPr>
              <w:t>Interface Definition</w:t>
            </w:r>
            <w:r w:rsidRPr="00550401">
              <w:rPr>
                <w:sz w:val="18"/>
                <w:szCs w:val="18"/>
              </w:rPr>
              <w:fldChar w:fldCharType="end"/>
            </w:r>
          </w:p>
        </w:tc>
      </w:tr>
      <w:tr w:rsidR="00787B93" w:rsidRPr="00583AE6" w14:paraId="61A6F54B"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0A9E4974" w14:textId="77777777" w:rsidR="00787B93" w:rsidRPr="00B03232" w:rsidRDefault="00787B93" w:rsidP="00787B93">
            <w:pPr>
              <w:rPr>
                <w:rFonts w:cs="Arial"/>
                <w:sz w:val="18"/>
                <w:szCs w:val="18"/>
              </w:rPr>
            </w:pPr>
            <w:r w:rsidRPr="00B03232">
              <w:rPr>
                <w:rFonts w:cs="Arial"/>
                <w:sz w:val="18"/>
                <w:szCs w:val="18"/>
              </w:rPr>
              <w:t>6.16</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75749C69" w14:textId="77777777" w:rsidR="00787B93" w:rsidRPr="00B03232" w:rsidRDefault="00787B93" w:rsidP="00787B93">
            <w:pPr>
              <w:rPr>
                <w:rFonts w:cs="Arial"/>
                <w:sz w:val="18"/>
                <w:szCs w:val="18"/>
              </w:rPr>
            </w:pPr>
            <w:r w:rsidRPr="00B03232">
              <w:rPr>
                <w:rFonts w:cs="Arial"/>
                <w:sz w:val="18"/>
                <w:szCs w:val="18"/>
              </w:rPr>
              <w:t>Post-Import Activities</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15A16DF8" w14:textId="77777777" w:rsidR="00787B93" w:rsidRPr="00B03232" w:rsidRDefault="00787B93" w:rsidP="00787B93">
            <w:pPr>
              <w:rPr>
                <w:rFonts w:cs="Arial"/>
                <w:sz w:val="18"/>
                <w:szCs w:val="18"/>
              </w:rPr>
            </w:pPr>
            <w:r w:rsidRPr="00B03232">
              <w:rPr>
                <w:rFonts w:cs="Arial"/>
                <w:sz w:val="18"/>
                <w:szCs w:val="18"/>
              </w:rPr>
              <w:t xml:space="preserve">Universal Basket Import will </w:t>
            </w:r>
            <w:r w:rsidRPr="00B03232">
              <w:rPr>
                <w:rFonts w:cs="Arial"/>
                <w:b/>
                <w:bCs/>
                <w:sz w:val="18"/>
                <w:szCs w:val="18"/>
              </w:rPr>
              <w:t>dis-allow</w:t>
            </w:r>
            <w:r w:rsidRPr="00B03232">
              <w:rPr>
                <w:rFonts w:cs="Arial"/>
                <w:sz w:val="18"/>
                <w:szCs w:val="18"/>
              </w:rPr>
              <w:t xml:space="preserve"> the following post-import POS functionality:</w:t>
            </w:r>
            <w:r w:rsidRPr="00B03232">
              <w:rPr>
                <w:rFonts w:cs="Arial"/>
                <w:sz w:val="18"/>
                <w:szCs w:val="18"/>
              </w:rPr>
              <w:br/>
              <w:t>Item Void</w:t>
            </w:r>
            <w:r w:rsidRPr="00B03232">
              <w:rPr>
                <w:rFonts w:cs="Arial"/>
                <w:sz w:val="18"/>
                <w:szCs w:val="18"/>
              </w:rPr>
              <w:br/>
              <w:t>Raincheck</w:t>
            </w:r>
            <w:r w:rsidRPr="00B03232">
              <w:rPr>
                <w:rFonts w:cs="Arial"/>
                <w:sz w:val="18"/>
                <w:szCs w:val="18"/>
              </w:rPr>
              <w:br/>
              <w:t>Quantity Override</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44D39FD" w14:textId="77777777" w:rsidR="00787B93" w:rsidRPr="00550401" w:rsidRDefault="00787B93" w:rsidP="00EA2934">
            <w:pPr>
              <w:numPr>
                <w:ilvl w:val="0"/>
                <w:numId w:val="6"/>
              </w:numPr>
              <w:rPr>
                <w:sz w:val="18"/>
                <w:szCs w:val="18"/>
              </w:rPr>
            </w:pPr>
            <w:r w:rsidRPr="00550401">
              <w:rPr>
                <w:sz w:val="18"/>
                <w:szCs w:val="18"/>
              </w:rPr>
              <w:fldChar w:fldCharType="begin"/>
            </w:r>
            <w:r w:rsidRPr="00550401">
              <w:rPr>
                <w:sz w:val="18"/>
                <w:szCs w:val="18"/>
              </w:rPr>
              <w:instrText xml:space="preserve"> REF _Ref402788618 \r \h  \* MERGEFORMAT </w:instrText>
            </w:r>
            <w:r w:rsidRPr="00550401">
              <w:rPr>
                <w:sz w:val="18"/>
                <w:szCs w:val="18"/>
              </w:rPr>
            </w:r>
            <w:r w:rsidRPr="00550401">
              <w:rPr>
                <w:sz w:val="18"/>
                <w:szCs w:val="18"/>
              </w:rPr>
              <w:fldChar w:fldCharType="separate"/>
            </w:r>
            <w:r w:rsidR="00B177F9" w:rsidRPr="00550401">
              <w:rPr>
                <w:sz w:val="18"/>
                <w:szCs w:val="18"/>
              </w:rPr>
              <w:t>4.1</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_Ref402788620 \h  \* MERGEFORMAT </w:instrText>
            </w:r>
            <w:r w:rsidRPr="00550401">
              <w:rPr>
                <w:sz w:val="18"/>
                <w:szCs w:val="18"/>
              </w:rPr>
            </w:r>
            <w:r w:rsidRPr="00550401">
              <w:rPr>
                <w:sz w:val="18"/>
                <w:szCs w:val="18"/>
              </w:rPr>
              <w:fldChar w:fldCharType="separate"/>
            </w:r>
            <w:r w:rsidR="00B177F9" w:rsidRPr="00550401">
              <w:rPr>
                <w:sz w:val="18"/>
                <w:szCs w:val="18"/>
              </w:rPr>
              <w:t>Feature Flow</w:t>
            </w:r>
            <w:r w:rsidRPr="00550401">
              <w:rPr>
                <w:sz w:val="18"/>
                <w:szCs w:val="18"/>
              </w:rPr>
              <w:fldChar w:fldCharType="end"/>
            </w:r>
          </w:p>
          <w:p w14:paraId="31B68C75" w14:textId="77777777" w:rsidR="00787B93" w:rsidRPr="00550401" w:rsidRDefault="00787B93" w:rsidP="00EA2934">
            <w:pPr>
              <w:numPr>
                <w:ilvl w:val="0"/>
                <w:numId w:val="6"/>
              </w:numPr>
              <w:rPr>
                <w:sz w:val="18"/>
                <w:szCs w:val="18"/>
              </w:rPr>
            </w:pPr>
            <w:r w:rsidRPr="00550401">
              <w:rPr>
                <w:sz w:val="18"/>
                <w:szCs w:val="18"/>
              </w:rPr>
              <w:fldChar w:fldCharType="begin"/>
            </w:r>
            <w:r w:rsidRPr="00550401">
              <w:rPr>
                <w:sz w:val="18"/>
                <w:szCs w:val="18"/>
              </w:rPr>
              <w:instrText xml:space="preserve"> REF _Ref402788462 \r \h  \* MERGEFORMAT </w:instrText>
            </w:r>
            <w:r w:rsidRPr="00550401">
              <w:rPr>
                <w:sz w:val="18"/>
                <w:szCs w:val="18"/>
              </w:rPr>
            </w:r>
            <w:r w:rsidRPr="00550401">
              <w:rPr>
                <w:sz w:val="18"/>
                <w:szCs w:val="18"/>
              </w:rPr>
              <w:fldChar w:fldCharType="separate"/>
            </w:r>
            <w:r w:rsidR="00B177F9" w:rsidRPr="00550401">
              <w:rPr>
                <w:sz w:val="18"/>
                <w:szCs w:val="18"/>
              </w:rPr>
              <w:t>4.3</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_Ref402788465 \h  \* MERGEFORMAT </w:instrText>
            </w:r>
            <w:r w:rsidRPr="00550401">
              <w:rPr>
                <w:sz w:val="18"/>
                <w:szCs w:val="18"/>
              </w:rPr>
            </w:r>
            <w:r w:rsidRPr="00550401">
              <w:rPr>
                <w:sz w:val="18"/>
                <w:szCs w:val="18"/>
              </w:rPr>
              <w:fldChar w:fldCharType="separate"/>
            </w:r>
            <w:r w:rsidR="00B177F9" w:rsidRPr="00550401">
              <w:rPr>
                <w:sz w:val="18"/>
                <w:szCs w:val="18"/>
              </w:rPr>
              <w:t>Main Flow</w:t>
            </w:r>
            <w:r w:rsidRPr="00550401">
              <w:rPr>
                <w:sz w:val="18"/>
                <w:szCs w:val="18"/>
              </w:rPr>
              <w:fldChar w:fldCharType="end"/>
            </w:r>
            <w:r w:rsidRPr="00550401">
              <w:rPr>
                <w:sz w:val="18"/>
                <w:szCs w:val="18"/>
              </w:rPr>
              <w:t xml:space="preserve"> </w:t>
            </w:r>
          </w:p>
          <w:p w14:paraId="212B0F4D" w14:textId="3FB14BC8" w:rsidR="00550401" w:rsidRPr="00550401" w:rsidRDefault="00550401" w:rsidP="00EA2934">
            <w:pPr>
              <w:numPr>
                <w:ilvl w:val="0"/>
                <w:numId w:val="6"/>
              </w:numPr>
              <w:rPr>
                <w:sz w:val="18"/>
                <w:szCs w:val="18"/>
              </w:rPr>
            </w:pPr>
            <w:r w:rsidRPr="00550401">
              <w:rPr>
                <w:sz w:val="18"/>
                <w:szCs w:val="18"/>
              </w:rPr>
              <w:fldChar w:fldCharType="begin"/>
            </w:r>
            <w:r w:rsidRPr="00550401">
              <w:rPr>
                <w:sz w:val="18"/>
                <w:szCs w:val="18"/>
              </w:rPr>
              <w:instrText xml:space="preserve"> REF _Ref411424054 \r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5.4.6</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_Ref411424054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Item Void Alternate Flow</w:t>
            </w:r>
            <w:r w:rsidRPr="00550401">
              <w:rPr>
                <w:sz w:val="18"/>
                <w:szCs w:val="18"/>
              </w:rPr>
              <w:fldChar w:fldCharType="end"/>
            </w:r>
          </w:p>
          <w:p w14:paraId="452C8D40" w14:textId="61E4E0DC" w:rsidR="00550401" w:rsidRPr="00550401" w:rsidRDefault="00550401" w:rsidP="00EA2934">
            <w:pPr>
              <w:numPr>
                <w:ilvl w:val="0"/>
                <w:numId w:val="6"/>
              </w:numPr>
              <w:rPr>
                <w:sz w:val="18"/>
                <w:szCs w:val="18"/>
              </w:rPr>
            </w:pPr>
            <w:r w:rsidRPr="00550401">
              <w:rPr>
                <w:sz w:val="18"/>
                <w:szCs w:val="18"/>
              </w:rPr>
              <w:fldChar w:fldCharType="begin"/>
            </w:r>
            <w:r w:rsidRPr="00550401">
              <w:rPr>
                <w:sz w:val="18"/>
                <w:szCs w:val="18"/>
              </w:rPr>
              <w:instrText xml:space="preserve"> REF _Ref411424152 \r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5.4.9</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_Ref411424152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Issue Raincheck Alternate Flow</w:t>
            </w:r>
            <w:r w:rsidRPr="00550401">
              <w:rPr>
                <w:sz w:val="18"/>
                <w:szCs w:val="18"/>
              </w:rPr>
              <w:fldChar w:fldCharType="end"/>
            </w:r>
          </w:p>
          <w:p w14:paraId="43372D69" w14:textId="3DA6BA7D" w:rsidR="00787B93" w:rsidRPr="00550401" w:rsidRDefault="00550401" w:rsidP="00EA2934">
            <w:pPr>
              <w:numPr>
                <w:ilvl w:val="0"/>
                <w:numId w:val="6"/>
              </w:numPr>
              <w:rPr>
                <w:sz w:val="18"/>
                <w:szCs w:val="18"/>
              </w:rPr>
            </w:pPr>
            <w:r w:rsidRPr="00550401">
              <w:rPr>
                <w:sz w:val="18"/>
                <w:szCs w:val="18"/>
              </w:rPr>
              <w:fldChar w:fldCharType="begin"/>
            </w:r>
            <w:r w:rsidRPr="00550401">
              <w:rPr>
                <w:sz w:val="18"/>
                <w:szCs w:val="18"/>
              </w:rPr>
              <w:instrText xml:space="preserve"> REF _Ref411424184 \r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5.4.10</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_Ref411424184 \h </w:instrText>
            </w:r>
            <w:r w:rsidRPr="00550401">
              <w:rPr>
                <w:sz w:val="18"/>
                <w:szCs w:val="18"/>
              </w:rPr>
            </w:r>
            <w:r>
              <w:rPr>
                <w:sz w:val="18"/>
                <w:szCs w:val="18"/>
              </w:rPr>
              <w:instrText xml:space="preserve"> \* MERGEFORMAT </w:instrText>
            </w:r>
            <w:r w:rsidRPr="00550401">
              <w:rPr>
                <w:sz w:val="18"/>
                <w:szCs w:val="18"/>
              </w:rPr>
              <w:fldChar w:fldCharType="separate"/>
            </w:r>
            <w:r w:rsidRPr="00550401">
              <w:rPr>
                <w:sz w:val="18"/>
                <w:szCs w:val="18"/>
              </w:rPr>
              <w:t>Quantity Override Alternate Flow</w:t>
            </w:r>
            <w:r w:rsidRPr="00550401">
              <w:rPr>
                <w:sz w:val="18"/>
                <w:szCs w:val="18"/>
              </w:rPr>
              <w:fldChar w:fldCharType="end"/>
            </w:r>
          </w:p>
          <w:p w14:paraId="6D048674" w14:textId="615E437A" w:rsidR="00787B93" w:rsidRPr="00550401" w:rsidRDefault="00787B93" w:rsidP="00EA2934">
            <w:pPr>
              <w:numPr>
                <w:ilvl w:val="0"/>
                <w:numId w:val="6"/>
              </w:numPr>
              <w:rPr>
                <w:sz w:val="18"/>
                <w:szCs w:val="18"/>
              </w:rPr>
            </w:pPr>
            <w:r w:rsidRPr="00550401">
              <w:rPr>
                <w:sz w:val="18"/>
                <w:szCs w:val="18"/>
              </w:rPr>
              <w:fldChar w:fldCharType="begin"/>
            </w:r>
            <w:r w:rsidRPr="00550401">
              <w:rPr>
                <w:sz w:val="18"/>
                <w:szCs w:val="18"/>
              </w:rPr>
              <w:instrText xml:space="preserve"> REF _Ref402788328 \r \h  \* MERGEFORMAT </w:instrText>
            </w:r>
            <w:r w:rsidRPr="00550401">
              <w:rPr>
                <w:sz w:val="18"/>
                <w:szCs w:val="18"/>
              </w:rPr>
            </w:r>
            <w:r w:rsidRPr="00550401">
              <w:rPr>
                <w:sz w:val="18"/>
                <w:szCs w:val="18"/>
              </w:rPr>
              <w:fldChar w:fldCharType="separate"/>
            </w:r>
            <w:r w:rsidR="00B177F9" w:rsidRPr="00550401">
              <w:rPr>
                <w:sz w:val="18"/>
                <w:szCs w:val="18"/>
              </w:rPr>
              <w:t>12</w:t>
            </w:r>
            <w:r w:rsidRPr="00550401">
              <w:rPr>
                <w:sz w:val="18"/>
                <w:szCs w:val="18"/>
              </w:rPr>
              <w:fldChar w:fldCharType="end"/>
            </w:r>
            <w:r w:rsidRPr="00550401">
              <w:rPr>
                <w:sz w:val="18"/>
                <w:szCs w:val="18"/>
              </w:rPr>
              <w:t xml:space="preserve"> </w:t>
            </w:r>
            <w:r w:rsidRPr="00550401">
              <w:rPr>
                <w:sz w:val="18"/>
                <w:szCs w:val="18"/>
              </w:rPr>
              <w:fldChar w:fldCharType="begin"/>
            </w:r>
            <w:r w:rsidRPr="00550401">
              <w:rPr>
                <w:sz w:val="18"/>
                <w:szCs w:val="18"/>
              </w:rPr>
              <w:instrText xml:space="preserve"> REF _Ref402788328 \h  \* MERGEFORMAT </w:instrText>
            </w:r>
            <w:r w:rsidRPr="00550401">
              <w:rPr>
                <w:sz w:val="18"/>
                <w:szCs w:val="18"/>
              </w:rPr>
            </w:r>
            <w:r w:rsidRPr="00550401">
              <w:rPr>
                <w:sz w:val="18"/>
                <w:szCs w:val="18"/>
              </w:rPr>
              <w:fldChar w:fldCharType="separate"/>
            </w:r>
            <w:r w:rsidR="00B177F9" w:rsidRPr="00550401">
              <w:rPr>
                <w:sz w:val="18"/>
                <w:szCs w:val="18"/>
              </w:rPr>
              <w:t>Interface Definition</w:t>
            </w:r>
            <w:r w:rsidRPr="00550401">
              <w:rPr>
                <w:sz w:val="18"/>
                <w:szCs w:val="18"/>
              </w:rPr>
              <w:fldChar w:fldCharType="end"/>
            </w:r>
          </w:p>
        </w:tc>
      </w:tr>
      <w:tr w:rsidR="006344B5" w:rsidRPr="00583AE6" w14:paraId="5DE40BFC"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5D1D207A" w14:textId="41CE3148" w:rsidR="006344B5" w:rsidRPr="00B03232" w:rsidRDefault="006344B5" w:rsidP="006344B5">
            <w:pPr>
              <w:rPr>
                <w:rFonts w:cs="Arial"/>
                <w:sz w:val="18"/>
                <w:szCs w:val="18"/>
              </w:rPr>
            </w:pPr>
            <w:r w:rsidRPr="00B03232">
              <w:rPr>
                <w:rFonts w:cs="Arial"/>
                <w:sz w:val="18"/>
                <w:szCs w:val="18"/>
              </w:rPr>
              <w:t>6.17</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4173C72E" w14:textId="77777777" w:rsidR="006344B5" w:rsidRPr="00B03232" w:rsidRDefault="006344B5" w:rsidP="006344B5">
            <w:pPr>
              <w:rPr>
                <w:rFonts w:cs="Arial"/>
                <w:sz w:val="18"/>
                <w:szCs w:val="18"/>
              </w:rPr>
            </w:pPr>
            <w:r w:rsidRPr="00B03232">
              <w:rPr>
                <w:rFonts w:cs="Arial"/>
                <w:sz w:val="18"/>
                <w:szCs w:val="18"/>
              </w:rPr>
              <w:t>EJ Logging</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11AD07E8" w14:textId="77777777" w:rsidR="006344B5" w:rsidRPr="00B03232" w:rsidRDefault="006344B5" w:rsidP="006344B5">
            <w:pPr>
              <w:rPr>
                <w:rFonts w:cs="Arial"/>
                <w:sz w:val="18"/>
                <w:szCs w:val="18"/>
              </w:rPr>
            </w:pPr>
            <w:r w:rsidRPr="00B03232">
              <w:rPr>
                <w:rFonts w:cs="Arial"/>
                <w:sz w:val="18"/>
                <w:szCs w:val="18"/>
              </w:rPr>
              <w:t>POS will log the order retrieval information to the EJ, i.e., the email, order number, ref number, etc.</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614FABE" w14:textId="784F8AD7" w:rsidR="006344B5" w:rsidRPr="00787B93" w:rsidRDefault="00787B93" w:rsidP="00EA2934">
            <w:pPr>
              <w:numPr>
                <w:ilvl w:val="0"/>
                <w:numId w:val="6"/>
              </w:numPr>
              <w:rPr>
                <w:sz w:val="18"/>
                <w:szCs w:val="18"/>
              </w:rPr>
            </w:pPr>
            <w:r w:rsidRPr="00787B93">
              <w:rPr>
                <w:sz w:val="18"/>
                <w:szCs w:val="18"/>
              </w:rPr>
              <w:fldChar w:fldCharType="begin"/>
            </w:r>
            <w:r w:rsidRPr="00787B93">
              <w:rPr>
                <w:sz w:val="18"/>
                <w:szCs w:val="18"/>
              </w:rPr>
              <w:instrText xml:space="preserve"> REF _Ref402798389 \r \h </w:instrText>
            </w:r>
            <w:r>
              <w:rPr>
                <w:sz w:val="18"/>
                <w:szCs w:val="18"/>
              </w:rPr>
              <w:instrText xml:space="preserve"> \* MERGEFORMAT </w:instrText>
            </w:r>
            <w:r w:rsidRPr="00787B93">
              <w:rPr>
                <w:sz w:val="18"/>
                <w:szCs w:val="18"/>
              </w:rPr>
            </w:r>
            <w:r w:rsidRPr="00787B93">
              <w:rPr>
                <w:sz w:val="18"/>
                <w:szCs w:val="18"/>
              </w:rPr>
              <w:fldChar w:fldCharType="separate"/>
            </w:r>
            <w:r w:rsidR="00B177F9">
              <w:rPr>
                <w:sz w:val="18"/>
                <w:szCs w:val="18"/>
              </w:rPr>
              <w:t>11.2</w:t>
            </w:r>
            <w:r w:rsidRPr="00787B93">
              <w:rPr>
                <w:sz w:val="18"/>
                <w:szCs w:val="18"/>
              </w:rPr>
              <w:fldChar w:fldCharType="end"/>
            </w:r>
            <w:r w:rsidRPr="00787B93">
              <w:rPr>
                <w:sz w:val="18"/>
                <w:szCs w:val="18"/>
              </w:rPr>
              <w:t xml:space="preserve"> </w:t>
            </w:r>
            <w:r w:rsidRPr="00787B93">
              <w:rPr>
                <w:sz w:val="18"/>
                <w:szCs w:val="18"/>
              </w:rPr>
              <w:fldChar w:fldCharType="begin"/>
            </w:r>
            <w:r w:rsidRPr="00787B93">
              <w:rPr>
                <w:sz w:val="18"/>
                <w:szCs w:val="18"/>
              </w:rPr>
              <w:instrText xml:space="preserve"> REF _Ref402798389 \h </w:instrText>
            </w:r>
            <w:r>
              <w:rPr>
                <w:sz w:val="18"/>
                <w:szCs w:val="18"/>
              </w:rPr>
              <w:instrText xml:space="preserve"> \* MERGEFORMAT </w:instrText>
            </w:r>
            <w:r w:rsidRPr="00787B93">
              <w:rPr>
                <w:sz w:val="18"/>
                <w:szCs w:val="18"/>
              </w:rPr>
            </w:r>
            <w:r w:rsidRPr="00787B93">
              <w:rPr>
                <w:sz w:val="18"/>
                <w:szCs w:val="18"/>
              </w:rPr>
              <w:fldChar w:fldCharType="separate"/>
            </w:r>
            <w:r w:rsidR="00B177F9" w:rsidRPr="00B177F9">
              <w:rPr>
                <w:sz w:val="18"/>
                <w:szCs w:val="18"/>
              </w:rPr>
              <w:t>Electronic Journal Logging Changes</w:t>
            </w:r>
            <w:r w:rsidRPr="00787B93">
              <w:rPr>
                <w:sz w:val="18"/>
                <w:szCs w:val="18"/>
              </w:rPr>
              <w:fldChar w:fldCharType="end"/>
            </w:r>
          </w:p>
        </w:tc>
      </w:tr>
      <w:tr w:rsidR="006344B5" w:rsidRPr="00583AE6" w14:paraId="1B3B9CAB" w14:textId="77777777" w:rsidTr="008E5457">
        <w:trPr>
          <w:cantSplit/>
        </w:trPr>
        <w:tc>
          <w:tcPr>
            <w:tcW w:w="1016" w:type="dxa"/>
            <w:tcBorders>
              <w:top w:val="single" w:sz="8" w:space="0" w:color="4F81BD"/>
              <w:left w:val="single" w:sz="8" w:space="0" w:color="4F81BD"/>
              <w:bottom w:val="single" w:sz="8" w:space="0" w:color="4F81BD"/>
              <w:right w:val="single" w:sz="8" w:space="0" w:color="4F81BD"/>
            </w:tcBorders>
            <w:shd w:val="clear" w:color="auto" w:fill="auto"/>
          </w:tcPr>
          <w:p w14:paraId="10ACAEE5" w14:textId="77777777" w:rsidR="006344B5" w:rsidRPr="00B03232" w:rsidRDefault="006344B5" w:rsidP="006344B5">
            <w:pPr>
              <w:rPr>
                <w:rFonts w:cs="Arial"/>
                <w:sz w:val="18"/>
                <w:szCs w:val="18"/>
              </w:rPr>
            </w:pPr>
            <w:r w:rsidRPr="00B03232">
              <w:rPr>
                <w:rFonts w:cs="Arial"/>
                <w:sz w:val="18"/>
                <w:szCs w:val="18"/>
              </w:rPr>
              <w:t>6.18</w:t>
            </w:r>
          </w:p>
        </w:tc>
        <w:tc>
          <w:tcPr>
            <w:tcW w:w="1710" w:type="dxa"/>
            <w:tcBorders>
              <w:top w:val="single" w:sz="8" w:space="0" w:color="4F81BD"/>
              <w:left w:val="single" w:sz="8" w:space="0" w:color="4F81BD"/>
              <w:bottom w:val="single" w:sz="8" w:space="0" w:color="4F81BD"/>
              <w:right w:val="single" w:sz="8" w:space="0" w:color="4F81BD"/>
            </w:tcBorders>
            <w:shd w:val="clear" w:color="auto" w:fill="auto"/>
          </w:tcPr>
          <w:p w14:paraId="4BBE53B1" w14:textId="77777777" w:rsidR="006344B5" w:rsidRPr="00B03232" w:rsidRDefault="006344B5" w:rsidP="006344B5">
            <w:pPr>
              <w:rPr>
                <w:rFonts w:cs="Arial"/>
                <w:sz w:val="18"/>
                <w:szCs w:val="18"/>
              </w:rPr>
            </w:pPr>
            <w:r w:rsidRPr="00B03232">
              <w:rPr>
                <w:rFonts w:cs="Arial"/>
                <w:sz w:val="18"/>
                <w:szCs w:val="18"/>
              </w:rPr>
              <w:t>Tax Service</w:t>
            </w:r>
          </w:p>
        </w:tc>
        <w:tc>
          <w:tcPr>
            <w:tcW w:w="5310" w:type="dxa"/>
            <w:tcBorders>
              <w:top w:val="single" w:sz="8" w:space="0" w:color="4F81BD"/>
              <w:left w:val="single" w:sz="8" w:space="0" w:color="4F81BD"/>
              <w:bottom w:val="single" w:sz="8" w:space="0" w:color="4F81BD"/>
              <w:right w:val="single" w:sz="8" w:space="0" w:color="4F81BD"/>
            </w:tcBorders>
            <w:shd w:val="clear" w:color="auto" w:fill="auto"/>
          </w:tcPr>
          <w:p w14:paraId="5F9D9899" w14:textId="77777777" w:rsidR="006344B5" w:rsidRPr="00B03232" w:rsidRDefault="006344B5" w:rsidP="006344B5">
            <w:pPr>
              <w:rPr>
                <w:rFonts w:cs="Arial"/>
                <w:sz w:val="18"/>
                <w:szCs w:val="18"/>
              </w:rPr>
            </w:pPr>
            <w:r w:rsidRPr="00B03232">
              <w:rPr>
                <w:rFonts w:cs="Arial"/>
                <w:sz w:val="18"/>
                <w:szCs w:val="18"/>
              </w:rPr>
              <w:t>POS will call tax service at total time to determine taxes for each item.</w:t>
            </w:r>
          </w:p>
        </w:tc>
        <w:tc>
          <w:tcPr>
            <w:tcW w:w="24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BF4039E" w14:textId="77777777" w:rsidR="006344B5" w:rsidRPr="008E5457" w:rsidRDefault="006344B5" w:rsidP="00EA2934">
            <w:pPr>
              <w:numPr>
                <w:ilvl w:val="0"/>
                <w:numId w:val="6"/>
              </w:numPr>
              <w:rPr>
                <w:sz w:val="18"/>
                <w:szCs w:val="18"/>
              </w:rPr>
            </w:pPr>
            <w:r>
              <w:rPr>
                <w:sz w:val="18"/>
                <w:szCs w:val="18"/>
              </w:rPr>
              <w:t>Current Functionality</w:t>
            </w:r>
          </w:p>
        </w:tc>
      </w:tr>
    </w:tbl>
    <w:p w14:paraId="58F5FE8C" w14:textId="77777777" w:rsidR="0056715A" w:rsidRDefault="0056715A" w:rsidP="0056715A">
      <w:pPr>
        <w:spacing w:after="120"/>
        <w:rPr>
          <w:szCs w:val="20"/>
        </w:rPr>
      </w:pPr>
    </w:p>
    <w:p w14:paraId="7D438CAC" w14:textId="65AA0FD2" w:rsidR="00E701CF" w:rsidRPr="00A01DB1" w:rsidRDefault="00E701CF" w:rsidP="00E701CF">
      <w:pPr>
        <w:pStyle w:val="Heading1"/>
      </w:pPr>
      <w:bookmarkStart w:id="319" w:name="_Ref401751914"/>
      <w:bookmarkStart w:id="320" w:name="_Toc411629318"/>
      <w:r w:rsidRPr="00A01DB1">
        <w:lastRenderedPageBreak/>
        <w:t xml:space="preserve">Appendix </w:t>
      </w:r>
      <w:r w:rsidRPr="00A01DB1">
        <w:fldChar w:fldCharType="begin"/>
      </w:r>
      <w:r w:rsidRPr="00A01DB1">
        <w:instrText xml:space="preserve"> AUTONUMLGL  \* ALPHABETIC \e </w:instrText>
      </w:r>
      <w:r w:rsidRPr="00A01DB1">
        <w:fldChar w:fldCharType="end"/>
      </w:r>
      <w:r w:rsidRPr="00A01DB1">
        <w:t xml:space="preserve">: </w:t>
      </w:r>
      <w:r>
        <w:t>Referenced Documentation</w:t>
      </w:r>
      <w:bookmarkEnd w:id="319"/>
      <w:bookmarkEnd w:id="320"/>
    </w:p>
    <w:p w14:paraId="4245C1A3" w14:textId="3B20DECA" w:rsidR="00E701CF" w:rsidRDefault="00E701CF" w:rsidP="00EA2934">
      <w:pPr>
        <w:pStyle w:val="ListParagraph"/>
        <w:numPr>
          <w:ilvl w:val="0"/>
          <w:numId w:val="12"/>
        </w:numPr>
        <w:spacing w:after="120"/>
        <w:ind w:left="360"/>
        <w:rPr>
          <w:szCs w:val="20"/>
        </w:rPr>
      </w:pPr>
      <w:r w:rsidRPr="00E701CF">
        <w:rPr>
          <w:szCs w:val="20"/>
        </w:rPr>
        <w:t>BBYC_mPOS_R8_Sale FDoc_v1.0</w:t>
      </w:r>
    </w:p>
    <w:p w14:paraId="3ECA17D1" w14:textId="5426EFE6" w:rsidR="0093422C" w:rsidRPr="00E701CF" w:rsidRDefault="0093422C" w:rsidP="00EA2934">
      <w:pPr>
        <w:pStyle w:val="ListParagraph"/>
        <w:numPr>
          <w:ilvl w:val="0"/>
          <w:numId w:val="12"/>
        </w:numPr>
        <w:spacing w:after="120"/>
        <w:ind w:left="360"/>
        <w:rPr>
          <w:szCs w:val="20"/>
        </w:rPr>
      </w:pPr>
      <w:r w:rsidRPr="0093422C">
        <w:rPr>
          <w:szCs w:val="20"/>
        </w:rPr>
        <w:t>BBYC_mPOS_R7_Manager Override FDoc_1.1.docx</w:t>
      </w:r>
    </w:p>
    <w:p w14:paraId="70332410" w14:textId="77777777" w:rsidR="00A01DB1" w:rsidRPr="00A01DB1" w:rsidRDefault="00A01DB1" w:rsidP="007742E6">
      <w:pPr>
        <w:pStyle w:val="Heading1"/>
      </w:pPr>
      <w:bookmarkStart w:id="321" w:name="_Toc323725627"/>
      <w:bookmarkStart w:id="322" w:name="_Toc323818567"/>
      <w:bookmarkStart w:id="323" w:name="_Toc324415484"/>
      <w:bookmarkStart w:id="324" w:name="_Toc411629319"/>
      <w:bookmarkEnd w:id="315"/>
      <w:bookmarkEnd w:id="316"/>
      <w:bookmarkEnd w:id="317"/>
      <w:r w:rsidRPr="00A01DB1">
        <w:t xml:space="preserve">Appendix </w:t>
      </w:r>
      <w:r w:rsidR="00907C21" w:rsidRPr="00A01DB1">
        <w:fldChar w:fldCharType="begin"/>
      </w:r>
      <w:r w:rsidRPr="00A01DB1">
        <w:instrText xml:space="preserve"> AUTONUMLGL  \* ALPHABETIC \e </w:instrText>
      </w:r>
      <w:r w:rsidR="00907C21" w:rsidRPr="00A01DB1">
        <w:fldChar w:fldCharType="end"/>
      </w:r>
      <w:r w:rsidRPr="00A01DB1">
        <w:t>: Glossary</w:t>
      </w:r>
      <w:bookmarkEnd w:id="318"/>
      <w:bookmarkEnd w:id="321"/>
      <w:bookmarkEnd w:id="322"/>
      <w:bookmarkEnd w:id="323"/>
      <w:bookmarkEnd w:id="324"/>
    </w:p>
    <w:tbl>
      <w:tblPr>
        <w:tblW w:w="489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45"/>
        <w:gridCol w:w="8698"/>
      </w:tblGrid>
      <w:tr w:rsidR="00A01DB1" w:rsidRPr="007148B0" w14:paraId="75D7A262" w14:textId="77777777" w:rsidTr="00D72AC3">
        <w:trPr>
          <w:cantSplit/>
        </w:trPr>
        <w:tc>
          <w:tcPr>
            <w:tcW w:w="1845"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74FB6688" w14:textId="77777777" w:rsidR="00A01DB1" w:rsidRPr="007148B0" w:rsidRDefault="00A01DB1" w:rsidP="00C63996">
            <w:pPr>
              <w:rPr>
                <w:b/>
                <w:bCs/>
                <w:szCs w:val="20"/>
              </w:rPr>
            </w:pPr>
            <w:r w:rsidRPr="007148B0">
              <w:rPr>
                <w:b/>
                <w:bCs/>
                <w:szCs w:val="20"/>
              </w:rPr>
              <w:t>Term</w:t>
            </w:r>
          </w:p>
        </w:tc>
        <w:tc>
          <w:tcPr>
            <w:tcW w:w="8698"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6B995ED3" w14:textId="77777777" w:rsidR="00A01DB1" w:rsidRPr="007148B0" w:rsidRDefault="00A01DB1" w:rsidP="00C63996">
            <w:pPr>
              <w:rPr>
                <w:b/>
                <w:bCs/>
                <w:szCs w:val="20"/>
              </w:rPr>
            </w:pPr>
            <w:r w:rsidRPr="007148B0">
              <w:rPr>
                <w:b/>
                <w:bCs/>
                <w:szCs w:val="20"/>
              </w:rPr>
              <w:t>Definition</w:t>
            </w:r>
          </w:p>
        </w:tc>
      </w:tr>
      <w:tr w:rsidR="00A01DB1" w:rsidRPr="007148B0" w14:paraId="3AD95871" w14:textId="77777777" w:rsidTr="00D72AC3">
        <w:trPr>
          <w:cantSplit/>
        </w:trPr>
        <w:tc>
          <w:tcPr>
            <w:tcW w:w="184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C7D92CB" w14:textId="77777777" w:rsidR="00A01DB1" w:rsidRPr="00624853" w:rsidRDefault="00D72AC3" w:rsidP="00C63996">
            <w:pPr>
              <w:rPr>
                <w:bCs/>
                <w:szCs w:val="20"/>
              </w:rPr>
            </w:pPr>
            <w:r>
              <w:rPr>
                <w:bCs/>
                <w:szCs w:val="20"/>
              </w:rPr>
              <w:t>IBH</w:t>
            </w:r>
          </w:p>
        </w:tc>
        <w:tc>
          <w:tcPr>
            <w:tcW w:w="86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8756611" w14:textId="77777777" w:rsidR="00A01DB1" w:rsidRPr="00624853" w:rsidRDefault="005B0932" w:rsidP="00694E6E">
            <w:pPr>
              <w:rPr>
                <w:szCs w:val="20"/>
              </w:rPr>
            </w:pPr>
            <w:r>
              <w:rPr>
                <w:szCs w:val="20"/>
              </w:rPr>
              <w:t xml:space="preserve">International Business Hierarchy </w:t>
            </w:r>
            <w:r w:rsidR="00694E6E">
              <w:rPr>
                <w:szCs w:val="20"/>
              </w:rPr>
              <w:t>–</w:t>
            </w:r>
            <w:r>
              <w:rPr>
                <w:szCs w:val="20"/>
              </w:rPr>
              <w:t xml:space="preserve"> </w:t>
            </w:r>
            <w:r w:rsidR="00694E6E">
              <w:rPr>
                <w:szCs w:val="20"/>
              </w:rPr>
              <w:t>hierarchical definition of the store/register location</w:t>
            </w:r>
          </w:p>
        </w:tc>
      </w:tr>
    </w:tbl>
    <w:p w14:paraId="3EADF682" w14:textId="77777777" w:rsidR="005201D5" w:rsidRDefault="005201D5" w:rsidP="005201D5">
      <w:pPr>
        <w:spacing w:after="120"/>
        <w:rPr>
          <w:szCs w:val="20"/>
        </w:rPr>
      </w:pPr>
    </w:p>
    <w:sectPr w:rsidR="005201D5" w:rsidSect="00AF77CD">
      <w:headerReference w:type="default" r:id="rId26"/>
      <w:headerReference w:type="first" r:id="rId27"/>
      <w:pgSz w:w="12240" w:h="15840" w:code="1"/>
      <w:pgMar w:top="720" w:right="720" w:bottom="720" w:left="720" w:header="720" w:footer="4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C28A10" w14:textId="77777777" w:rsidR="00603BEB" w:rsidRDefault="00603BEB">
      <w:r>
        <w:separator/>
      </w:r>
    </w:p>
  </w:endnote>
  <w:endnote w:type="continuationSeparator" w:id="0">
    <w:p w14:paraId="7E5356B0" w14:textId="77777777" w:rsidR="00603BEB" w:rsidRDefault="00603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otham">
    <w:altName w:val="Gotham"/>
    <w:panose1 w:val="00000000000000000000"/>
    <w:charset w:val="4D"/>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CE85B8" w14:textId="77777777" w:rsidR="00603BEB" w:rsidRDefault="00603BEB">
      <w:r>
        <w:separator/>
      </w:r>
    </w:p>
  </w:footnote>
  <w:footnote w:type="continuationSeparator" w:id="0">
    <w:p w14:paraId="093588BD" w14:textId="77777777" w:rsidR="00603BEB" w:rsidRDefault="00603B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818" w:type="dxa"/>
      <w:jc w:val="center"/>
      <w:tblLook w:val="0000" w:firstRow="0" w:lastRow="0" w:firstColumn="0" w:lastColumn="0" w:noHBand="0" w:noVBand="0"/>
    </w:tblPr>
    <w:tblGrid>
      <w:gridCol w:w="4788"/>
      <w:gridCol w:w="6030"/>
    </w:tblGrid>
    <w:tr w:rsidR="007D76CC" w:rsidRPr="00C830EF" w14:paraId="312814DA" w14:textId="77777777" w:rsidTr="0099690F">
      <w:trPr>
        <w:jc w:val="center"/>
      </w:trPr>
      <w:tc>
        <w:tcPr>
          <w:tcW w:w="4788" w:type="dxa"/>
          <w:vAlign w:val="center"/>
        </w:tcPr>
        <w:p w14:paraId="3FE40C96" w14:textId="2FE5ECE3" w:rsidR="007D76CC" w:rsidRPr="00C830EF" w:rsidRDefault="007D76CC" w:rsidP="002C7218">
          <w:pPr>
            <w:pStyle w:val="Header"/>
            <w:rPr>
              <w:i/>
              <w:iCs/>
              <w:sz w:val="18"/>
              <w:szCs w:val="18"/>
            </w:rPr>
          </w:pPr>
          <w:r>
            <w:rPr>
              <w:i/>
              <w:iCs/>
              <w:sz w:val="18"/>
              <w:szCs w:val="18"/>
            </w:rPr>
            <w:fldChar w:fldCharType="begin"/>
          </w:r>
          <w:r>
            <w:rPr>
              <w:i/>
              <w:iCs/>
              <w:sz w:val="18"/>
              <w:szCs w:val="18"/>
            </w:rPr>
            <w:instrText xml:space="preserve"> FILENAME   \* MERGEFORMAT </w:instrText>
          </w:r>
          <w:r>
            <w:rPr>
              <w:i/>
              <w:iCs/>
              <w:sz w:val="18"/>
              <w:szCs w:val="18"/>
            </w:rPr>
            <w:fldChar w:fldCharType="separate"/>
          </w:r>
          <w:r w:rsidR="00146E97">
            <w:rPr>
              <w:i/>
              <w:iCs/>
              <w:noProof/>
              <w:sz w:val="18"/>
              <w:szCs w:val="18"/>
            </w:rPr>
            <w:t>R9-Generic Import Spec v1.4.docx</w:t>
          </w:r>
          <w:r>
            <w:rPr>
              <w:i/>
              <w:iCs/>
              <w:sz w:val="18"/>
              <w:szCs w:val="18"/>
            </w:rPr>
            <w:fldChar w:fldCharType="end"/>
          </w:r>
        </w:p>
      </w:tc>
      <w:tc>
        <w:tcPr>
          <w:tcW w:w="6030" w:type="dxa"/>
          <w:vAlign w:val="center"/>
        </w:tcPr>
        <w:p w14:paraId="2AC3B5F4" w14:textId="04E4A678" w:rsidR="007D76CC" w:rsidRPr="00C830EF" w:rsidRDefault="007D76CC" w:rsidP="00A549DD">
          <w:pPr>
            <w:pStyle w:val="Header"/>
            <w:jc w:val="right"/>
            <w:rPr>
              <w:sz w:val="18"/>
              <w:szCs w:val="18"/>
            </w:rPr>
          </w:pPr>
          <w:r w:rsidRPr="00C830EF">
            <w:rPr>
              <w:sz w:val="18"/>
              <w:szCs w:val="18"/>
            </w:rPr>
            <w:t xml:space="preserve">Revision Date: </w:t>
          </w:r>
          <w:r>
            <w:rPr>
              <w:sz w:val="18"/>
              <w:szCs w:val="18"/>
            </w:rPr>
            <w:t>4/20/2015</w:t>
          </w:r>
        </w:p>
      </w:tc>
    </w:tr>
    <w:tr w:rsidR="007D76CC" w:rsidRPr="00C830EF" w14:paraId="64488FC4" w14:textId="77777777" w:rsidTr="0099690F">
      <w:trPr>
        <w:jc w:val="center"/>
      </w:trPr>
      <w:tc>
        <w:tcPr>
          <w:tcW w:w="4788" w:type="dxa"/>
          <w:vAlign w:val="center"/>
        </w:tcPr>
        <w:p w14:paraId="69B4C669" w14:textId="77777777" w:rsidR="007D76CC" w:rsidRPr="00C830EF" w:rsidRDefault="007D76CC" w:rsidP="00C830EF">
          <w:pPr>
            <w:pStyle w:val="Header"/>
            <w:rPr>
              <w:i/>
              <w:iCs/>
              <w:sz w:val="18"/>
              <w:szCs w:val="18"/>
            </w:rPr>
          </w:pPr>
          <w:r w:rsidRPr="00C830EF">
            <w:rPr>
              <w:i/>
              <w:iCs/>
              <w:sz w:val="18"/>
              <w:szCs w:val="18"/>
            </w:rPr>
            <w:t>Best Buy &amp; Storeworks Confidential</w:t>
          </w:r>
        </w:p>
      </w:tc>
      <w:tc>
        <w:tcPr>
          <w:tcW w:w="6030" w:type="dxa"/>
          <w:vAlign w:val="center"/>
        </w:tcPr>
        <w:p w14:paraId="572C9477" w14:textId="77777777" w:rsidR="007D76CC" w:rsidRPr="00C830EF" w:rsidRDefault="007D76CC" w:rsidP="0099690F">
          <w:pPr>
            <w:pStyle w:val="Header"/>
            <w:jc w:val="right"/>
            <w:rPr>
              <w:sz w:val="18"/>
              <w:szCs w:val="18"/>
            </w:rPr>
          </w:pPr>
          <w:r w:rsidRPr="00C830EF">
            <w:rPr>
              <w:sz w:val="18"/>
              <w:szCs w:val="18"/>
            </w:rPr>
            <w:t xml:space="preserve">Page </w:t>
          </w:r>
          <w:r w:rsidRPr="00C830EF">
            <w:rPr>
              <w:sz w:val="18"/>
              <w:szCs w:val="18"/>
            </w:rPr>
            <w:fldChar w:fldCharType="begin"/>
          </w:r>
          <w:r w:rsidRPr="00C830EF">
            <w:rPr>
              <w:sz w:val="18"/>
              <w:szCs w:val="18"/>
            </w:rPr>
            <w:instrText xml:space="preserve"> PAGE </w:instrText>
          </w:r>
          <w:r w:rsidRPr="00C830EF">
            <w:rPr>
              <w:sz w:val="18"/>
              <w:szCs w:val="18"/>
            </w:rPr>
            <w:fldChar w:fldCharType="separate"/>
          </w:r>
          <w:r w:rsidR="001A6079">
            <w:rPr>
              <w:noProof/>
              <w:sz w:val="18"/>
              <w:szCs w:val="18"/>
            </w:rPr>
            <w:t>26</w:t>
          </w:r>
          <w:r w:rsidRPr="00C830EF">
            <w:rPr>
              <w:sz w:val="18"/>
              <w:szCs w:val="18"/>
            </w:rPr>
            <w:fldChar w:fldCharType="end"/>
          </w:r>
          <w:r w:rsidRPr="00C830EF">
            <w:rPr>
              <w:sz w:val="18"/>
              <w:szCs w:val="18"/>
            </w:rPr>
            <w:t xml:space="preserve"> of </w:t>
          </w:r>
          <w:r w:rsidRPr="00C830EF">
            <w:rPr>
              <w:sz w:val="18"/>
              <w:szCs w:val="18"/>
            </w:rPr>
            <w:fldChar w:fldCharType="begin"/>
          </w:r>
          <w:r w:rsidRPr="00C830EF">
            <w:rPr>
              <w:sz w:val="18"/>
              <w:szCs w:val="18"/>
            </w:rPr>
            <w:instrText xml:space="preserve"> NUMPAGES </w:instrText>
          </w:r>
          <w:r w:rsidRPr="00C830EF">
            <w:rPr>
              <w:sz w:val="18"/>
              <w:szCs w:val="18"/>
            </w:rPr>
            <w:fldChar w:fldCharType="separate"/>
          </w:r>
          <w:r w:rsidR="001A6079">
            <w:rPr>
              <w:noProof/>
              <w:sz w:val="18"/>
              <w:szCs w:val="18"/>
            </w:rPr>
            <w:t>46</w:t>
          </w:r>
          <w:r w:rsidRPr="00C830EF">
            <w:rPr>
              <w:sz w:val="18"/>
              <w:szCs w:val="18"/>
            </w:rPr>
            <w:fldChar w:fldCharType="end"/>
          </w:r>
        </w:p>
      </w:tc>
    </w:tr>
  </w:tbl>
  <w:p w14:paraId="4EC039AE" w14:textId="77777777" w:rsidR="007D76CC" w:rsidRPr="0099690F" w:rsidRDefault="007D76CC" w:rsidP="009969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00" w:type="pct"/>
      <w:tblInd w:w="1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5593"/>
      <w:gridCol w:w="628"/>
      <w:gridCol w:w="2295"/>
      <w:gridCol w:w="2062"/>
    </w:tblGrid>
    <w:tr w:rsidR="007D76CC" w14:paraId="18CA602A" w14:textId="77777777" w:rsidTr="00C830EF">
      <w:tc>
        <w:tcPr>
          <w:tcW w:w="5593" w:type="dxa"/>
          <w:vAlign w:val="center"/>
        </w:tcPr>
        <w:p w14:paraId="047F889D" w14:textId="77777777" w:rsidR="007D76CC" w:rsidRPr="002D61CD" w:rsidRDefault="007D76CC" w:rsidP="00C830EF">
          <w:pPr>
            <w:ind w:left="72"/>
          </w:pPr>
          <w:r w:rsidRPr="00C81A16">
            <w:rPr>
              <w:noProof/>
            </w:rPr>
            <w:drawing>
              <wp:inline distT="0" distB="0" distL="0" distR="0" wp14:anchorId="397A929C" wp14:editId="2E5748EF">
                <wp:extent cx="2660355" cy="1305209"/>
                <wp:effectExtent l="19050" t="0" r="6645" b="0"/>
                <wp:docPr id="18" name="Picture 3" descr="cid:image004.png@01CF7F10.A427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png@01CF7F10.A4275880"/>
                        <pic:cNvPicPr>
                          <a:picLocks noChangeAspect="1" noChangeArrowheads="1"/>
                        </pic:cNvPicPr>
                      </pic:nvPicPr>
                      <pic:blipFill>
                        <a:blip r:embed="rId1" r:link="rId2"/>
                        <a:srcRect/>
                        <a:stretch>
                          <a:fillRect/>
                        </a:stretch>
                      </pic:blipFill>
                      <pic:spPr bwMode="auto">
                        <a:xfrm>
                          <a:off x="0" y="0"/>
                          <a:ext cx="2668082" cy="1309000"/>
                        </a:xfrm>
                        <a:prstGeom prst="rect">
                          <a:avLst/>
                        </a:prstGeom>
                        <a:noFill/>
                        <a:ln w="9525">
                          <a:noFill/>
                          <a:miter lim="800000"/>
                          <a:headEnd/>
                          <a:tailEnd/>
                        </a:ln>
                      </pic:spPr>
                    </pic:pic>
                  </a:graphicData>
                </a:graphic>
              </wp:inline>
            </w:drawing>
          </w:r>
        </w:p>
      </w:tc>
      <w:tc>
        <w:tcPr>
          <w:tcW w:w="4985" w:type="dxa"/>
          <w:gridSpan w:val="3"/>
          <w:vAlign w:val="center"/>
        </w:tcPr>
        <w:p w14:paraId="2BA8B4B8" w14:textId="77777777" w:rsidR="007D76CC" w:rsidRDefault="007D76CC" w:rsidP="00C830EF">
          <w:pPr>
            <w:ind w:left="72"/>
          </w:pPr>
          <w:r>
            <w:rPr>
              <w:noProof/>
            </w:rPr>
            <w:drawing>
              <wp:inline distT="0" distB="0" distL="0" distR="0" wp14:anchorId="6595BFA1" wp14:editId="3CE57647">
                <wp:extent cx="1884178" cy="1324663"/>
                <wp:effectExtent l="19050" t="0" r="1772" b="0"/>
                <wp:docPr id="7" name="Picture 2" descr="LO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4"/>
                        <pic:cNvPicPr>
                          <a:picLocks noChangeAspect="1" noChangeArrowheads="1"/>
                        </pic:cNvPicPr>
                      </pic:nvPicPr>
                      <pic:blipFill>
                        <a:blip r:embed="rId3"/>
                        <a:srcRect/>
                        <a:stretch>
                          <a:fillRect/>
                        </a:stretch>
                      </pic:blipFill>
                      <pic:spPr bwMode="auto">
                        <a:xfrm>
                          <a:off x="0" y="0"/>
                          <a:ext cx="1882756" cy="1323663"/>
                        </a:xfrm>
                        <a:prstGeom prst="rect">
                          <a:avLst/>
                        </a:prstGeom>
                        <a:noFill/>
                        <a:ln w="9525">
                          <a:noFill/>
                          <a:miter lim="800000"/>
                          <a:headEnd/>
                          <a:tailEnd/>
                        </a:ln>
                      </pic:spPr>
                    </pic:pic>
                  </a:graphicData>
                </a:graphic>
              </wp:inline>
            </w:drawing>
          </w:r>
        </w:p>
        <w:p w14:paraId="0229CDD7" w14:textId="77777777" w:rsidR="007D76CC" w:rsidRPr="002D61CD" w:rsidRDefault="007D76CC" w:rsidP="00C830EF">
          <w:pPr>
            <w:ind w:left="72"/>
            <w:jc w:val="center"/>
          </w:pPr>
          <w:r>
            <w:rPr>
              <w:noProof/>
            </w:rPr>
            <w:drawing>
              <wp:inline distT="0" distB="0" distL="0" distR="0" wp14:anchorId="49F7661F" wp14:editId="3315956B">
                <wp:extent cx="2774950" cy="414655"/>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
                        <a:srcRect/>
                        <a:stretch>
                          <a:fillRect/>
                        </a:stretch>
                      </pic:blipFill>
                      <pic:spPr bwMode="auto">
                        <a:xfrm>
                          <a:off x="0" y="0"/>
                          <a:ext cx="2774950" cy="414655"/>
                        </a:xfrm>
                        <a:prstGeom prst="rect">
                          <a:avLst/>
                        </a:prstGeom>
                        <a:noFill/>
                        <a:ln w="9525">
                          <a:noFill/>
                          <a:miter lim="800000"/>
                          <a:headEnd/>
                          <a:tailEnd/>
                        </a:ln>
                      </pic:spPr>
                    </pic:pic>
                  </a:graphicData>
                </a:graphic>
              </wp:inline>
            </w:drawing>
          </w:r>
        </w:p>
      </w:tc>
    </w:tr>
    <w:tr w:rsidR="007D76CC" w:rsidRPr="00C830EF" w14:paraId="146096D9" w14:textId="77777777" w:rsidTr="00C830EF">
      <w:tc>
        <w:tcPr>
          <w:tcW w:w="6221" w:type="dxa"/>
          <w:gridSpan w:val="2"/>
          <w:vAlign w:val="center"/>
        </w:tcPr>
        <w:p w14:paraId="26D7E16F" w14:textId="5ED9061C" w:rsidR="007D76CC" w:rsidRPr="00C830EF" w:rsidRDefault="007D76CC" w:rsidP="00CB7EA7">
          <w:pPr>
            <w:pStyle w:val="Header"/>
            <w:ind w:left="72"/>
            <w:rPr>
              <w:sz w:val="24"/>
            </w:rPr>
          </w:pPr>
          <w:r>
            <w:rPr>
              <w:sz w:val="24"/>
            </w:rPr>
            <w:t>x</w:t>
          </w:r>
          <w:r w:rsidRPr="00C830EF">
            <w:rPr>
              <w:sz w:val="24"/>
            </w:rPr>
            <w:t xml:space="preserve">POS </w:t>
          </w:r>
          <w:r>
            <w:rPr>
              <w:sz w:val="24"/>
            </w:rPr>
            <w:t>Generic Import</w:t>
          </w:r>
          <w:r w:rsidRPr="00C830EF">
            <w:rPr>
              <w:sz w:val="24"/>
            </w:rPr>
            <w:t xml:space="preserve"> Enhancement</w:t>
          </w:r>
        </w:p>
      </w:tc>
      <w:tc>
        <w:tcPr>
          <w:tcW w:w="4357" w:type="dxa"/>
          <w:gridSpan w:val="2"/>
          <w:vAlign w:val="center"/>
        </w:tcPr>
        <w:p w14:paraId="42F03651" w14:textId="7F23DBB5" w:rsidR="007D76CC" w:rsidRPr="00C830EF" w:rsidRDefault="007D76CC" w:rsidP="0099690F">
          <w:pPr>
            <w:ind w:left="72"/>
            <w:rPr>
              <w:sz w:val="24"/>
            </w:rPr>
          </w:pPr>
          <w:r>
            <w:rPr>
              <w:sz w:val="24"/>
            </w:rPr>
            <w:t>Feature Document</w:t>
          </w:r>
        </w:p>
      </w:tc>
    </w:tr>
    <w:tr w:rsidR="007D76CC" w:rsidRPr="00C830EF" w14:paraId="1BD2E7F8" w14:textId="77777777" w:rsidTr="00C830EF">
      <w:tc>
        <w:tcPr>
          <w:tcW w:w="6221" w:type="dxa"/>
          <w:gridSpan w:val="2"/>
          <w:vAlign w:val="center"/>
        </w:tcPr>
        <w:p w14:paraId="5887B901" w14:textId="77777777" w:rsidR="007D76CC" w:rsidRPr="00C830EF" w:rsidRDefault="007D76CC" w:rsidP="0099690F">
          <w:pPr>
            <w:pStyle w:val="Header"/>
            <w:ind w:left="72"/>
            <w:rPr>
              <w:sz w:val="24"/>
            </w:rPr>
          </w:pPr>
          <w:r w:rsidRPr="00C830EF">
            <w:rPr>
              <w:sz w:val="24"/>
            </w:rPr>
            <w:t>Point of Sale</w:t>
          </w:r>
        </w:p>
      </w:tc>
      <w:tc>
        <w:tcPr>
          <w:tcW w:w="4357" w:type="dxa"/>
          <w:gridSpan w:val="2"/>
          <w:vAlign w:val="center"/>
        </w:tcPr>
        <w:p w14:paraId="69D141B7" w14:textId="52D2EE4F" w:rsidR="007D76CC" w:rsidRPr="00C830EF" w:rsidRDefault="007D76CC" w:rsidP="00A549DD">
          <w:pPr>
            <w:ind w:left="72"/>
            <w:rPr>
              <w:sz w:val="24"/>
            </w:rPr>
          </w:pPr>
          <w:r w:rsidRPr="00C830EF">
            <w:rPr>
              <w:i/>
              <w:iCs/>
              <w:sz w:val="24"/>
            </w:rPr>
            <w:t xml:space="preserve">Revision Date:  </w:t>
          </w:r>
          <w:r>
            <w:rPr>
              <w:sz w:val="24"/>
            </w:rPr>
            <w:t>4/20/2015</w:t>
          </w:r>
        </w:p>
      </w:tc>
    </w:tr>
    <w:tr w:rsidR="007D76CC" w:rsidRPr="00C830EF" w14:paraId="0F2A0B86" w14:textId="77777777" w:rsidTr="00C830EF">
      <w:tc>
        <w:tcPr>
          <w:tcW w:w="6221" w:type="dxa"/>
          <w:gridSpan w:val="2"/>
          <w:vAlign w:val="center"/>
        </w:tcPr>
        <w:p w14:paraId="0519CA72" w14:textId="77777777" w:rsidR="007D76CC" w:rsidRPr="00C830EF" w:rsidRDefault="007D76CC" w:rsidP="00F46832">
          <w:pPr>
            <w:ind w:left="72"/>
            <w:rPr>
              <w:sz w:val="24"/>
            </w:rPr>
          </w:pPr>
          <w:r w:rsidRPr="00C830EF">
            <w:rPr>
              <w:i/>
              <w:sz w:val="24"/>
            </w:rPr>
            <w:t xml:space="preserve">Prepared By: </w:t>
          </w:r>
          <w:r w:rsidRPr="00C830EF">
            <w:rPr>
              <w:sz w:val="24"/>
            </w:rPr>
            <w:t>Amy Byers</w:t>
          </w:r>
        </w:p>
      </w:tc>
      <w:tc>
        <w:tcPr>
          <w:tcW w:w="2295" w:type="dxa"/>
          <w:vAlign w:val="center"/>
        </w:tcPr>
        <w:p w14:paraId="4978377A" w14:textId="010D26B1" w:rsidR="007D76CC" w:rsidRPr="00C830EF" w:rsidRDefault="007D76CC" w:rsidP="00F46832">
          <w:pPr>
            <w:ind w:left="72"/>
            <w:rPr>
              <w:sz w:val="24"/>
            </w:rPr>
          </w:pPr>
          <w:r w:rsidRPr="00C830EF">
            <w:rPr>
              <w:sz w:val="24"/>
            </w:rPr>
            <w:t>Version 1.</w:t>
          </w:r>
          <w:r>
            <w:rPr>
              <w:sz w:val="24"/>
            </w:rPr>
            <w:t>4</w:t>
          </w:r>
        </w:p>
      </w:tc>
      <w:tc>
        <w:tcPr>
          <w:tcW w:w="2062" w:type="dxa"/>
          <w:vAlign w:val="center"/>
        </w:tcPr>
        <w:p w14:paraId="23F528C6" w14:textId="77777777" w:rsidR="007D76CC" w:rsidRPr="00C830EF" w:rsidRDefault="007D76CC" w:rsidP="0099690F">
          <w:pPr>
            <w:ind w:left="72"/>
            <w:jc w:val="center"/>
            <w:rPr>
              <w:sz w:val="24"/>
            </w:rPr>
          </w:pPr>
          <w:r w:rsidRPr="00C830EF">
            <w:rPr>
              <w:sz w:val="24"/>
            </w:rPr>
            <w:t xml:space="preserve">Page </w:t>
          </w:r>
          <w:r w:rsidRPr="00C830EF">
            <w:rPr>
              <w:rStyle w:val="PageNumber"/>
              <w:sz w:val="24"/>
            </w:rPr>
            <w:fldChar w:fldCharType="begin"/>
          </w:r>
          <w:r w:rsidRPr="00C830EF">
            <w:rPr>
              <w:rStyle w:val="PageNumber"/>
              <w:sz w:val="24"/>
            </w:rPr>
            <w:instrText xml:space="preserve"> PAGE </w:instrText>
          </w:r>
          <w:r w:rsidRPr="00C830EF">
            <w:rPr>
              <w:rStyle w:val="PageNumber"/>
              <w:sz w:val="24"/>
            </w:rPr>
            <w:fldChar w:fldCharType="separate"/>
          </w:r>
          <w:r w:rsidR="00146E97">
            <w:rPr>
              <w:rStyle w:val="PageNumber"/>
              <w:noProof/>
              <w:sz w:val="24"/>
            </w:rPr>
            <w:t>1</w:t>
          </w:r>
          <w:r w:rsidRPr="00C830EF">
            <w:rPr>
              <w:rStyle w:val="PageNumber"/>
              <w:sz w:val="24"/>
            </w:rPr>
            <w:fldChar w:fldCharType="end"/>
          </w:r>
          <w:r w:rsidRPr="00C830EF">
            <w:rPr>
              <w:rStyle w:val="PageNumber"/>
              <w:sz w:val="24"/>
            </w:rPr>
            <w:t xml:space="preserve"> of </w:t>
          </w:r>
          <w:r w:rsidRPr="00C830EF">
            <w:rPr>
              <w:rStyle w:val="PageNumber"/>
              <w:sz w:val="24"/>
            </w:rPr>
            <w:fldChar w:fldCharType="begin"/>
          </w:r>
          <w:r w:rsidRPr="00C830EF">
            <w:rPr>
              <w:rStyle w:val="PageNumber"/>
              <w:sz w:val="24"/>
            </w:rPr>
            <w:instrText xml:space="preserve"> NUMPAGES </w:instrText>
          </w:r>
          <w:r w:rsidRPr="00C830EF">
            <w:rPr>
              <w:rStyle w:val="PageNumber"/>
              <w:sz w:val="24"/>
            </w:rPr>
            <w:fldChar w:fldCharType="separate"/>
          </w:r>
          <w:r w:rsidR="00146E97">
            <w:rPr>
              <w:rStyle w:val="PageNumber"/>
              <w:noProof/>
              <w:sz w:val="24"/>
            </w:rPr>
            <w:t>46</w:t>
          </w:r>
          <w:r w:rsidRPr="00C830EF">
            <w:rPr>
              <w:rStyle w:val="PageNumber"/>
              <w:sz w:val="24"/>
            </w:rPr>
            <w:fldChar w:fldCharType="end"/>
          </w:r>
        </w:p>
      </w:tc>
    </w:tr>
  </w:tbl>
  <w:p w14:paraId="5B08D41E" w14:textId="77777777" w:rsidR="007D76CC" w:rsidRPr="00F31F9E" w:rsidRDefault="007D76CC" w:rsidP="00A95DC9">
    <w:pPr>
      <w:pStyle w:val="Header"/>
      <w:tabs>
        <w:tab w:val="clear" w:pos="8640"/>
        <w:tab w:val="right" w:pos="10080"/>
      </w:tabs>
      <w:rPr>
        <w:color w:val="333399"/>
        <w:sz w:val="24"/>
      </w:rPr>
    </w:pPr>
    <w:r>
      <w:rPr>
        <w:color w:val="333399"/>
        <w:sz w:val="24"/>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F58AB"/>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7B7A38"/>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164623"/>
    <w:multiLevelType w:val="hybridMultilevel"/>
    <w:tmpl w:val="DC38E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AC6504"/>
    <w:multiLevelType w:val="hybridMultilevel"/>
    <w:tmpl w:val="32FE8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B7542"/>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107FF3"/>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F2CE6"/>
    <w:multiLevelType w:val="multilevel"/>
    <w:tmpl w:val="C282900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864"/>
        </w:tabs>
        <w:ind w:left="1152" w:hanging="1152"/>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nsid w:val="17891EA1"/>
    <w:multiLevelType w:val="hybridMultilevel"/>
    <w:tmpl w:val="51083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DB75A5"/>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E75056"/>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2C1D91"/>
    <w:multiLevelType w:val="hybridMultilevel"/>
    <w:tmpl w:val="B24A6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E42637"/>
    <w:multiLevelType w:val="hybridMultilevel"/>
    <w:tmpl w:val="49A0CD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F160AB"/>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3D160E"/>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4410D5"/>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5816F9"/>
    <w:multiLevelType w:val="hybridMultilevel"/>
    <w:tmpl w:val="FEDAA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015B97"/>
    <w:multiLevelType w:val="hybridMultilevel"/>
    <w:tmpl w:val="AC64FF12"/>
    <w:lvl w:ilvl="0" w:tplc="568A7CC6">
      <w:start w:val="1"/>
      <w:numFmt w:val="bullet"/>
      <w:lvlText w:val=""/>
      <w:lvlJc w:val="left"/>
      <w:pPr>
        <w:ind w:left="360" w:hanging="360"/>
      </w:pPr>
      <w:rPr>
        <w:rFonts w:ascii="Symbol" w:hAnsi="Symbol" w:hint="default"/>
      </w:rPr>
    </w:lvl>
    <w:lvl w:ilvl="1" w:tplc="598253D6" w:tentative="1">
      <w:start w:val="1"/>
      <w:numFmt w:val="bullet"/>
      <w:lvlText w:val="o"/>
      <w:lvlJc w:val="left"/>
      <w:pPr>
        <w:ind w:left="1080" w:hanging="360"/>
      </w:pPr>
      <w:rPr>
        <w:rFonts w:ascii="Courier New" w:hAnsi="Courier New" w:cs="Courier New" w:hint="default"/>
      </w:rPr>
    </w:lvl>
    <w:lvl w:ilvl="2" w:tplc="B02C3E18" w:tentative="1">
      <w:start w:val="1"/>
      <w:numFmt w:val="bullet"/>
      <w:lvlText w:val=""/>
      <w:lvlJc w:val="left"/>
      <w:pPr>
        <w:ind w:left="1800" w:hanging="360"/>
      </w:pPr>
      <w:rPr>
        <w:rFonts w:ascii="Wingdings" w:hAnsi="Wingdings" w:hint="default"/>
      </w:rPr>
    </w:lvl>
    <w:lvl w:ilvl="3" w:tplc="B1AC93AC" w:tentative="1">
      <w:start w:val="1"/>
      <w:numFmt w:val="bullet"/>
      <w:lvlText w:val=""/>
      <w:lvlJc w:val="left"/>
      <w:pPr>
        <w:ind w:left="2520" w:hanging="360"/>
      </w:pPr>
      <w:rPr>
        <w:rFonts w:ascii="Symbol" w:hAnsi="Symbol" w:hint="default"/>
      </w:rPr>
    </w:lvl>
    <w:lvl w:ilvl="4" w:tplc="D6087788" w:tentative="1">
      <w:start w:val="1"/>
      <w:numFmt w:val="bullet"/>
      <w:lvlText w:val="o"/>
      <w:lvlJc w:val="left"/>
      <w:pPr>
        <w:ind w:left="3240" w:hanging="360"/>
      </w:pPr>
      <w:rPr>
        <w:rFonts w:ascii="Courier New" w:hAnsi="Courier New" w:cs="Courier New" w:hint="default"/>
      </w:rPr>
    </w:lvl>
    <w:lvl w:ilvl="5" w:tplc="4170CE50" w:tentative="1">
      <w:start w:val="1"/>
      <w:numFmt w:val="bullet"/>
      <w:lvlText w:val=""/>
      <w:lvlJc w:val="left"/>
      <w:pPr>
        <w:ind w:left="3960" w:hanging="360"/>
      </w:pPr>
      <w:rPr>
        <w:rFonts w:ascii="Wingdings" w:hAnsi="Wingdings" w:hint="default"/>
      </w:rPr>
    </w:lvl>
    <w:lvl w:ilvl="6" w:tplc="8182DC7E" w:tentative="1">
      <w:start w:val="1"/>
      <w:numFmt w:val="bullet"/>
      <w:lvlText w:val=""/>
      <w:lvlJc w:val="left"/>
      <w:pPr>
        <w:ind w:left="4680" w:hanging="360"/>
      </w:pPr>
      <w:rPr>
        <w:rFonts w:ascii="Symbol" w:hAnsi="Symbol" w:hint="default"/>
      </w:rPr>
    </w:lvl>
    <w:lvl w:ilvl="7" w:tplc="46D23AFA" w:tentative="1">
      <w:start w:val="1"/>
      <w:numFmt w:val="bullet"/>
      <w:lvlText w:val="o"/>
      <w:lvlJc w:val="left"/>
      <w:pPr>
        <w:ind w:left="5400" w:hanging="360"/>
      </w:pPr>
      <w:rPr>
        <w:rFonts w:ascii="Courier New" w:hAnsi="Courier New" w:cs="Courier New" w:hint="default"/>
      </w:rPr>
    </w:lvl>
    <w:lvl w:ilvl="8" w:tplc="01C2BF7A" w:tentative="1">
      <w:start w:val="1"/>
      <w:numFmt w:val="bullet"/>
      <w:lvlText w:val=""/>
      <w:lvlJc w:val="left"/>
      <w:pPr>
        <w:ind w:left="6120" w:hanging="360"/>
      </w:pPr>
      <w:rPr>
        <w:rFonts w:ascii="Wingdings" w:hAnsi="Wingdings" w:hint="default"/>
      </w:rPr>
    </w:lvl>
  </w:abstractNum>
  <w:abstractNum w:abstractNumId="17">
    <w:nsid w:val="2F8379B8"/>
    <w:multiLevelType w:val="hybridMultilevel"/>
    <w:tmpl w:val="19AAE48E"/>
    <w:lvl w:ilvl="0" w:tplc="0409000F">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18">
    <w:nsid w:val="33241778"/>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E75316"/>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407014"/>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B62797"/>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6B7ACD"/>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A64287"/>
    <w:multiLevelType w:val="hybridMultilevel"/>
    <w:tmpl w:val="F52EA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C331AD"/>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046CFC"/>
    <w:multiLevelType w:val="hybridMultilevel"/>
    <w:tmpl w:val="43B87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370C5A"/>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E454B1"/>
    <w:multiLevelType w:val="hybridMultilevel"/>
    <w:tmpl w:val="BA805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2D226E"/>
    <w:multiLevelType w:val="hybridMultilevel"/>
    <w:tmpl w:val="F8EC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3F4E14"/>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6D5311"/>
    <w:multiLevelType w:val="hybridMultilevel"/>
    <w:tmpl w:val="49A0CD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072BAC"/>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6A053D"/>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054B52"/>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C0A4F79"/>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0B56DCE"/>
    <w:multiLevelType w:val="hybridMultilevel"/>
    <w:tmpl w:val="A1B88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38F69C5"/>
    <w:multiLevelType w:val="hybridMultilevel"/>
    <w:tmpl w:val="DC38E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6E852CC"/>
    <w:multiLevelType w:val="hybridMultilevel"/>
    <w:tmpl w:val="785E1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73710A6"/>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693881"/>
    <w:multiLevelType w:val="hybridMultilevel"/>
    <w:tmpl w:val="DC38E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A5308C"/>
    <w:multiLevelType w:val="hybridMultilevel"/>
    <w:tmpl w:val="72E05A3E"/>
    <w:lvl w:ilvl="0" w:tplc="CB74BB9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F050CE2"/>
    <w:multiLevelType w:val="hybridMultilevel"/>
    <w:tmpl w:val="19181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3360FB"/>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15C4BD8"/>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5C5150"/>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1B07648"/>
    <w:multiLevelType w:val="hybridMultilevel"/>
    <w:tmpl w:val="F4B0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42643F5"/>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49B4BAB"/>
    <w:multiLevelType w:val="hybridMultilevel"/>
    <w:tmpl w:val="FDCAF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6587AFB"/>
    <w:multiLevelType w:val="hybridMultilevel"/>
    <w:tmpl w:val="19AAE48E"/>
    <w:lvl w:ilvl="0" w:tplc="A4C0EF44">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49">
    <w:nsid w:val="68DD2EEF"/>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E1D28A0"/>
    <w:multiLevelType w:val="hybridMultilevel"/>
    <w:tmpl w:val="68085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F53082C"/>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03C05D5"/>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04D0FEA"/>
    <w:multiLevelType w:val="hybridMultilevel"/>
    <w:tmpl w:val="931AF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1494EDC"/>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17C60E5"/>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312421A"/>
    <w:multiLevelType w:val="hybridMultilevel"/>
    <w:tmpl w:val="5B2ADC8E"/>
    <w:lvl w:ilvl="0" w:tplc="CB74BB9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56C6E8F"/>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68F24E3"/>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8613F8"/>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7C91C95"/>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83D15A6"/>
    <w:multiLevelType w:val="hybridMultilevel"/>
    <w:tmpl w:val="7B0E62CC"/>
    <w:lvl w:ilvl="0" w:tplc="28280554">
      <w:start w:val="1"/>
      <w:numFmt w:val="bullet"/>
      <w:lvlText w:val=""/>
      <w:lvlJc w:val="left"/>
      <w:pPr>
        <w:ind w:left="360" w:hanging="360"/>
      </w:pPr>
      <w:rPr>
        <w:rFonts w:ascii="Symbol" w:hAnsi="Symbol" w:hint="default"/>
      </w:rPr>
    </w:lvl>
    <w:lvl w:ilvl="1" w:tplc="E1E252E8" w:tentative="1">
      <w:start w:val="1"/>
      <w:numFmt w:val="bullet"/>
      <w:lvlText w:val="o"/>
      <w:lvlJc w:val="left"/>
      <w:pPr>
        <w:ind w:left="1080" w:hanging="360"/>
      </w:pPr>
      <w:rPr>
        <w:rFonts w:ascii="Courier New" w:hAnsi="Courier New" w:cs="Courier New" w:hint="default"/>
      </w:rPr>
    </w:lvl>
    <w:lvl w:ilvl="2" w:tplc="F056BB9E" w:tentative="1">
      <w:start w:val="1"/>
      <w:numFmt w:val="bullet"/>
      <w:lvlText w:val=""/>
      <w:lvlJc w:val="left"/>
      <w:pPr>
        <w:ind w:left="1800" w:hanging="360"/>
      </w:pPr>
      <w:rPr>
        <w:rFonts w:ascii="Wingdings" w:hAnsi="Wingdings" w:hint="default"/>
      </w:rPr>
    </w:lvl>
    <w:lvl w:ilvl="3" w:tplc="4CACB3F0" w:tentative="1">
      <w:start w:val="1"/>
      <w:numFmt w:val="bullet"/>
      <w:lvlText w:val=""/>
      <w:lvlJc w:val="left"/>
      <w:pPr>
        <w:ind w:left="2520" w:hanging="360"/>
      </w:pPr>
      <w:rPr>
        <w:rFonts w:ascii="Symbol" w:hAnsi="Symbol" w:hint="default"/>
      </w:rPr>
    </w:lvl>
    <w:lvl w:ilvl="4" w:tplc="9E5EE37E" w:tentative="1">
      <w:start w:val="1"/>
      <w:numFmt w:val="bullet"/>
      <w:lvlText w:val="o"/>
      <w:lvlJc w:val="left"/>
      <w:pPr>
        <w:ind w:left="3240" w:hanging="360"/>
      </w:pPr>
      <w:rPr>
        <w:rFonts w:ascii="Courier New" w:hAnsi="Courier New" w:cs="Courier New" w:hint="default"/>
      </w:rPr>
    </w:lvl>
    <w:lvl w:ilvl="5" w:tplc="EA36C19C" w:tentative="1">
      <w:start w:val="1"/>
      <w:numFmt w:val="bullet"/>
      <w:lvlText w:val=""/>
      <w:lvlJc w:val="left"/>
      <w:pPr>
        <w:ind w:left="3960" w:hanging="360"/>
      </w:pPr>
      <w:rPr>
        <w:rFonts w:ascii="Wingdings" w:hAnsi="Wingdings" w:hint="default"/>
      </w:rPr>
    </w:lvl>
    <w:lvl w:ilvl="6" w:tplc="223A9328" w:tentative="1">
      <w:start w:val="1"/>
      <w:numFmt w:val="bullet"/>
      <w:lvlText w:val=""/>
      <w:lvlJc w:val="left"/>
      <w:pPr>
        <w:ind w:left="4680" w:hanging="360"/>
      </w:pPr>
      <w:rPr>
        <w:rFonts w:ascii="Symbol" w:hAnsi="Symbol" w:hint="default"/>
      </w:rPr>
    </w:lvl>
    <w:lvl w:ilvl="7" w:tplc="CD3E6EC4" w:tentative="1">
      <w:start w:val="1"/>
      <w:numFmt w:val="bullet"/>
      <w:lvlText w:val="o"/>
      <w:lvlJc w:val="left"/>
      <w:pPr>
        <w:ind w:left="5400" w:hanging="360"/>
      </w:pPr>
      <w:rPr>
        <w:rFonts w:ascii="Courier New" w:hAnsi="Courier New" w:cs="Courier New" w:hint="default"/>
      </w:rPr>
    </w:lvl>
    <w:lvl w:ilvl="8" w:tplc="BDBC6D90" w:tentative="1">
      <w:start w:val="1"/>
      <w:numFmt w:val="bullet"/>
      <w:lvlText w:val=""/>
      <w:lvlJc w:val="left"/>
      <w:pPr>
        <w:ind w:left="6120" w:hanging="360"/>
      </w:pPr>
      <w:rPr>
        <w:rFonts w:ascii="Wingdings" w:hAnsi="Wingdings" w:hint="default"/>
      </w:rPr>
    </w:lvl>
  </w:abstractNum>
  <w:abstractNum w:abstractNumId="62">
    <w:nsid w:val="78D565C4"/>
    <w:multiLevelType w:val="hybridMultilevel"/>
    <w:tmpl w:val="919C87A0"/>
    <w:lvl w:ilvl="0" w:tplc="0409000F">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63">
    <w:nsid w:val="7B695142"/>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E637A8E"/>
    <w:multiLevelType w:val="hybridMultilevel"/>
    <w:tmpl w:val="49A0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6"/>
  </w:num>
  <w:num w:numId="3">
    <w:abstractNumId w:val="48"/>
  </w:num>
  <w:num w:numId="4">
    <w:abstractNumId w:val="62"/>
  </w:num>
  <w:num w:numId="5">
    <w:abstractNumId w:val="61"/>
  </w:num>
  <w:num w:numId="6">
    <w:abstractNumId w:val="16"/>
  </w:num>
  <w:num w:numId="7">
    <w:abstractNumId w:val="17"/>
  </w:num>
  <w:num w:numId="8">
    <w:abstractNumId w:val="15"/>
  </w:num>
  <w:num w:numId="9">
    <w:abstractNumId w:val="37"/>
  </w:num>
  <w:num w:numId="10">
    <w:abstractNumId w:val="34"/>
  </w:num>
  <w:num w:numId="11">
    <w:abstractNumId w:val="31"/>
  </w:num>
  <w:num w:numId="12">
    <w:abstractNumId w:val="28"/>
  </w:num>
  <w:num w:numId="13">
    <w:abstractNumId w:val="30"/>
  </w:num>
  <w:num w:numId="14">
    <w:abstractNumId w:val="51"/>
  </w:num>
  <w:num w:numId="15">
    <w:abstractNumId w:val="12"/>
  </w:num>
  <w:num w:numId="16">
    <w:abstractNumId w:val="46"/>
  </w:num>
  <w:num w:numId="17">
    <w:abstractNumId w:val="58"/>
  </w:num>
  <w:num w:numId="18">
    <w:abstractNumId w:val="55"/>
  </w:num>
  <w:num w:numId="19">
    <w:abstractNumId w:val="26"/>
  </w:num>
  <w:num w:numId="20">
    <w:abstractNumId w:val="10"/>
  </w:num>
  <w:num w:numId="21">
    <w:abstractNumId w:val="49"/>
  </w:num>
  <w:num w:numId="22">
    <w:abstractNumId w:val="20"/>
  </w:num>
  <w:num w:numId="23">
    <w:abstractNumId w:val="21"/>
  </w:num>
  <w:num w:numId="24">
    <w:abstractNumId w:val="0"/>
  </w:num>
  <w:num w:numId="25">
    <w:abstractNumId w:val="29"/>
  </w:num>
  <w:num w:numId="26">
    <w:abstractNumId w:val="47"/>
  </w:num>
  <w:num w:numId="27">
    <w:abstractNumId w:val="9"/>
  </w:num>
  <w:num w:numId="28">
    <w:abstractNumId w:val="42"/>
  </w:num>
  <w:num w:numId="29">
    <w:abstractNumId w:val="22"/>
  </w:num>
  <w:num w:numId="30">
    <w:abstractNumId w:val="64"/>
  </w:num>
  <w:num w:numId="31">
    <w:abstractNumId w:val="8"/>
  </w:num>
  <w:num w:numId="32">
    <w:abstractNumId w:val="32"/>
  </w:num>
  <w:num w:numId="33">
    <w:abstractNumId w:val="13"/>
  </w:num>
  <w:num w:numId="34">
    <w:abstractNumId w:val="19"/>
  </w:num>
  <w:num w:numId="35">
    <w:abstractNumId w:val="38"/>
  </w:num>
  <w:num w:numId="36">
    <w:abstractNumId w:val="59"/>
  </w:num>
  <w:num w:numId="37">
    <w:abstractNumId w:val="57"/>
  </w:num>
  <w:num w:numId="38">
    <w:abstractNumId w:val="54"/>
  </w:num>
  <w:num w:numId="39">
    <w:abstractNumId w:val="60"/>
  </w:num>
  <w:num w:numId="40">
    <w:abstractNumId w:val="44"/>
  </w:num>
  <w:num w:numId="41">
    <w:abstractNumId w:val="4"/>
  </w:num>
  <w:num w:numId="42">
    <w:abstractNumId w:val="5"/>
  </w:num>
  <w:num w:numId="43">
    <w:abstractNumId w:val="24"/>
  </w:num>
  <w:num w:numId="44">
    <w:abstractNumId w:val="52"/>
  </w:num>
  <w:num w:numId="45">
    <w:abstractNumId w:val="63"/>
  </w:num>
  <w:num w:numId="46">
    <w:abstractNumId w:val="14"/>
  </w:num>
  <w:num w:numId="47">
    <w:abstractNumId w:val="1"/>
  </w:num>
  <w:num w:numId="48">
    <w:abstractNumId w:val="43"/>
  </w:num>
  <w:num w:numId="49">
    <w:abstractNumId w:val="50"/>
  </w:num>
  <w:num w:numId="50">
    <w:abstractNumId w:val="33"/>
  </w:num>
  <w:num w:numId="51">
    <w:abstractNumId w:val="25"/>
  </w:num>
  <w:num w:numId="52">
    <w:abstractNumId w:val="23"/>
  </w:num>
  <w:num w:numId="53">
    <w:abstractNumId w:val="41"/>
  </w:num>
  <w:num w:numId="54">
    <w:abstractNumId w:val="18"/>
  </w:num>
  <w:num w:numId="55">
    <w:abstractNumId w:val="39"/>
  </w:num>
  <w:num w:numId="56">
    <w:abstractNumId w:val="36"/>
  </w:num>
  <w:num w:numId="57">
    <w:abstractNumId w:val="2"/>
  </w:num>
  <w:num w:numId="58">
    <w:abstractNumId w:val="7"/>
  </w:num>
  <w:num w:numId="59">
    <w:abstractNumId w:val="11"/>
  </w:num>
  <w:num w:numId="60">
    <w:abstractNumId w:val="6"/>
  </w:num>
  <w:num w:numId="61">
    <w:abstractNumId w:val="35"/>
  </w:num>
  <w:num w:numId="62">
    <w:abstractNumId w:val="27"/>
  </w:num>
  <w:num w:numId="63">
    <w:abstractNumId w:val="45"/>
  </w:num>
  <w:num w:numId="64">
    <w:abstractNumId w:val="3"/>
  </w:num>
  <w:num w:numId="65">
    <w:abstractNumId w:val="53"/>
  </w:num>
  <w:num w:numId="66">
    <w:abstractNumId w:val="56"/>
  </w:num>
  <w:num w:numId="67">
    <w:abstractNumId w:val="6"/>
  </w:num>
  <w:num w:numId="68">
    <w:abstractNumId w:val="4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20"/>
  <w:drawingGridHorizontalSpacing w:val="110"/>
  <w:drawingGridVerticalSpacing w:val="187"/>
  <w:displayHorizontalDrawingGridEvery w:val="2"/>
  <w:characterSpacingControl w:val="doNotCompress"/>
  <w:hdrShapeDefaults>
    <o:shapedefaults v:ext="edit" spidmax="2049" o:allowoverlap="f" fill="f" fillcolor="white" stroke="f">
      <v:fill color="white" on="f"/>
      <v:stroke on="f"/>
      <v:textbox style="mso-rotate-with-shape: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832"/>
    <w:rsid w:val="00000AD3"/>
    <w:rsid w:val="00000B71"/>
    <w:rsid w:val="000012AE"/>
    <w:rsid w:val="00002804"/>
    <w:rsid w:val="0000293B"/>
    <w:rsid w:val="00003BC7"/>
    <w:rsid w:val="00003CA7"/>
    <w:rsid w:val="00004072"/>
    <w:rsid w:val="0000423B"/>
    <w:rsid w:val="00006AAF"/>
    <w:rsid w:val="0000734A"/>
    <w:rsid w:val="00007E77"/>
    <w:rsid w:val="000107CF"/>
    <w:rsid w:val="00011204"/>
    <w:rsid w:val="000115CC"/>
    <w:rsid w:val="0001368B"/>
    <w:rsid w:val="000144D2"/>
    <w:rsid w:val="0001497A"/>
    <w:rsid w:val="0001509E"/>
    <w:rsid w:val="00017BF7"/>
    <w:rsid w:val="00017E4F"/>
    <w:rsid w:val="00017F96"/>
    <w:rsid w:val="000218C0"/>
    <w:rsid w:val="00021B0C"/>
    <w:rsid w:val="000241A3"/>
    <w:rsid w:val="00025A45"/>
    <w:rsid w:val="00025BDE"/>
    <w:rsid w:val="00025DF6"/>
    <w:rsid w:val="000265E0"/>
    <w:rsid w:val="0002796A"/>
    <w:rsid w:val="0003021E"/>
    <w:rsid w:val="000302E2"/>
    <w:rsid w:val="000305C1"/>
    <w:rsid w:val="00030FFA"/>
    <w:rsid w:val="000338B2"/>
    <w:rsid w:val="00033D2A"/>
    <w:rsid w:val="00034F15"/>
    <w:rsid w:val="00034F51"/>
    <w:rsid w:val="00035869"/>
    <w:rsid w:val="00036274"/>
    <w:rsid w:val="000402DD"/>
    <w:rsid w:val="00040EDD"/>
    <w:rsid w:val="00042F05"/>
    <w:rsid w:val="000441DC"/>
    <w:rsid w:val="00044C42"/>
    <w:rsid w:val="0004529B"/>
    <w:rsid w:val="00046EA8"/>
    <w:rsid w:val="00047126"/>
    <w:rsid w:val="000477C1"/>
    <w:rsid w:val="00047B47"/>
    <w:rsid w:val="00050534"/>
    <w:rsid w:val="00050910"/>
    <w:rsid w:val="000511D4"/>
    <w:rsid w:val="00051A10"/>
    <w:rsid w:val="00051E64"/>
    <w:rsid w:val="0005308C"/>
    <w:rsid w:val="000536EC"/>
    <w:rsid w:val="000539FE"/>
    <w:rsid w:val="00053ABA"/>
    <w:rsid w:val="00056A07"/>
    <w:rsid w:val="00056E5D"/>
    <w:rsid w:val="000609C7"/>
    <w:rsid w:val="0006262E"/>
    <w:rsid w:val="00063217"/>
    <w:rsid w:val="0006359B"/>
    <w:rsid w:val="00063839"/>
    <w:rsid w:val="000645C5"/>
    <w:rsid w:val="000649EF"/>
    <w:rsid w:val="00064E32"/>
    <w:rsid w:val="00070256"/>
    <w:rsid w:val="00070932"/>
    <w:rsid w:val="0007122B"/>
    <w:rsid w:val="00071519"/>
    <w:rsid w:val="00072C7D"/>
    <w:rsid w:val="00072D09"/>
    <w:rsid w:val="00073DA8"/>
    <w:rsid w:val="000746E2"/>
    <w:rsid w:val="00075E07"/>
    <w:rsid w:val="000769C3"/>
    <w:rsid w:val="000775E1"/>
    <w:rsid w:val="00077E77"/>
    <w:rsid w:val="00080621"/>
    <w:rsid w:val="000816EA"/>
    <w:rsid w:val="000817BF"/>
    <w:rsid w:val="000822AD"/>
    <w:rsid w:val="00082CA3"/>
    <w:rsid w:val="00086602"/>
    <w:rsid w:val="00087A41"/>
    <w:rsid w:val="00087EC0"/>
    <w:rsid w:val="00090003"/>
    <w:rsid w:val="00090651"/>
    <w:rsid w:val="00090E3F"/>
    <w:rsid w:val="00092A55"/>
    <w:rsid w:val="00092DAD"/>
    <w:rsid w:val="000935D1"/>
    <w:rsid w:val="00094796"/>
    <w:rsid w:val="00094B99"/>
    <w:rsid w:val="00095046"/>
    <w:rsid w:val="000958AE"/>
    <w:rsid w:val="0009698E"/>
    <w:rsid w:val="00096AEF"/>
    <w:rsid w:val="00096C01"/>
    <w:rsid w:val="00096D2D"/>
    <w:rsid w:val="000A3BD1"/>
    <w:rsid w:val="000A53B6"/>
    <w:rsid w:val="000A7188"/>
    <w:rsid w:val="000A7202"/>
    <w:rsid w:val="000A784D"/>
    <w:rsid w:val="000A7B9B"/>
    <w:rsid w:val="000A7F90"/>
    <w:rsid w:val="000B15E9"/>
    <w:rsid w:val="000B1F02"/>
    <w:rsid w:val="000B3418"/>
    <w:rsid w:val="000B34AA"/>
    <w:rsid w:val="000B436D"/>
    <w:rsid w:val="000B46DC"/>
    <w:rsid w:val="000B49BC"/>
    <w:rsid w:val="000B4F83"/>
    <w:rsid w:val="000B59D3"/>
    <w:rsid w:val="000B694D"/>
    <w:rsid w:val="000B6A7E"/>
    <w:rsid w:val="000B7C03"/>
    <w:rsid w:val="000C23BF"/>
    <w:rsid w:val="000C249B"/>
    <w:rsid w:val="000C2DB3"/>
    <w:rsid w:val="000C3EEB"/>
    <w:rsid w:val="000C4976"/>
    <w:rsid w:val="000C4B69"/>
    <w:rsid w:val="000C513B"/>
    <w:rsid w:val="000C59EF"/>
    <w:rsid w:val="000D1442"/>
    <w:rsid w:val="000D1822"/>
    <w:rsid w:val="000D1EE6"/>
    <w:rsid w:val="000D2BF4"/>
    <w:rsid w:val="000D337B"/>
    <w:rsid w:val="000D481A"/>
    <w:rsid w:val="000D5115"/>
    <w:rsid w:val="000D51FA"/>
    <w:rsid w:val="000D5802"/>
    <w:rsid w:val="000D65E7"/>
    <w:rsid w:val="000D66D7"/>
    <w:rsid w:val="000D6F3A"/>
    <w:rsid w:val="000D77E3"/>
    <w:rsid w:val="000D79D4"/>
    <w:rsid w:val="000E090F"/>
    <w:rsid w:val="000E0A07"/>
    <w:rsid w:val="000E0A34"/>
    <w:rsid w:val="000E0F49"/>
    <w:rsid w:val="000E2939"/>
    <w:rsid w:val="000E34DE"/>
    <w:rsid w:val="000E3BCA"/>
    <w:rsid w:val="000E7397"/>
    <w:rsid w:val="000E79C1"/>
    <w:rsid w:val="000E7EE6"/>
    <w:rsid w:val="000F0BC3"/>
    <w:rsid w:val="000F1782"/>
    <w:rsid w:val="000F3A08"/>
    <w:rsid w:val="000F3CCD"/>
    <w:rsid w:val="000F3CD2"/>
    <w:rsid w:val="000F41D5"/>
    <w:rsid w:val="000F4C05"/>
    <w:rsid w:val="000F55F1"/>
    <w:rsid w:val="000F6B29"/>
    <w:rsid w:val="000F7967"/>
    <w:rsid w:val="00100A50"/>
    <w:rsid w:val="00101684"/>
    <w:rsid w:val="00101C6D"/>
    <w:rsid w:val="00102FF9"/>
    <w:rsid w:val="0010332A"/>
    <w:rsid w:val="001033B7"/>
    <w:rsid w:val="0010382E"/>
    <w:rsid w:val="00103ACB"/>
    <w:rsid w:val="00105D13"/>
    <w:rsid w:val="001063C0"/>
    <w:rsid w:val="00111B1E"/>
    <w:rsid w:val="00111D7B"/>
    <w:rsid w:val="00112966"/>
    <w:rsid w:val="0011363C"/>
    <w:rsid w:val="00113BD3"/>
    <w:rsid w:val="00114C65"/>
    <w:rsid w:val="0011511A"/>
    <w:rsid w:val="00116019"/>
    <w:rsid w:val="00116944"/>
    <w:rsid w:val="00117C6C"/>
    <w:rsid w:val="0012105C"/>
    <w:rsid w:val="00125646"/>
    <w:rsid w:val="00125B08"/>
    <w:rsid w:val="0012640A"/>
    <w:rsid w:val="00130333"/>
    <w:rsid w:val="001326D1"/>
    <w:rsid w:val="00136461"/>
    <w:rsid w:val="001374D2"/>
    <w:rsid w:val="0014006E"/>
    <w:rsid w:val="00140E03"/>
    <w:rsid w:val="00143BF5"/>
    <w:rsid w:val="0014426D"/>
    <w:rsid w:val="001447AC"/>
    <w:rsid w:val="00144CDE"/>
    <w:rsid w:val="00146E97"/>
    <w:rsid w:val="001531F1"/>
    <w:rsid w:val="00153208"/>
    <w:rsid w:val="0015449C"/>
    <w:rsid w:val="001569A7"/>
    <w:rsid w:val="0016114A"/>
    <w:rsid w:val="00162C54"/>
    <w:rsid w:val="0016320E"/>
    <w:rsid w:val="00163F58"/>
    <w:rsid w:val="001653A3"/>
    <w:rsid w:val="00165448"/>
    <w:rsid w:val="0016552C"/>
    <w:rsid w:val="00167F1C"/>
    <w:rsid w:val="00170326"/>
    <w:rsid w:val="00170B70"/>
    <w:rsid w:val="00171D74"/>
    <w:rsid w:val="00172E79"/>
    <w:rsid w:val="001757D9"/>
    <w:rsid w:val="00176146"/>
    <w:rsid w:val="001770F7"/>
    <w:rsid w:val="00181715"/>
    <w:rsid w:val="0018262A"/>
    <w:rsid w:val="001828E6"/>
    <w:rsid w:val="001839FB"/>
    <w:rsid w:val="00183FBD"/>
    <w:rsid w:val="001844E7"/>
    <w:rsid w:val="00185318"/>
    <w:rsid w:val="001853F8"/>
    <w:rsid w:val="001856FB"/>
    <w:rsid w:val="00185965"/>
    <w:rsid w:val="001860D1"/>
    <w:rsid w:val="0018624C"/>
    <w:rsid w:val="00187175"/>
    <w:rsid w:val="00192300"/>
    <w:rsid w:val="0019238D"/>
    <w:rsid w:val="001936AC"/>
    <w:rsid w:val="00193AE3"/>
    <w:rsid w:val="00193C58"/>
    <w:rsid w:val="00193F38"/>
    <w:rsid w:val="00195E48"/>
    <w:rsid w:val="001A0073"/>
    <w:rsid w:val="001A0B0A"/>
    <w:rsid w:val="001A1AFE"/>
    <w:rsid w:val="001A2AF4"/>
    <w:rsid w:val="001A3263"/>
    <w:rsid w:val="001A426F"/>
    <w:rsid w:val="001A53B8"/>
    <w:rsid w:val="001A5797"/>
    <w:rsid w:val="001A6079"/>
    <w:rsid w:val="001A6F62"/>
    <w:rsid w:val="001B0EEA"/>
    <w:rsid w:val="001B147D"/>
    <w:rsid w:val="001B2214"/>
    <w:rsid w:val="001B4BC8"/>
    <w:rsid w:val="001B710A"/>
    <w:rsid w:val="001B7408"/>
    <w:rsid w:val="001C07C8"/>
    <w:rsid w:val="001C1EBB"/>
    <w:rsid w:val="001C3756"/>
    <w:rsid w:val="001C400A"/>
    <w:rsid w:val="001C4F37"/>
    <w:rsid w:val="001C5F3E"/>
    <w:rsid w:val="001C6C39"/>
    <w:rsid w:val="001C77FD"/>
    <w:rsid w:val="001D0640"/>
    <w:rsid w:val="001D1839"/>
    <w:rsid w:val="001D1F6A"/>
    <w:rsid w:val="001D2309"/>
    <w:rsid w:val="001D2B92"/>
    <w:rsid w:val="001D3C32"/>
    <w:rsid w:val="001D6D9F"/>
    <w:rsid w:val="001E074E"/>
    <w:rsid w:val="001E0DB0"/>
    <w:rsid w:val="001E1C01"/>
    <w:rsid w:val="001E1F06"/>
    <w:rsid w:val="001E314E"/>
    <w:rsid w:val="001E3E63"/>
    <w:rsid w:val="001E4551"/>
    <w:rsid w:val="001E5FBD"/>
    <w:rsid w:val="001F2FED"/>
    <w:rsid w:val="001F3F7F"/>
    <w:rsid w:val="001F6652"/>
    <w:rsid w:val="001F79FF"/>
    <w:rsid w:val="001F7A5F"/>
    <w:rsid w:val="00200C9A"/>
    <w:rsid w:val="00203F58"/>
    <w:rsid w:val="002040E1"/>
    <w:rsid w:val="00205224"/>
    <w:rsid w:val="0020626B"/>
    <w:rsid w:val="00207062"/>
    <w:rsid w:val="00207076"/>
    <w:rsid w:val="00207440"/>
    <w:rsid w:val="0020795C"/>
    <w:rsid w:val="00210545"/>
    <w:rsid w:val="00212759"/>
    <w:rsid w:val="00213131"/>
    <w:rsid w:val="00213F88"/>
    <w:rsid w:val="00213FD0"/>
    <w:rsid w:val="0021494C"/>
    <w:rsid w:val="00215196"/>
    <w:rsid w:val="0021529B"/>
    <w:rsid w:val="00215558"/>
    <w:rsid w:val="0021620C"/>
    <w:rsid w:val="0021642A"/>
    <w:rsid w:val="00216CD2"/>
    <w:rsid w:val="00216DE0"/>
    <w:rsid w:val="00217C5A"/>
    <w:rsid w:val="0022009D"/>
    <w:rsid w:val="0022169F"/>
    <w:rsid w:val="00222A62"/>
    <w:rsid w:val="0022332D"/>
    <w:rsid w:val="00223BB1"/>
    <w:rsid w:val="00223BD7"/>
    <w:rsid w:val="00223DDB"/>
    <w:rsid w:val="00223EE1"/>
    <w:rsid w:val="00224AF9"/>
    <w:rsid w:val="00225DCF"/>
    <w:rsid w:val="00227220"/>
    <w:rsid w:val="00227B05"/>
    <w:rsid w:val="0023209D"/>
    <w:rsid w:val="00234095"/>
    <w:rsid w:val="00236833"/>
    <w:rsid w:val="00236CBC"/>
    <w:rsid w:val="00237955"/>
    <w:rsid w:val="0024040E"/>
    <w:rsid w:val="00240ACF"/>
    <w:rsid w:val="002419CC"/>
    <w:rsid w:val="00241B76"/>
    <w:rsid w:val="00241D89"/>
    <w:rsid w:val="00242C8A"/>
    <w:rsid w:val="00242D4E"/>
    <w:rsid w:val="002440F5"/>
    <w:rsid w:val="00244C55"/>
    <w:rsid w:val="00245338"/>
    <w:rsid w:val="00245AD5"/>
    <w:rsid w:val="00245EC8"/>
    <w:rsid w:val="00251129"/>
    <w:rsid w:val="00251914"/>
    <w:rsid w:val="00253239"/>
    <w:rsid w:val="00253A4D"/>
    <w:rsid w:val="00253BC6"/>
    <w:rsid w:val="00253F5B"/>
    <w:rsid w:val="002555F3"/>
    <w:rsid w:val="00255854"/>
    <w:rsid w:val="00260341"/>
    <w:rsid w:val="00260AB2"/>
    <w:rsid w:val="00261664"/>
    <w:rsid w:val="00261A2C"/>
    <w:rsid w:val="00261BCF"/>
    <w:rsid w:val="00263FDC"/>
    <w:rsid w:val="0026504A"/>
    <w:rsid w:val="00266869"/>
    <w:rsid w:val="002679D0"/>
    <w:rsid w:val="002706B3"/>
    <w:rsid w:val="00270857"/>
    <w:rsid w:val="0027159C"/>
    <w:rsid w:val="002718F2"/>
    <w:rsid w:val="00274D0A"/>
    <w:rsid w:val="00275001"/>
    <w:rsid w:val="002764EF"/>
    <w:rsid w:val="00277A96"/>
    <w:rsid w:val="00277E62"/>
    <w:rsid w:val="0028018A"/>
    <w:rsid w:val="002801D6"/>
    <w:rsid w:val="0028150D"/>
    <w:rsid w:val="00281DA3"/>
    <w:rsid w:val="00281E4A"/>
    <w:rsid w:val="0028297C"/>
    <w:rsid w:val="00282D00"/>
    <w:rsid w:val="00284687"/>
    <w:rsid w:val="00285785"/>
    <w:rsid w:val="0028620F"/>
    <w:rsid w:val="00286C08"/>
    <w:rsid w:val="002874B1"/>
    <w:rsid w:val="00291B49"/>
    <w:rsid w:val="002928DA"/>
    <w:rsid w:val="00294B00"/>
    <w:rsid w:val="002953DE"/>
    <w:rsid w:val="00295618"/>
    <w:rsid w:val="0029639E"/>
    <w:rsid w:val="002A4BCA"/>
    <w:rsid w:val="002A4E12"/>
    <w:rsid w:val="002A70D9"/>
    <w:rsid w:val="002A7A42"/>
    <w:rsid w:val="002A7B08"/>
    <w:rsid w:val="002B081E"/>
    <w:rsid w:val="002B48F7"/>
    <w:rsid w:val="002B53A1"/>
    <w:rsid w:val="002B5B83"/>
    <w:rsid w:val="002B62C5"/>
    <w:rsid w:val="002B6345"/>
    <w:rsid w:val="002B79E6"/>
    <w:rsid w:val="002C098E"/>
    <w:rsid w:val="002C1490"/>
    <w:rsid w:val="002C2BE3"/>
    <w:rsid w:val="002C3E65"/>
    <w:rsid w:val="002C4884"/>
    <w:rsid w:val="002C5947"/>
    <w:rsid w:val="002C6097"/>
    <w:rsid w:val="002C6589"/>
    <w:rsid w:val="002C71D3"/>
    <w:rsid w:val="002C7218"/>
    <w:rsid w:val="002D05B2"/>
    <w:rsid w:val="002D119F"/>
    <w:rsid w:val="002D1256"/>
    <w:rsid w:val="002D19AE"/>
    <w:rsid w:val="002D2C21"/>
    <w:rsid w:val="002D2CBA"/>
    <w:rsid w:val="002D2FBE"/>
    <w:rsid w:val="002D3946"/>
    <w:rsid w:val="002D6830"/>
    <w:rsid w:val="002D7130"/>
    <w:rsid w:val="002E0E32"/>
    <w:rsid w:val="002E36AB"/>
    <w:rsid w:val="002E3868"/>
    <w:rsid w:val="002E3FA2"/>
    <w:rsid w:val="002E7332"/>
    <w:rsid w:val="002E7C82"/>
    <w:rsid w:val="002F11B0"/>
    <w:rsid w:val="002F2DDC"/>
    <w:rsid w:val="002F2E07"/>
    <w:rsid w:val="002F3312"/>
    <w:rsid w:val="002F3A10"/>
    <w:rsid w:val="002F3B37"/>
    <w:rsid w:val="002F5C09"/>
    <w:rsid w:val="002F5C56"/>
    <w:rsid w:val="002F65CD"/>
    <w:rsid w:val="00300218"/>
    <w:rsid w:val="00300500"/>
    <w:rsid w:val="00300E94"/>
    <w:rsid w:val="00300FC3"/>
    <w:rsid w:val="0030188C"/>
    <w:rsid w:val="00301C47"/>
    <w:rsid w:val="00302C76"/>
    <w:rsid w:val="00302D64"/>
    <w:rsid w:val="00302D6B"/>
    <w:rsid w:val="00303EE6"/>
    <w:rsid w:val="00304E76"/>
    <w:rsid w:val="003055AA"/>
    <w:rsid w:val="00305836"/>
    <w:rsid w:val="00306543"/>
    <w:rsid w:val="00306909"/>
    <w:rsid w:val="0030763D"/>
    <w:rsid w:val="0030766F"/>
    <w:rsid w:val="00310681"/>
    <w:rsid w:val="003136A5"/>
    <w:rsid w:val="003138C5"/>
    <w:rsid w:val="00315D69"/>
    <w:rsid w:val="003165B7"/>
    <w:rsid w:val="00316843"/>
    <w:rsid w:val="00317858"/>
    <w:rsid w:val="00320C99"/>
    <w:rsid w:val="00321636"/>
    <w:rsid w:val="00321E91"/>
    <w:rsid w:val="00323C79"/>
    <w:rsid w:val="003272F3"/>
    <w:rsid w:val="00327AC9"/>
    <w:rsid w:val="00331118"/>
    <w:rsid w:val="003314CD"/>
    <w:rsid w:val="00331C1D"/>
    <w:rsid w:val="00331D88"/>
    <w:rsid w:val="0033373F"/>
    <w:rsid w:val="00333993"/>
    <w:rsid w:val="003347E2"/>
    <w:rsid w:val="00336AF2"/>
    <w:rsid w:val="003370C6"/>
    <w:rsid w:val="00337FF8"/>
    <w:rsid w:val="00341290"/>
    <w:rsid w:val="0034248A"/>
    <w:rsid w:val="003428E4"/>
    <w:rsid w:val="00343324"/>
    <w:rsid w:val="00343817"/>
    <w:rsid w:val="00350000"/>
    <w:rsid w:val="00350159"/>
    <w:rsid w:val="003502A5"/>
    <w:rsid w:val="0035196B"/>
    <w:rsid w:val="00351A5B"/>
    <w:rsid w:val="003521BF"/>
    <w:rsid w:val="0035234F"/>
    <w:rsid w:val="003529A2"/>
    <w:rsid w:val="003529A5"/>
    <w:rsid w:val="00354A33"/>
    <w:rsid w:val="00354BFE"/>
    <w:rsid w:val="00354D9B"/>
    <w:rsid w:val="00355643"/>
    <w:rsid w:val="0035709C"/>
    <w:rsid w:val="00360255"/>
    <w:rsid w:val="003607DB"/>
    <w:rsid w:val="00361A99"/>
    <w:rsid w:val="00361CD9"/>
    <w:rsid w:val="003625C3"/>
    <w:rsid w:val="003641CC"/>
    <w:rsid w:val="00365291"/>
    <w:rsid w:val="00367C43"/>
    <w:rsid w:val="00370009"/>
    <w:rsid w:val="0037042C"/>
    <w:rsid w:val="003708F8"/>
    <w:rsid w:val="003710F9"/>
    <w:rsid w:val="00373AB2"/>
    <w:rsid w:val="00373C17"/>
    <w:rsid w:val="0037441B"/>
    <w:rsid w:val="00374998"/>
    <w:rsid w:val="00375510"/>
    <w:rsid w:val="00376317"/>
    <w:rsid w:val="003771D4"/>
    <w:rsid w:val="003774EE"/>
    <w:rsid w:val="00382B91"/>
    <w:rsid w:val="00383014"/>
    <w:rsid w:val="00383596"/>
    <w:rsid w:val="00383949"/>
    <w:rsid w:val="00383C20"/>
    <w:rsid w:val="0038590F"/>
    <w:rsid w:val="00390660"/>
    <w:rsid w:val="0039161D"/>
    <w:rsid w:val="003934EA"/>
    <w:rsid w:val="00393BDF"/>
    <w:rsid w:val="0039412A"/>
    <w:rsid w:val="0039553B"/>
    <w:rsid w:val="003958C6"/>
    <w:rsid w:val="0039610B"/>
    <w:rsid w:val="00397CB7"/>
    <w:rsid w:val="003A03FB"/>
    <w:rsid w:val="003A2D5A"/>
    <w:rsid w:val="003A3367"/>
    <w:rsid w:val="003A39A0"/>
    <w:rsid w:val="003A3BE7"/>
    <w:rsid w:val="003A4930"/>
    <w:rsid w:val="003A6300"/>
    <w:rsid w:val="003A6870"/>
    <w:rsid w:val="003A752B"/>
    <w:rsid w:val="003A7E47"/>
    <w:rsid w:val="003B1769"/>
    <w:rsid w:val="003B1EB7"/>
    <w:rsid w:val="003B30E3"/>
    <w:rsid w:val="003B332D"/>
    <w:rsid w:val="003B3C11"/>
    <w:rsid w:val="003B47AB"/>
    <w:rsid w:val="003B4884"/>
    <w:rsid w:val="003B4B28"/>
    <w:rsid w:val="003B51D7"/>
    <w:rsid w:val="003C0277"/>
    <w:rsid w:val="003C0555"/>
    <w:rsid w:val="003C05BE"/>
    <w:rsid w:val="003C0BCF"/>
    <w:rsid w:val="003C0F4D"/>
    <w:rsid w:val="003C1309"/>
    <w:rsid w:val="003C15B5"/>
    <w:rsid w:val="003C1A32"/>
    <w:rsid w:val="003C2994"/>
    <w:rsid w:val="003D1AFA"/>
    <w:rsid w:val="003D22BE"/>
    <w:rsid w:val="003D2C29"/>
    <w:rsid w:val="003D2CD4"/>
    <w:rsid w:val="003D3644"/>
    <w:rsid w:val="003D42BC"/>
    <w:rsid w:val="003D71C7"/>
    <w:rsid w:val="003E2905"/>
    <w:rsid w:val="003E50CF"/>
    <w:rsid w:val="003E5F72"/>
    <w:rsid w:val="003E62AF"/>
    <w:rsid w:val="003E6632"/>
    <w:rsid w:val="003E6F81"/>
    <w:rsid w:val="003F1F34"/>
    <w:rsid w:val="003F3CC2"/>
    <w:rsid w:val="003F3DA7"/>
    <w:rsid w:val="003F3ECF"/>
    <w:rsid w:val="003F50EE"/>
    <w:rsid w:val="003F5198"/>
    <w:rsid w:val="003F559C"/>
    <w:rsid w:val="003F5689"/>
    <w:rsid w:val="003F587A"/>
    <w:rsid w:val="003F6C5D"/>
    <w:rsid w:val="003F74AF"/>
    <w:rsid w:val="003F7A79"/>
    <w:rsid w:val="00400078"/>
    <w:rsid w:val="004004A1"/>
    <w:rsid w:val="004014CB"/>
    <w:rsid w:val="00402200"/>
    <w:rsid w:val="00402E5F"/>
    <w:rsid w:val="004039DC"/>
    <w:rsid w:val="0040422B"/>
    <w:rsid w:val="00404CE2"/>
    <w:rsid w:val="00407407"/>
    <w:rsid w:val="0040742B"/>
    <w:rsid w:val="00407653"/>
    <w:rsid w:val="0040781F"/>
    <w:rsid w:val="0041083C"/>
    <w:rsid w:val="00411496"/>
    <w:rsid w:val="00411BAC"/>
    <w:rsid w:val="0041230A"/>
    <w:rsid w:val="004126F3"/>
    <w:rsid w:val="00413093"/>
    <w:rsid w:val="00413E8A"/>
    <w:rsid w:val="00414140"/>
    <w:rsid w:val="00414AAF"/>
    <w:rsid w:val="00414D0F"/>
    <w:rsid w:val="0041619B"/>
    <w:rsid w:val="0041628F"/>
    <w:rsid w:val="00416488"/>
    <w:rsid w:val="0041650D"/>
    <w:rsid w:val="00416EBB"/>
    <w:rsid w:val="00417814"/>
    <w:rsid w:val="00422173"/>
    <w:rsid w:val="0042494C"/>
    <w:rsid w:val="00426528"/>
    <w:rsid w:val="0042669D"/>
    <w:rsid w:val="004268F5"/>
    <w:rsid w:val="004276C7"/>
    <w:rsid w:val="00430C76"/>
    <w:rsid w:val="00431424"/>
    <w:rsid w:val="00432BF6"/>
    <w:rsid w:val="004330AF"/>
    <w:rsid w:val="0043379A"/>
    <w:rsid w:val="00433967"/>
    <w:rsid w:val="00434372"/>
    <w:rsid w:val="0043553D"/>
    <w:rsid w:val="00436FD5"/>
    <w:rsid w:val="004373FF"/>
    <w:rsid w:val="00440452"/>
    <w:rsid w:val="00440DCD"/>
    <w:rsid w:val="00441A19"/>
    <w:rsid w:val="00441BC2"/>
    <w:rsid w:val="0044283B"/>
    <w:rsid w:val="00443A93"/>
    <w:rsid w:val="0044479B"/>
    <w:rsid w:val="00444FCD"/>
    <w:rsid w:val="00447249"/>
    <w:rsid w:val="00447A1C"/>
    <w:rsid w:val="00450337"/>
    <w:rsid w:val="00450509"/>
    <w:rsid w:val="00451E9A"/>
    <w:rsid w:val="004526EC"/>
    <w:rsid w:val="00452AA5"/>
    <w:rsid w:val="004553BF"/>
    <w:rsid w:val="0045702B"/>
    <w:rsid w:val="00460A8D"/>
    <w:rsid w:val="00461773"/>
    <w:rsid w:val="00462A96"/>
    <w:rsid w:val="00465B0D"/>
    <w:rsid w:val="00467AEB"/>
    <w:rsid w:val="00467C80"/>
    <w:rsid w:val="004700BD"/>
    <w:rsid w:val="00470231"/>
    <w:rsid w:val="0047773F"/>
    <w:rsid w:val="004807D6"/>
    <w:rsid w:val="0048495F"/>
    <w:rsid w:val="00484E8D"/>
    <w:rsid w:val="00485258"/>
    <w:rsid w:val="00486CF1"/>
    <w:rsid w:val="004907F7"/>
    <w:rsid w:val="0049264A"/>
    <w:rsid w:val="00492931"/>
    <w:rsid w:val="00493D5D"/>
    <w:rsid w:val="0049400A"/>
    <w:rsid w:val="00495F66"/>
    <w:rsid w:val="004979B9"/>
    <w:rsid w:val="004A0EB1"/>
    <w:rsid w:val="004A1A61"/>
    <w:rsid w:val="004A2113"/>
    <w:rsid w:val="004A2421"/>
    <w:rsid w:val="004A4C44"/>
    <w:rsid w:val="004A53E2"/>
    <w:rsid w:val="004A7EF7"/>
    <w:rsid w:val="004B055E"/>
    <w:rsid w:val="004B0C82"/>
    <w:rsid w:val="004B18F6"/>
    <w:rsid w:val="004B4D48"/>
    <w:rsid w:val="004B58D9"/>
    <w:rsid w:val="004B6353"/>
    <w:rsid w:val="004C2552"/>
    <w:rsid w:val="004C2CCC"/>
    <w:rsid w:val="004C2F15"/>
    <w:rsid w:val="004C3A7F"/>
    <w:rsid w:val="004C4FEC"/>
    <w:rsid w:val="004C5D79"/>
    <w:rsid w:val="004C7776"/>
    <w:rsid w:val="004C7A3B"/>
    <w:rsid w:val="004D0082"/>
    <w:rsid w:val="004D0356"/>
    <w:rsid w:val="004D03C9"/>
    <w:rsid w:val="004D043C"/>
    <w:rsid w:val="004D15F3"/>
    <w:rsid w:val="004D177B"/>
    <w:rsid w:val="004D1788"/>
    <w:rsid w:val="004D1862"/>
    <w:rsid w:val="004D35C9"/>
    <w:rsid w:val="004D568F"/>
    <w:rsid w:val="004D6886"/>
    <w:rsid w:val="004D69A9"/>
    <w:rsid w:val="004D6E60"/>
    <w:rsid w:val="004D765E"/>
    <w:rsid w:val="004D7685"/>
    <w:rsid w:val="004E0486"/>
    <w:rsid w:val="004E0D53"/>
    <w:rsid w:val="004E174C"/>
    <w:rsid w:val="004E1BE1"/>
    <w:rsid w:val="004E3DCA"/>
    <w:rsid w:val="004E4636"/>
    <w:rsid w:val="004E53E6"/>
    <w:rsid w:val="004E6662"/>
    <w:rsid w:val="004F1EC3"/>
    <w:rsid w:val="004F3199"/>
    <w:rsid w:val="004F5B05"/>
    <w:rsid w:val="004F6E12"/>
    <w:rsid w:val="004F783E"/>
    <w:rsid w:val="004F78CA"/>
    <w:rsid w:val="0050090E"/>
    <w:rsid w:val="0050107F"/>
    <w:rsid w:val="0050241E"/>
    <w:rsid w:val="00503690"/>
    <w:rsid w:val="005044AA"/>
    <w:rsid w:val="00506075"/>
    <w:rsid w:val="005063A0"/>
    <w:rsid w:val="00506755"/>
    <w:rsid w:val="00507497"/>
    <w:rsid w:val="00510AB3"/>
    <w:rsid w:val="005119BF"/>
    <w:rsid w:val="00512018"/>
    <w:rsid w:val="005141CF"/>
    <w:rsid w:val="00514479"/>
    <w:rsid w:val="005149A1"/>
    <w:rsid w:val="00514BBB"/>
    <w:rsid w:val="005155A3"/>
    <w:rsid w:val="005170BB"/>
    <w:rsid w:val="00517423"/>
    <w:rsid w:val="005201D5"/>
    <w:rsid w:val="00520341"/>
    <w:rsid w:val="005206BE"/>
    <w:rsid w:val="00520B18"/>
    <w:rsid w:val="00521F91"/>
    <w:rsid w:val="00525A24"/>
    <w:rsid w:val="00525DB1"/>
    <w:rsid w:val="005264CB"/>
    <w:rsid w:val="00526B63"/>
    <w:rsid w:val="00526BB6"/>
    <w:rsid w:val="005273B4"/>
    <w:rsid w:val="005274B0"/>
    <w:rsid w:val="00527525"/>
    <w:rsid w:val="005307AE"/>
    <w:rsid w:val="005308D9"/>
    <w:rsid w:val="005315F4"/>
    <w:rsid w:val="00532F9B"/>
    <w:rsid w:val="00534755"/>
    <w:rsid w:val="00535596"/>
    <w:rsid w:val="0053565D"/>
    <w:rsid w:val="005356DD"/>
    <w:rsid w:val="005365AE"/>
    <w:rsid w:val="0053785D"/>
    <w:rsid w:val="00537BA0"/>
    <w:rsid w:val="00537D7F"/>
    <w:rsid w:val="005407DF"/>
    <w:rsid w:val="00542038"/>
    <w:rsid w:val="005420B1"/>
    <w:rsid w:val="00543EBA"/>
    <w:rsid w:val="00544070"/>
    <w:rsid w:val="005448ED"/>
    <w:rsid w:val="005457DD"/>
    <w:rsid w:val="0054784E"/>
    <w:rsid w:val="005500F1"/>
    <w:rsid w:val="00550401"/>
    <w:rsid w:val="005506D4"/>
    <w:rsid w:val="005511B9"/>
    <w:rsid w:val="00551442"/>
    <w:rsid w:val="00553C7B"/>
    <w:rsid w:val="0055432A"/>
    <w:rsid w:val="005549A6"/>
    <w:rsid w:val="00555AC9"/>
    <w:rsid w:val="005560F5"/>
    <w:rsid w:val="00556343"/>
    <w:rsid w:val="005565BD"/>
    <w:rsid w:val="00557099"/>
    <w:rsid w:val="005574B3"/>
    <w:rsid w:val="005575B8"/>
    <w:rsid w:val="00557FC0"/>
    <w:rsid w:val="005605E8"/>
    <w:rsid w:val="00560B9C"/>
    <w:rsid w:val="005612D9"/>
    <w:rsid w:val="00561857"/>
    <w:rsid w:val="005624DE"/>
    <w:rsid w:val="00563AA1"/>
    <w:rsid w:val="0056576D"/>
    <w:rsid w:val="0056715A"/>
    <w:rsid w:val="005672C6"/>
    <w:rsid w:val="00567BD3"/>
    <w:rsid w:val="00570154"/>
    <w:rsid w:val="005717D2"/>
    <w:rsid w:val="005718C9"/>
    <w:rsid w:val="00571EAA"/>
    <w:rsid w:val="005737BC"/>
    <w:rsid w:val="0057395F"/>
    <w:rsid w:val="00573967"/>
    <w:rsid w:val="00573B99"/>
    <w:rsid w:val="00573FAC"/>
    <w:rsid w:val="00574318"/>
    <w:rsid w:val="00574383"/>
    <w:rsid w:val="00574A1A"/>
    <w:rsid w:val="00581D5A"/>
    <w:rsid w:val="0058342C"/>
    <w:rsid w:val="005847BA"/>
    <w:rsid w:val="00584B67"/>
    <w:rsid w:val="00584C59"/>
    <w:rsid w:val="005864D8"/>
    <w:rsid w:val="005865EE"/>
    <w:rsid w:val="0058711C"/>
    <w:rsid w:val="00587F0E"/>
    <w:rsid w:val="00590714"/>
    <w:rsid w:val="005936AE"/>
    <w:rsid w:val="00593855"/>
    <w:rsid w:val="0059424D"/>
    <w:rsid w:val="00597B6B"/>
    <w:rsid w:val="005A1ACA"/>
    <w:rsid w:val="005A2340"/>
    <w:rsid w:val="005A2ADA"/>
    <w:rsid w:val="005A2BCD"/>
    <w:rsid w:val="005A3CC9"/>
    <w:rsid w:val="005A403B"/>
    <w:rsid w:val="005A4F7A"/>
    <w:rsid w:val="005A5EEC"/>
    <w:rsid w:val="005A63D2"/>
    <w:rsid w:val="005A67D3"/>
    <w:rsid w:val="005A71F5"/>
    <w:rsid w:val="005A72CA"/>
    <w:rsid w:val="005B0932"/>
    <w:rsid w:val="005B152A"/>
    <w:rsid w:val="005B307E"/>
    <w:rsid w:val="005B3764"/>
    <w:rsid w:val="005B4476"/>
    <w:rsid w:val="005B51F4"/>
    <w:rsid w:val="005C3289"/>
    <w:rsid w:val="005C3FE4"/>
    <w:rsid w:val="005C4337"/>
    <w:rsid w:val="005C6AA8"/>
    <w:rsid w:val="005D092D"/>
    <w:rsid w:val="005D2D9B"/>
    <w:rsid w:val="005D2EB6"/>
    <w:rsid w:val="005D4915"/>
    <w:rsid w:val="005D4ADA"/>
    <w:rsid w:val="005D4AE3"/>
    <w:rsid w:val="005D4C1A"/>
    <w:rsid w:val="005D55B5"/>
    <w:rsid w:val="005D6DF9"/>
    <w:rsid w:val="005D6E01"/>
    <w:rsid w:val="005D6E4B"/>
    <w:rsid w:val="005E0094"/>
    <w:rsid w:val="005E0662"/>
    <w:rsid w:val="005E33DE"/>
    <w:rsid w:val="005E3D36"/>
    <w:rsid w:val="005E534A"/>
    <w:rsid w:val="005E5AFB"/>
    <w:rsid w:val="005E6E5A"/>
    <w:rsid w:val="005F1B14"/>
    <w:rsid w:val="005F211B"/>
    <w:rsid w:val="005F3C1D"/>
    <w:rsid w:val="005F4D2B"/>
    <w:rsid w:val="005F532B"/>
    <w:rsid w:val="005F54CD"/>
    <w:rsid w:val="005F7522"/>
    <w:rsid w:val="005F7C02"/>
    <w:rsid w:val="005F7C96"/>
    <w:rsid w:val="006021DD"/>
    <w:rsid w:val="00602735"/>
    <w:rsid w:val="00603743"/>
    <w:rsid w:val="00603BEB"/>
    <w:rsid w:val="0060538F"/>
    <w:rsid w:val="0060688D"/>
    <w:rsid w:val="00607734"/>
    <w:rsid w:val="00610683"/>
    <w:rsid w:val="00611474"/>
    <w:rsid w:val="00611678"/>
    <w:rsid w:val="00612365"/>
    <w:rsid w:val="006146DE"/>
    <w:rsid w:val="00614D6C"/>
    <w:rsid w:val="00616C35"/>
    <w:rsid w:val="00617672"/>
    <w:rsid w:val="0061777D"/>
    <w:rsid w:val="00617D17"/>
    <w:rsid w:val="00617D4A"/>
    <w:rsid w:val="00621F8D"/>
    <w:rsid w:val="00623DEB"/>
    <w:rsid w:val="00625E6A"/>
    <w:rsid w:val="0062639B"/>
    <w:rsid w:val="00626837"/>
    <w:rsid w:val="00626FF7"/>
    <w:rsid w:val="006271C8"/>
    <w:rsid w:val="00630B9F"/>
    <w:rsid w:val="00630F2B"/>
    <w:rsid w:val="00632DA3"/>
    <w:rsid w:val="00633D68"/>
    <w:rsid w:val="00634194"/>
    <w:rsid w:val="006344B5"/>
    <w:rsid w:val="006371BC"/>
    <w:rsid w:val="006371FD"/>
    <w:rsid w:val="00637EF9"/>
    <w:rsid w:val="006413FF"/>
    <w:rsid w:val="006417CD"/>
    <w:rsid w:val="00642927"/>
    <w:rsid w:val="006445BA"/>
    <w:rsid w:val="006449D3"/>
    <w:rsid w:val="00645C34"/>
    <w:rsid w:val="00646B8F"/>
    <w:rsid w:val="006508D7"/>
    <w:rsid w:val="00650D77"/>
    <w:rsid w:val="00651CD1"/>
    <w:rsid w:val="0065221C"/>
    <w:rsid w:val="00652D63"/>
    <w:rsid w:val="006535F6"/>
    <w:rsid w:val="006536D2"/>
    <w:rsid w:val="00653896"/>
    <w:rsid w:val="00653DA5"/>
    <w:rsid w:val="00654058"/>
    <w:rsid w:val="0065406E"/>
    <w:rsid w:val="00655677"/>
    <w:rsid w:val="00655A63"/>
    <w:rsid w:val="00656617"/>
    <w:rsid w:val="0065792E"/>
    <w:rsid w:val="006602EC"/>
    <w:rsid w:val="006606F7"/>
    <w:rsid w:val="006607AB"/>
    <w:rsid w:val="006608E0"/>
    <w:rsid w:val="00661204"/>
    <w:rsid w:val="0066248F"/>
    <w:rsid w:val="00662F4C"/>
    <w:rsid w:val="006645AB"/>
    <w:rsid w:val="006651AD"/>
    <w:rsid w:val="00665B44"/>
    <w:rsid w:val="006662A1"/>
    <w:rsid w:val="006665DD"/>
    <w:rsid w:val="0066774D"/>
    <w:rsid w:val="006679AC"/>
    <w:rsid w:val="00667C32"/>
    <w:rsid w:val="00667D22"/>
    <w:rsid w:val="00670B34"/>
    <w:rsid w:val="00670DD5"/>
    <w:rsid w:val="006710A4"/>
    <w:rsid w:val="0067135A"/>
    <w:rsid w:val="00671BE4"/>
    <w:rsid w:val="00673344"/>
    <w:rsid w:val="00673F98"/>
    <w:rsid w:val="006759CC"/>
    <w:rsid w:val="00676263"/>
    <w:rsid w:val="006765B6"/>
    <w:rsid w:val="00677463"/>
    <w:rsid w:val="006802F6"/>
    <w:rsid w:val="006806E4"/>
    <w:rsid w:val="00680876"/>
    <w:rsid w:val="00681B78"/>
    <w:rsid w:val="00681D52"/>
    <w:rsid w:val="00682B3F"/>
    <w:rsid w:val="006846F0"/>
    <w:rsid w:val="00684A8A"/>
    <w:rsid w:val="006858D4"/>
    <w:rsid w:val="00685EC8"/>
    <w:rsid w:val="00686375"/>
    <w:rsid w:val="00687691"/>
    <w:rsid w:val="00691144"/>
    <w:rsid w:val="006921D7"/>
    <w:rsid w:val="0069286D"/>
    <w:rsid w:val="00693A4D"/>
    <w:rsid w:val="00694E6E"/>
    <w:rsid w:val="00695739"/>
    <w:rsid w:val="00695E4E"/>
    <w:rsid w:val="00696E3D"/>
    <w:rsid w:val="00697DB7"/>
    <w:rsid w:val="006A03AF"/>
    <w:rsid w:val="006A0C8C"/>
    <w:rsid w:val="006A109B"/>
    <w:rsid w:val="006A1106"/>
    <w:rsid w:val="006A2085"/>
    <w:rsid w:val="006A4F2C"/>
    <w:rsid w:val="006A5CC5"/>
    <w:rsid w:val="006A6418"/>
    <w:rsid w:val="006A6AA2"/>
    <w:rsid w:val="006A7102"/>
    <w:rsid w:val="006B02DD"/>
    <w:rsid w:val="006B0514"/>
    <w:rsid w:val="006B3069"/>
    <w:rsid w:val="006B40C7"/>
    <w:rsid w:val="006B42E8"/>
    <w:rsid w:val="006B4D3D"/>
    <w:rsid w:val="006B664E"/>
    <w:rsid w:val="006B72FC"/>
    <w:rsid w:val="006C0404"/>
    <w:rsid w:val="006C07EB"/>
    <w:rsid w:val="006C131D"/>
    <w:rsid w:val="006C2A22"/>
    <w:rsid w:val="006C30F7"/>
    <w:rsid w:val="006C3DB5"/>
    <w:rsid w:val="006C47BD"/>
    <w:rsid w:val="006C4FF3"/>
    <w:rsid w:val="006C51C7"/>
    <w:rsid w:val="006C5A23"/>
    <w:rsid w:val="006D0DE7"/>
    <w:rsid w:val="006D178A"/>
    <w:rsid w:val="006D22A4"/>
    <w:rsid w:val="006D356C"/>
    <w:rsid w:val="006D406D"/>
    <w:rsid w:val="006D5D57"/>
    <w:rsid w:val="006D6000"/>
    <w:rsid w:val="006D672E"/>
    <w:rsid w:val="006D73C5"/>
    <w:rsid w:val="006D7C04"/>
    <w:rsid w:val="006E0702"/>
    <w:rsid w:val="006E08B2"/>
    <w:rsid w:val="006E16AB"/>
    <w:rsid w:val="006E258B"/>
    <w:rsid w:val="006E2707"/>
    <w:rsid w:val="006E2AA0"/>
    <w:rsid w:val="006E5239"/>
    <w:rsid w:val="006E539A"/>
    <w:rsid w:val="006E607C"/>
    <w:rsid w:val="006E7778"/>
    <w:rsid w:val="006F0985"/>
    <w:rsid w:val="006F0F49"/>
    <w:rsid w:val="006F1967"/>
    <w:rsid w:val="006F27B0"/>
    <w:rsid w:val="006F27E9"/>
    <w:rsid w:val="006F2835"/>
    <w:rsid w:val="006F3284"/>
    <w:rsid w:val="006F4EE9"/>
    <w:rsid w:val="006F618A"/>
    <w:rsid w:val="006F7A6A"/>
    <w:rsid w:val="007002B4"/>
    <w:rsid w:val="00700D7C"/>
    <w:rsid w:val="00702833"/>
    <w:rsid w:val="00704A82"/>
    <w:rsid w:val="007062F7"/>
    <w:rsid w:val="00707851"/>
    <w:rsid w:val="00710448"/>
    <w:rsid w:val="007133E2"/>
    <w:rsid w:val="00713A3D"/>
    <w:rsid w:val="007142DC"/>
    <w:rsid w:val="0071470C"/>
    <w:rsid w:val="00715422"/>
    <w:rsid w:val="00715633"/>
    <w:rsid w:val="00715A27"/>
    <w:rsid w:val="00716043"/>
    <w:rsid w:val="007163A8"/>
    <w:rsid w:val="007163B3"/>
    <w:rsid w:val="0072031D"/>
    <w:rsid w:val="00721655"/>
    <w:rsid w:val="0072301C"/>
    <w:rsid w:val="007239AF"/>
    <w:rsid w:val="007264E3"/>
    <w:rsid w:val="0072667E"/>
    <w:rsid w:val="00727756"/>
    <w:rsid w:val="00730374"/>
    <w:rsid w:val="00730EBF"/>
    <w:rsid w:val="007321E7"/>
    <w:rsid w:val="00732753"/>
    <w:rsid w:val="00734053"/>
    <w:rsid w:val="007345CE"/>
    <w:rsid w:val="007356E9"/>
    <w:rsid w:val="00735899"/>
    <w:rsid w:val="00735AF8"/>
    <w:rsid w:val="007374AC"/>
    <w:rsid w:val="0074224D"/>
    <w:rsid w:val="007428C5"/>
    <w:rsid w:val="007431CF"/>
    <w:rsid w:val="0074531D"/>
    <w:rsid w:val="0074622F"/>
    <w:rsid w:val="007468D0"/>
    <w:rsid w:val="00746A0E"/>
    <w:rsid w:val="00746F41"/>
    <w:rsid w:val="00750882"/>
    <w:rsid w:val="00751214"/>
    <w:rsid w:val="007513F4"/>
    <w:rsid w:val="00751F55"/>
    <w:rsid w:val="007521AD"/>
    <w:rsid w:val="007536A9"/>
    <w:rsid w:val="00753AFE"/>
    <w:rsid w:val="0075477C"/>
    <w:rsid w:val="00755022"/>
    <w:rsid w:val="00755541"/>
    <w:rsid w:val="007560FA"/>
    <w:rsid w:val="007562F5"/>
    <w:rsid w:val="00756582"/>
    <w:rsid w:val="00756B83"/>
    <w:rsid w:val="00757F9B"/>
    <w:rsid w:val="00760A75"/>
    <w:rsid w:val="00761DFB"/>
    <w:rsid w:val="007645BB"/>
    <w:rsid w:val="00764C6F"/>
    <w:rsid w:val="007657F6"/>
    <w:rsid w:val="0076757E"/>
    <w:rsid w:val="00767754"/>
    <w:rsid w:val="007677C1"/>
    <w:rsid w:val="00767B2C"/>
    <w:rsid w:val="00770B70"/>
    <w:rsid w:val="00770C40"/>
    <w:rsid w:val="00771CA4"/>
    <w:rsid w:val="007720B7"/>
    <w:rsid w:val="0077275D"/>
    <w:rsid w:val="00772C4A"/>
    <w:rsid w:val="00773AB9"/>
    <w:rsid w:val="007742E6"/>
    <w:rsid w:val="00774FD4"/>
    <w:rsid w:val="00775FDB"/>
    <w:rsid w:val="00776823"/>
    <w:rsid w:val="00780859"/>
    <w:rsid w:val="007813FE"/>
    <w:rsid w:val="00782764"/>
    <w:rsid w:val="007831FD"/>
    <w:rsid w:val="00783E14"/>
    <w:rsid w:val="007844CD"/>
    <w:rsid w:val="00785002"/>
    <w:rsid w:val="00785356"/>
    <w:rsid w:val="00785358"/>
    <w:rsid w:val="00786238"/>
    <w:rsid w:val="00786659"/>
    <w:rsid w:val="00786BD7"/>
    <w:rsid w:val="007875F3"/>
    <w:rsid w:val="00787A7F"/>
    <w:rsid w:val="00787A89"/>
    <w:rsid w:val="00787B93"/>
    <w:rsid w:val="0079068B"/>
    <w:rsid w:val="0079148D"/>
    <w:rsid w:val="00792408"/>
    <w:rsid w:val="007952A0"/>
    <w:rsid w:val="0079645F"/>
    <w:rsid w:val="0079686C"/>
    <w:rsid w:val="00796D20"/>
    <w:rsid w:val="00797772"/>
    <w:rsid w:val="0079781D"/>
    <w:rsid w:val="00797A49"/>
    <w:rsid w:val="007A0105"/>
    <w:rsid w:val="007A059B"/>
    <w:rsid w:val="007A090C"/>
    <w:rsid w:val="007A2444"/>
    <w:rsid w:val="007A2793"/>
    <w:rsid w:val="007A29B4"/>
    <w:rsid w:val="007A2D00"/>
    <w:rsid w:val="007A3077"/>
    <w:rsid w:val="007A3768"/>
    <w:rsid w:val="007A3C58"/>
    <w:rsid w:val="007A3E6E"/>
    <w:rsid w:val="007A693F"/>
    <w:rsid w:val="007A7B4B"/>
    <w:rsid w:val="007B0DB9"/>
    <w:rsid w:val="007B1C42"/>
    <w:rsid w:val="007B35D4"/>
    <w:rsid w:val="007B3BA8"/>
    <w:rsid w:val="007B3BE0"/>
    <w:rsid w:val="007B437D"/>
    <w:rsid w:val="007B51EC"/>
    <w:rsid w:val="007B779C"/>
    <w:rsid w:val="007C12F3"/>
    <w:rsid w:val="007C3453"/>
    <w:rsid w:val="007C6B98"/>
    <w:rsid w:val="007D01D3"/>
    <w:rsid w:val="007D07CC"/>
    <w:rsid w:val="007D0A97"/>
    <w:rsid w:val="007D1500"/>
    <w:rsid w:val="007D1FE5"/>
    <w:rsid w:val="007D3EBF"/>
    <w:rsid w:val="007D4044"/>
    <w:rsid w:val="007D40AC"/>
    <w:rsid w:val="007D5A8F"/>
    <w:rsid w:val="007D67B5"/>
    <w:rsid w:val="007D76CC"/>
    <w:rsid w:val="007D7C7C"/>
    <w:rsid w:val="007E05C7"/>
    <w:rsid w:val="007E0716"/>
    <w:rsid w:val="007E09CF"/>
    <w:rsid w:val="007E2486"/>
    <w:rsid w:val="007E26E0"/>
    <w:rsid w:val="007E3BC3"/>
    <w:rsid w:val="007E4430"/>
    <w:rsid w:val="007E5289"/>
    <w:rsid w:val="007E661E"/>
    <w:rsid w:val="007E68D4"/>
    <w:rsid w:val="007E72F0"/>
    <w:rsid w:val="007E7812"/>
    <w:rsid w:val="007E7845"/>
    <w:rsid w:val="007F1F2E"/>
    <w:rsid w:val="007F23C1"/>
    <w:rsid w:val="007F26A0"/>
    <w:rsid w:val="007F280D"/>
    <w:rsid w:val="007F39DC"/>
    <w:rsid w:val="007F3A2E"/>
    <w:rsid w:val="007F6EDB"/>
    <w:rsid w:val="007F731D"/>
    <w:rsid w:val="008016B9"/>
    <w:rsid w:val="00801E0F"/>
    <w:rsid w:val="00801E49"/>
    <w:rsid w:val="0080211C"/>
    <w:rsid w:val="008050AE"/>
    <w:rsid w:val="008057DF"/>
    <w:rsid w:val="00805AC6"/>
    <w:rsid w:val="00806A58"/>
    <w:rsid w:val="00807EEC"/>
    <w:rsid w:val="00811C99"/>
    <w:rsid w:val="00813148"/>
    <w:rsid w:val="0081456B"/>
    <w:rsid w:val="008148D0"/>
    <w:rsid w:val="00815681"/>
    <w:rsid w:val="00815B66"/>
    <w:rsid w:val="008166CF"/>
    <w:rsid w:val="008176F8"/>
    <w:rsid w:val="008206AA"/>
    <w:rsid w:val="00823AE0"/>
    <w:rsid w:val="00823FC9"/>
    <w:rsid w:val="00823FCB"/>
    <w:rsid w:val="00825800"/>
    <w:rsid w:val="00825F86"/>
    <w:rsid w:val="008266F4"/>
    <w:rsid w:val="008313A4"/>
    <w:rsid w:val="008316CF"/>
    <w:rsid w:val="00831D7A"/>
    <w:rsid w:val="008324D5"/>
    <w:rsid w:val="00832E14"/>
    <w:rsid w:val="00832F29"/>
    <w:rsid w:val="0083323B"/>
    <w:rsid w:val="00834CD4"/>
    <w:rsid w:val="00835E72"/>
    <w:rsid w:val="008367B5"/>
    <w:rsid w:val="008369BB"/>
    <w:rsid w:val="00840398"/>
    <w:rsid w:val="008404B8"/>
    <w:rsid w:val="00840B78"/>
    <w:rsid w:val="00840FF4"/>
    <w:rsid w:val="00842114"/>
    <w:rsid w:val="008502F1"/>
    <w:rsid w:val="0085044C"/>
    <w:rsid w:val="00852213"/>
    <w:rsid w:val="00853A15"/>
    <w:rsid w:val="00853D7A"/>
    <w:rsid w:val="00854D13"/>
    <w:rsid w:val="0085514A"/>
    <w:rsid w:val="00855DDF"/>
    <w:rsid w:val="008574BE"/>
    <w:rsid w:val="00860977"/>
    <w:rsid w:val="00861AA7"/>
    <w:rsid w:val="00862126"/>
    <w:rsid w:val="00863905"/>
    <w:rsid w:val="00870388"/>
    <w:rsid w:val="008707D5"/>
    <w:rsid w:val="00871378"/>
    <w:rsid w:val="00871A4D"/>
    <w:rsid w:val="00872111"/>
    <w:rsid w:val="0087309C"/>
    <w:rsid w:val="00873E52"/>
    <w:rsid w:val="008751EC"/>
    <w:rsid w:val="0087641A"/>
    <w:rsid w:val="00880445"/>
    <w:rsid w:val="00882C06"/>
    <w:rsid w:val="00883ED2"/>
    <w:rsid w:val="008856CC"/>
    <w:rsid w:val="00887CF6"/>
    <w:rsid w:val="008918AC"/>
    <w:rsid w:val="00891921"/>
    <w:rsid w:val="0089283C"/>
    <w:rsid w:val="00893E21"/>
    <w:rsid w:val="0089447A"/>
    <w:rsid w:val="00894603"/>
    <w:rsid w:val="00895516"/>
    <w:rsid w:val="00897C3D"/>
    <w:rsid w:val="00897D17"/>
    <w:rsid w:val="008A0A43"/>
    <w:rsid w:val="008A2C99"/>
    <w:rsid w:val="008A5B0D"/>
    <w:rsid w:val="008A6313"/>
    <w:rsid w:val="008A7161"/>
    <w:rsid w:val="008B0646"/>
    <w:rsid w:val="008B490E"/>
    <w:rsid w:val="008B60EC"/>
    <w:rsid w:val="008C2B9C"/>
    <w:rsid w:val="008C36C7"/>
    <w:rsid w:val="008C3F69"/>
    <w:rsid w:val="008C412B"/>
    <w:rsid w:val="008C4A70"/>
    <w:rsid w:val="008C4AF5"/>
    <w:rsid w:val="008C4D30"/>
    <w:rsid w:val="008C5188"/>
    <w:rsid w:val="008C5292"/>
    <w:rsid w:val="008C6791"/>
    <w:rsid w:val="008D2AE9"/>
    <w:rsid w:val="008D304A"/>
    <w:rsid w:val="008D3F1E"/>
    <w:rsid w:val="008D4141"/>
    <w:rsid w:val="008D4254"/>
    <w:rsid w:val="008D52BC"/>
    <w:rsid w:val="008D537F"/>
    <w:rsid w:val="008D69E2"/>
    <w:rsid w:val="008D71D3"/>
    <w:rsid w:val="008D7BA7"/>
    <w:rsid w:val="008E14B3"/>
    <w:rsid w:val="008E1B69"/>
    <w:rsid w:val="008E40EA"/>
    <w:rsid w:val="008E4A9B"/>
    <w:rsid w:val="008E4B72"/>
    <w:rsid w:val="008E5007"/>
    <w:rsid w:val="008E5457"/>
    <w:rsid w:val="008E5A55"/>
    <w:rsid w:val="008E5FC9"/>
    <w:rsid w:val="008E6DF2"/>
    <w:rsid w:val="008E717C"/>
    <w:rsid w:val="008F360A"/>
    <w:rsid w:val="008F3DE0"/>
    <w:rsid w:val="008F7432"/>
    <w:rsid w:val="008F79B2"/>
    <w:rsid w:val="00904822"/>
    <w:rsid w:val="00905274"/>
    <w:rsid w:val="00906725"/>
    <w:rsid w:val="009073D5"/>
    <w:rsid w:val="0090783E"/>
    <w:rsid w:val="00907C21"/>
    <w:rsid w:val="00907FF1"/>
    <w:rsid w:val="0091091B"/>
    <w:rsid w:val="00911135"/>
    <w:rsid w:val="00911429"/>
    <w:rsid w:val="009130ED"/>
    <w:rsid w:val="009144D9"/>
    <w:rsid w:val="00914B2B"/>
    <w:rsid w:val="00916412"/>
    <w:rsid w:val="009167CA"/>
    <w:rsid w:val="00920CC1"/>
    <w:rsid w:val="009239DB"/>
    <w:rsid w:val="00924FA9"/>
    <w:rsid w:val="00925B01"/>
    <w:rsid w:val="00925DEF"/>
    <w:rsid w:val="00926487"/>
    <w:rsid w:val="0092652F"/>
    <w:rsid w:val="00926E2F"/>
    <w:rsid w:val="009303A6"/>
    <w:rsid w:val="00930DDD"/>
    <w:rsid w:val="00931342"/>
    <w:rsid w:val="00931876"/>
    <w:rsid w:val="0093422C"/>
    <w:rsid w:val="00934236"/>
    <w:rsid w:val="00934BA9"/>
    <w:rsid w:val="0093627D"/>
    <w:rsid w:val="00936832"/>
    <w:rsid w:val="0093686C"/>
    <w:rsid w:val="00936949"/>
    <w:rsid w:val="009401C8"/>
    <w:rsid w:val="00940D26"/>
    <w:rsid w:val="00942060"/>
    <w:rsid w:val="00944287"/>
    <w:rsid w:val="009442E0"/>
    <w:rsid w:val="00944577"/>
    <w:rsid w:val="0094624F"/>
    <w:rsid w:val="00946947"/>
    <w:rsid w:val="00953164"/>
    <w:rsid w:val="009533B7"/>
    <w:rsid w:val="00953F28"/>
    <w:rsid w:val="00957909"/>
    <w:rsid w:val="00957CAF"/>
    <w:rsid w:val="0096021D"/>
    <w:rsid w:val="0096081F"/>
    <w:rsid w:val="00960860"/>
    <w:rsid w:val="0096106D"/>
    <w:rsid w:val="00961409"/>
    <w:rsid w:val="009633DD"/>
    <w:rsid w:val="00964381"/>
    <w:rsid w:val="00966650"/>
    <w:rsid w:val="00966F4B"/>
    <w:rsid w:val="00967C98"/>
    <w:rsid w:val="009703B1"/>
    <w:rsid w:val="0097349F"/>
    <w:rsid w:val="00973E9A"/>
    <w:rsid w:val="00975E85"/>
    <w:rsid w:val="00977D5F"/>
    <w:rsid w:val="00981F42"/>
    <w:rsid w:val="009823C2"/>
    <w:rsid w:val="00982EF9"/>
    <w:rsid w:val="009854E4"/>
    <w:rsid w:val="0098684A"/>
    <w:rsid w:val="00991F0D"/>
    <w:rsid w:val="009931DC"/>
    <w:rsid w:val="0099378C"/>
    <w:rsid w:val="00993C05"/>
    <w:rsid w:val="009947D8"/>
    <w:rsid w:val="0099690F"/>
    <w:rsid w:val="0099698A"/>
    <w:rsid w:val="00996FCE"/>
    <w:rsid w:val="009A0F1F"/>
    <w:rsid w:val="009A11E0"/>
    <w:rsid w:val="009A1D2C"/>
    <w:rsid w:val="009A21C2"/>
    <w:rsid w:val="009A23A3"/>
    <w:rsid w:val="009A3C05"/>
    <w:rsid w:val="009A4BFA"/>
    <w:rsid w:val="009A544F"/>
    <w:rsid w:val="009A5A72"/>
    <w:rsid w:val="009A776E"/>
    <w:rsid w:val="009A7EF5"/>
    <w:rsid w:val="009B042E"/>
    <w:rsid w:val="009B11D6"/>
    <w:rsid w:val="009B2BE9"/>
    <w:rsid w:val="009B3EDA"/>
    <w:rsid w:val="009B52BD"/>
    <w:rsid w:val="009B54F1"/>
    <w:rsid w:val="009B7600"/>
    <w:rsid w:val="009C1066"/>
    <w:rsid w:val="009C1AD3"/>
    <w:rsid w:val="009C2A61"/>
    <w:rsid w:val="009C5841"/>
    <w:rsid w:val="009C58BD"/>
    <w:rsid w:val="009C5C6D"/>
    <w:rsid w:val="009C70B3"/>
    <w:rsid w:val="009D0A1D"/>
    <w:rsid w:val="009D0DB9"/>
    <w:rsid w:val="009D229F"/>
    <w:rsid w:val="009D2B75"/>
    <w:rsid w:val="009D2FD3"/>
    <w:rsid w:val="009D30FB"/>
    <w:rsid w:val="009D3315"/>
    <w:rsid w:val="009D3665"/>
    <w:rsid w:val="009D3915"/>
    <w:rsid w:val="009D5099"/>
    <w:rsid w:val="009D5220"/>
    <w:rsid w:val="009D563D"/>
    <w:rsid w:val="009D6BD9"/>
    <w:rsid w:val="009E18D2"/>
    <w:rsid w:val="009E1A4E"/>
    <w:rsid w:val="009E4615"/>
    <w:rsid w:val="009E53A3"/>
    <w:rsid w:val="009E60F9"/>
    <w:rsid w:val="009E6966"/>
    <w:rsid w:val="009E6BE3"/>
    <w:rsid w:val="009E6FC0"/>
    <w:rsid w:val="009F0F6F"/>
    <w:rsid w:val="009F1169"/>
    <w:rsid w:val="009F14A2"/>
    <w:rsid w:val="009F3F15"/>
    <w:rsid w:val="009F577A"/>
    <w:rsid w:val="009F5A54"/>
    <w:rsid w:val="009F7B2E"/>
    <w:rsid w:val="00A0069E"/>
    <w:rsid w:val="00A010A4"/>
    <w:rsid w:val="00A01DB1"/>
    <w:rsid w:val="00A02567"/>
    <w:rsid w:val="00A02AEC"/>
    <w:rsid w:val="00A047B4"/>
    <w:rsid w:val="00A06D42"/>
    <w:rsid w:val="00A07D96"/>
    <w:rsid w:val="00A11821"/>
    <w:rsid w:val="00A1256F"/>
    <w:rsid w:val="00A126FE"/>
    <w:rsid w:val="00A12E54"/>
    <w:rsid w:val="00A12F39"/>
    <w:rsid w:val="00A13D3F"/>
    <w:rsid w:val="00A154AA"/>
    <w:rsid w:val="00A15E8D"/>
    <w:rsid w:val="00A168DF"/>
    <w:rsid w:val="00A17199"/>
    <w:rsid w:val="00A17982"/>
    <w:rsid w:val="00A20ACC"/>
    <w:rsid w:val="00A20F85"/>
    <w:rsid w:val="00A231C7"/>
    <w:rsid w:val="00A23247"/>
    <w:rsid w:val="00A24D17"/>
    <w:rsid w:val="00A26013"/>
    <w:rsid w:val="00A27F7B"/>
    <w:rsid w:val="00A333DA"/>
    <w:rsid w:val="00A36915"/>
    <w:rsid w:val="00A36A5F"/>
    <w:rsid w:val="00A36F05"/>
    <w:rsid w:val="00A36F3E"/>
    <w:rsid w:val="00A37DBA"/>
    <w:rsid w:val="00A40815"/>
    <w:rsid w:val="00A40CAF"/>
    <w:rsid w:val="00A41886"/>
    <w:rsid w:val="00A424B9"/>
    <w:rsid w:val="00A43A45"/>
    <w:rsid w:val="00A43ECB"/>
    <w:rsid w:val="00A442C8"/>
    <w:rsid w:val="00A45D93"/>
    <w:rsid w:val="00A46880"/>
    <w:rsid w:val="00A468A6"/>
    <w:rsid w:val="00A502C7"/>
    <w:rsid w:val="00A51280"/>
    <w:rsid w:val="00A519E3"/>
    <w:rsid w:val="00A51E17"/>
    <w:rsid w:val="00A538CA"/>
    <w:rsid w:val="00A53C93"/>
    <w:rsid w:val="00A53E49"/>
    <w:rsid w:val="00A549DD"/>
    <w:rsid w:val="00A56356"/>
    <w:rsid w:val="00A5677F"/>
    <w:rsid w:val="00A57D71"/>
    <w:rsid w:val="00A61F6C"/>
    <w:rsid w:val="00A62C0C"/>
    <w:rsid w:val="00A649DF"/>
    <w:rsid w:val="00A6510E"/>
    <w:rsid w:val="00A65907"/>
    <w:rsid w:val="00A65DB6"/>
    <w:rsid w:val="00A7098E"/>
    <w:rsid w:val="00A73518"/>
    <w:rsid w:val="00A73902"/>
    <w:rsid w:val="00A74650"/>
    <w:rsid w:val="00A74B59"/>
    <w:rsid w:val="00A77322"/>
    <w:rsid w:val="00A774B3"/>
    <w:rsid w:val="00A775B9"/>
    <w:rsid w:val="00A77F9B"/>
    <w:rsid w:val="00A80B64"/>
    <w:rsid w:val="00A81B4E"/>
    <w:rsid w:val="00A82889"/>
    <w:rsid w:val="00A83339"/>
    <w:rsid w:val="00A84B3B"/>
    <w:rsid w:val="00A873AD"/>
    <w:rsid w:val="00A87B5C"/>
    <w:rsid w:val="00A90BED"/>
    <w:rsid w:val="00A90D05"/>
    <w:rsid w:val="00A90F7D"/>
    <w:rsid w:val="00A924B1"/>
    <w:rsid w:val="00A92F69"/>
    <w:rsid w:val="00A93323"/>
    <w:rsid w:val="00A94F64"/>
    <w:rsid w:val="00A95570"/>
    <w:rsid w:val="00A95D81"/>
    <w:rsid w:val="00A95DC9"/>
    <w:rsid w:val="00A96F5F"/>
    <w:rsid w:val="00AA10F2"/>
    <w:rsid w:val="00AA1D5E"/>
    <w:rsid w:val="00AA2DE5"/>
    <w:rsid w:val="00AA67BB"/>
    <w:rsid w:val="00AB382F"/>
    <w:rsid w:val="00AB41DF"/>
    <w:rsid w:val="00AB4AD6"/>
    <w:rsid w:val="00AB5164"/>
    <w:rsid w:val="00AB55AD"/>
    <w:rsid w:val="00AB7532"/>
    <w:rsid w:val="00AB7FE8"/>
    <w:rsid w:val="00AC1A9D"/>
    <w:rsid w:val="00AC26E3"/>
    <w:rsid w:val="00AC2C84"/>
    <w:rsid w:val="00AC398B"/>
    <w:rsid w:val="00AC4EEB"/>
    <w:rsid w:val="00AC6C8B"/>
    <w:rsid w:val="00AC7313"/>
    <w:rsid w:val="00AC7743"/>
    <w:rsid w:val="00AD12A5"/>
    <w:rsid w:val="00AD1731"/>
    <w:rsid w:val="00AD3D8B"/>
    <w:rsid w:val="00AD40B7"/>
    <w:rsid w:val="00AD5EC5"/>
    <w:rsid w:val="00AD73DE"/>
    <w:rsid w:val="00AD7B2D"/>
    <w:rsid w:val="00AE01C3"/>
    <w:rsid w:val="00AE027F"/>
    <w:rsid w:val="00AE157E"/>
    <w:rsid w:val="00AE2466"/>
    <w:rsid w:val="00AE249A"/>
    <w:rsid w:val="00AE28BF"/>
    <w:rsid w:val="00AE30E9"/>
    <w:rsid w:val="00AE4871"/>
    <w:rsid w:val="00AE4BEC"/>
    <w:rsid w:val="00AE4C31"/>
    <w:rsid w:val="00AE7645"/>
    <w:rsid w:val="00AF0838"/>
    <w:rsid w:val="00AF11B7"/>
    <w:rsid w:val="00AF25F3"/>
    <w:rsid w:val="00AF2751"/>
    <w:rsid w:val="00AF51CA"/>
    <w:rsid w:val="00AF6CF3"/>
    <w:rsid w:val="00AF772B"/>
    <w:rsid w:val="00AF77CD"/>
    <w:rsid w:val="00B00F81"/>
    <w:rsid w:val="00B01423"/>
    <w:rsid w:val="00B021AE"/>
    <w:rsid w:val="00B02680"/>
    <w:rsid w:val="00B03232"/>
    <w:rsid w:val="00B0483A"/>
    <w:rsid w:val="00B05DA7"/>
    <w:rsid w:val="00B073F4"/>
    <w:rsid w:val="00B07ACF"/>
    <w:rsid w:val="00B11E93"/>
    <w:rsid w:val="00B138EC"/>
    <w:rsid w:val="00B1424D"/>
    <w:rsid w:val="00B14F94"/>
    <w:rsid w:val="00B15BE1"/>
    <w:rsid w:val="00B16DE7"/>
    <w:rsid w:val="00B177F9"/>
    <w:rsid w:val="00B20291"/>
    <w:rsid w:val="00B223F0"/>
    <w:rsid w:val="00B22C75"/>
    <w:rsid w:val="00B23E64"/>
    <w:rsid w:val="00B25170"/>
    <w:rsid w:val="00B2660F"/>
    <w:rsid w:val="00B26EEC"/>
    <w:rsid w:val="00B27127"/>
    <w:rsid w:val="00B276A0"/>
    <w:rsid w:val="00B31292"/>
    <w:rsid w:val="00B317E1"/>
    <w:rsid w:val="00B31FE3"/>
    <w:rsid w:val="00B33EB8"/>
    <w:rsid w:val="00B354F3"/>
    <w:rsid w:val="00B35E5A"/>
    <w:rsid w:val="00B364E6"/>
    <w:rsid w:val="00B40123"/>
    <w:rsid w:val="00B409E3"/>
    <w:rsid w:val="00B40DBF"/>
    <w:rsid w:val="00B41C33"/>
    <w:rsid w:val="00B42126"/>
    <w:rsid w:val="00B42A13"/>
    <w:rsid w:val="00B438F1"/>
    <w:rsid w:val="00B439EF"/>
    <w:rsid w:val="00B43EDF"/>
    <w:rsid w:val="00B44176"/>
    <w:rsid w:val="00B44A18"/>
    <w:rsid w:val="00B452B3"/>
    <w:rsid w:val="00B454FC"/>
    <w:rsid w:val="00B46705"/>
    <w:rsid w:val="00B47E08"/>
    <w:rsid w:val="00B50B59"/>
    <w:rsid w:val="00B518BC"/>
    <w:rsid w:val="00B54710"/>
    <w:rsid w:val="00B551CF"/>
    <w:rsid w:val="00B5529E"/>
    <w:rsid w:val="00B564B7"/>
    <w:rsid w:val="00B56F63"/>
    <w:rsid w:val="00B57066"/>
    <w:rsid w:val="00B57423"/>
    <w:rsid w:val="00B57E0D"/>
    <w:rsid w:val="00B61261"/>
    <w:rsid w:val="00B61322"/>
    <w:rsid w:val="00B619E2"/>
    <w:rsid w:val="00B61A55"/>
    <w:rsid w:val="00B632D5"/>
    <w:rsid w:val="00B6340A"/>
    <w:rsid w:val="00B63782"/>
    <w:rsid w:val="00B65B8D"/>
    <w:rsid w:val="00B65DDD"/>
    <w:rsid w:val="00B71E7A"/>
    <w:rsid w:val="00B74D91"/>
    <w:rsid w:val="00B757C0"/>
    <w:rsid w:val="00B75E49"/>
    <w:rsid w:val="00B75EC1"/>
    <w:rsid w:val="00B76221"/>
    <w:rsid w:val="00B77169"/>
    <w:rsid w:val="00B802C7"/>
    <w:rsid w:val="00B802C8"/>
    <w:rsid w:val="00B8044D"/>
    <w:rsid w:val="00B80A5C"/>
    <w:rsid w:val="00B81EF0"/>
    <w:rsid w:val="00B8266C"/>
    <w:rsid w:val="00B9039E"/>
    <w:rsid w:val="00B918B1"/>
    <w:rsid w:val="00B92148"/>
    <w:rsid w:val="00B9280C"/>
    <w:rsid w:val="00B92C18"/>
    <w:rsid w:val="00B952AB"/>
    <w:rsid w:val="00B9688A"/>
    <w:rsid w:val="00B9696C"/>
    <w:rsid w:val="00B96D9C"/>
    <w:rsid w:val="00BA095A"/>
    <w:rsid w:val="00BA1092"/>
    <w:rsid w:val="00BA1736"/>
    <w:rsid w:val="00BA1EA9"/>
    <w:rsid w:val="00BA1F1D"/>
    <w:rsid w:val="00BA35FA"/>
    <w:rsid w:val="00BA3645"/>
    <w:rsid w:val="00BA4F69"/>
    <w:rsid w:val="00BA6236"/>
    <w:rsid w:val="00BA75BE"/>
    <w:rsid w:val="00BA764F"/>
    <w:rsid w:val="00BA7877"/>
    <w:rsid w:val="00BA7C5F"/>
    <w:rsid w:val="00BB09A7"/>
    <w:rsid w:val="00BB2131"/>
    <w:rsid w:val="00BB25EF"/>
    <w:rsid w:val="00BB3529"/>
    <w:rsid w:val="00BB3F78"/>
    <w:rsid w:val="00BB5377"/>
    <w:rsid w:val="00BB5F54"/>
    <w:rsid w:val="00BB6DB3"/>
    <w:rsid w:val="00BB7809"/>
    <w:rsid w:val="00BC0B71"/>
    <w:rsid w:val="00BC15B2"/>
    <w:rsid w:val="00BD0119"/>
    <w:rsid w:val="00BD188F"/>
    <w:rsid w:val="00BD19F6"/>
    <w:rsid w:val="00BD1B82"/>
    <w:rsid w:val="00BD1DB6"/>
    <w:rsid w:val="00BD2204"/>
    <w:rsid w:val="00BD3307"/>
    <w:rsid w:val="00BD36C8"/>
    <w:rsid w:val="00BD3F49"/>
    <w:rsid w:val="00BD3F90"/>
    <w:rsid w:val="00BD44B1"/>
    <w:rsid w:val="00BD59F6"/>
    <w:rsid w:val="00BD5A66"/>
    <w:rsid w:val="00BD5CFB"/>
    <w:rsid w:val="00BD5DEE"/>
    <w:rsid w:val="00BE0047"/>
    <w:rsid w:val="00BE1533"/>
    <w:rsid w:val="00BE16B3"/>
    <w:rsid w:val="00BE2EC7"/>
    <w:rsid w:val="00BE2FFD"/>
    <w:rsid w:val="00BE3A1A"/>
    <w:rsid w:val="00BE4483"/>
    <w:rsid w:val="00BE4907"/>
    <w:rsid w:val="00BE4B34"/>
    <w:rsid w:val="00BE4C92"/>
    <w:rsid w:val="00BE5813"/>
    <w:rsid w:val="00BE71E7"/>
    <w:rsid w:val="00BE7400"/>
    <w:rsid w:val="00BE7924"/>
    <w:rsid w:val="00BF047E"/>
    <w:rsid w:val="00BF04FC"/>
    <w:rsid w:val="00BF22BA"/>
    <w:rsid w:val="00BF25B3"/>
    <w:rsid w:val="00BF261C"/>
    <w:rsid w:val="00BF3939"/>
    <w:rsid w:val="00BF397C"/>
    <w:rsid w:val="00BF405E"/>
    <w:rsid w:val="00BF4720"/>
    <w:rsid w:val="00BF4D47"/>
    <w:rsid w:val="00BF5C9B"/>
    <w:rsid w:val="00BF61EA"/>
    <w:rsid w:val="00BF7216"/>
    <w:rsid w:val="00BF7534"/>
    <w:rsid w:val="00C00360"/>
    <w:rsid w:val="00C0091C"/>
    <w:rsid w:val="00C0171C"/>
    <w:rsid w:val="00C01DEB"/>
    <w:rsid w:val="00C023E5"/>
    <w:rsid w:val="00C05920"/>
    <w:rsid w:val="00C05BE0"/>
    <w:rsid w:val="00C06D4D"/>
    <w:rsid w:val="00C06F1A"/>
    <w:rsid w:val="00C13C54"/>
    <w:rsid w:val="00C1414F"/>
    <w:rsid w:val="00C16DEF"/>
    <w:rsid w:val="00C17781"/>
    <w:rsid w:val="00C17966"/>
    <w:rsid w:val="00C2410C"/>
    <w:rsid w:val="00C2591E"/>
    <w:rsid w:val="00C26D28"/>
    <w:rsid w:val="00C27B9D"/>
    <w:rsid w:val="00C30CAF"/>
    <w:rsid w:val="00C30E81"/>
    <w:rsid w:val="00C31D51"/>
    <w:rsid w:val="00C327D8"/>
    <w:rsid w:val="00C32E11"/>
    <w:rsid w:val="00C32FC0"/>
    <w:rsid w:val="00C34006"/>
    <w:rsid w:val="00C34B6C"/>
    <w:rsid w:val="00C34FA5"/>
    <w:rsid w:val="00C357B5"/>
    <w:rsid w:val="00C35DCB"/>
    <w:rsid w:val="00C37762"/>
    <w:rsid w:val="00C37766"/>
    <w:rsid w:val="00C404E4"/>
    <w:rsid w:val="00C416FD"/>
    <w:rsid w:val="00C41DC1"/>
    <w:rsid w:val="00C469E6"/>
    <w:rsid w:val="00C50237"/>
    <w:rsid w:val="00C5059D"/>
    <w:rsid w:val="00C50DC6"/>
    <w:rsid w:val="00C50DE9"/>
    <w:rsid w:val="00C51718"/>
    <w:rsid w:val="00C53CB7"/>
    <w:rsid w:val="00C544ED"/>
    <w:rsid w:val="00C556BB"/>
    <w:rsid w:val="00C556F7"/>
    <w:rsid w:val="00C56C85"/>
    <w:rsid w:val="00C605E7"/>
    <w:rsid w:val="00C60AEF"/>
    <w:rsid w:val="00C61965"/>
    <w:rsid w:val="00C61DE1"/>
    <w:rsid w:val="00C63996"/>
    <w:rsid w:val="00C65BC6"/>
    <w:rsid w:val="00C660F1"/>
    <w:rsid w:val="00C67481"/>
    <w:rsid w:val="00C700EB"/>
    <w:rsid w:val="00C71307"/>
    <w:rsid w:val="00C719DA"/>
    <w:rsid w:val="00C7257A"/>
    <w:rsid w:val="00C725CC"/>
    <w:rsid w:val="00C72F4D"/>
    <w:rsid w:val="00C73896"/>
    <w:rsid w:val="00C746F0"/>
    <w:rsid w:val="00C7517B"/>
    <w:rsid w:val="00C800AB"/>
    <w:rsid w:val="00C804C0"/>
    <w:rsid w:val="00C82406"/>
    <w:rsid w:val="00C830EF"/>
    <w:rsid w:val="00C831A8"/>
    <w:rsid w:val="00C83392"/>
    <w:rsid w:val="00C8466F"/>
    <w:rsid w:val="00C85A1F"/>
    <w:rsid w:val="00C9074B"/>
    <w:rsid w:val="00C90C28"/>
    <w:rsid w:val="00C90D4E"/>
    <w:rsid w:val="00C94126"/>
    <w:rsid w:val="00C94490"/>
    <w:rsid w:val="00C9458C"/>
    <w:rsid w:val="00C95542"/>
    <w:rsid w:val="00C95EA1"/>
    <w:rsid w:val="00C9649F"/>
    <w:rsid w:val="00C96D72"/>
    <w:rsid w:val="00C96F80"/>
    <w:rsid w:val="00CA2096"/>
    <w:rsid w:val="00CA26DC"/>
    <w:rsid w:val="00CA2DBC"/>
    <w:rsid w:val="00CA4375"/>
    <w:rsid w:val="00CA4B2D"/>
    <w:rsid w:val="00CA579C"/>
    <w:rsid w:val="00CA5EA8"/>
    <w:rsid w:val="00CA635B"/>
    <w:rsid w:val="00CA7CFB"/>
    <w:rsid w:val="00CB0A25"/>
    <w:rsid w:val="00CB1F81"/>
    <w:rsid w:val="00CB24B5"/>
    <w:rsid w:val="00CB303A"/>
    <w:rsid w:val="00CB3A0E"/>
    <w:rsid w:val="00CB3E8E"/>
    <w:rsid w:val="00CB5EC2"/>
    <w:rsid w:val="00CB74AA"/>
    <w:rsid w:val="00CB7EA7"/>
    <w:rsid w:val="00CC186C"/>
    <w:rsid w:val="00CC1DAB"/>
    <w:rsid w:val="00CC25E6"/>
    <w:rsid w:val="00CC4FB1"/>
    <w:rsid w:val="00CC7095"/>
    <w:rsid w:val="00CC7DAD"/>
    <w:rsid w:val="00CC7F32"/>
    <w:rsid w:val="00CD4EB7"/>
    <w:rsid w:val="00CD51FE"/>
    <w:rsid w:val="00CE0CB5"/>
    <w:rsid w:val="00CE2B59"/>
    <w:rsid w:val="00CE341C"/>
    <w:rsid w:val="00CE3A50"/>
    <w:rsid w:val="00CE4D50"/>
    <w:rsid w:val="00CE4F84"/>
    <w:rsid w:val="00CE5BFA"/>
    <w:rsid w:val="00CE747F"/>
    <w:rsid w:val="00CF05D6"/>
    <w:rsid w:val="00CF3DFD"/>
    <w:rsid w:val="00CF417B"/>
    <w:rsid w:val="00CF5051"/>
    <w:rsid w:val="00CF5DD1"/>
    <w:rsid w:val="00CF65EC"/>
    <w:rsid w:val="00CF67EE"/>
    <w:rsid w:val="00D011D9"/>
    <w:rsid w:val="00D01E4A"/>
    <w:rsid w:val="00D020C6"/>
    <w:rsid w:val="00D02BD9"/>
    <w:rsid w:val="00D03944"/>
    <w:rsid w:val="00D03D0D"/>
    <w:rsid w:val="00D044DA"/>
    <w:rsid w:val="00D04CAB"/>
    <w:rsid w:val="00D05239"/>
    <w:rsid w:val="00D05BFB"/>
    <w:rsid w:val="00D07C76"/>
    <w:rsid w:val="00D107F8"/>
    <w:rsid w:val="00D14463"/>
    <w:rsid w:val="00D14923"/>
    <w:rsid w:val="00D15528"/>
    <w:rsid w:val="00D15A07"/>
    <w:rsid w:val="00D16F6A"/>
    <w:rsid w:val="00D213EC"/>
    <w:rsid w:val="00D21597"/>
    <w:rsid w:val="00D21E68"/>
    <w:rsid w:val="00D238CB"/>
    <w:rsid w:val="00D257D3"/>
    <w:rsid w:val="00D2630D"/>
    <w:rsid w:val="00D274AA"/>
    <w:rsid w:val="00D30BCF"/>
    <w:rsid w:val="00D3110B"/>
    <w:rsid w:val="00D3279D"/>
    <w:rsid w:val="00D32D3E"/>
    <w:rsid w:val="00D33183"/>
    <w:rsid w:val="00D367AC"/>
    <w:rsid w:val="00D379C6"/>
    <w:rsid w:val="00D37A3C"/>
    <w:rsid w:val="00D40138"/>
    <w:rsid w:val="00D40380"/>
    <w:rsid w:val="00D40677"/>
    <w:rsid w:val="00D40C2B"/>
    <w:rsid w:val="00D41D68"/>
    <w:rsid w:val="00D42675"/>
    <w:rsid w:val="00D44A71"/>
    <w:rsid w:val="00D4576D"/>
    <w:rsid w:val="00D45E55"/>
    <w:rsid w:val="00D45F15"/>
    <w:rsid w:val="00D47ED6"/>
    <w:rsid w:val="00D52145"/>
    <w:rsid w:val="00D523A4"/>
    <w:rsid w:val="00D52AEB"/>
    <w:rsid w:val="00D52EFF"/>
    <w:rsid w:val="00D538B8"/>
    <w:rsid w:val="00D53DD1"/>
    <w:rsid w:val="00D540FD"/>
    <w:rsid w:val="00D54316"/>
    <w:rsid w:val="00D54758"/>
    <w:rsid w:val="00D554D4"/>
    <w:rsid w:val="00D55EA8"/>
    <w:rsid w:val="00D56C53"/>
    <w:rsid w:val="00D578F1"/>
    <w:rsid w:val="00D60E4F"/>
    <w:rsid w:val="00D60EF6"/>
    <w:rsid w:val="00D6198A"/>
    <w:rsid w:val="00D61DB3"/>
    <w:rsid w:val="00D62038"/>
    <w:rsid w:val="00D62751"/>
    <w:rsid w:val="00D62C05"/>
    <w:rsid w:val="00D635E4"/>
    <w:rsid w:val="00D64631"/>
    <w:rsid w:val="00D71253"/>
    <w:rsid w:val="00D71315"/>
    <w:rsid w:val="00D71E92"/>
    <w:rsid w:val="00D71EBB"/>
    <w:rsid w:val="00D721DD"/>
    <w:rsid w:val="00D72AC3"/>
    <w:rsid w:val="00D734A9"/>
    <w:rsid w:val="00D753E7"/>
    <w:rsid w:val="00D75449"/>
    <w:rsid w:val="00D7589E"/>
    <w:rsid w:val="00D75D1A"/>
    <w:rsid w:val="00D7671A"/>
    <w:rsid w:val="00D77142"/>
    <w:rsid w:val="00D771AE"/>
    <w:rsid w:val="00D8029F"/>
    <w:rsid w:val="00D816FF"/>
    <w:rsid w:val="00D81F75"/>
    <w:rsid w:val="00D827D5"/>
    <w:rsid w:val="00D83081"/>
    <w:rsid w:val="00D83396"/>
    <w:rsid w:val="00D838BE"/>
    <w:rsid w:val="00D83AF7"/>
    <w:rsid w:val="00D83B5D"/>
    <w:rsid w:val="00D85DA1"/>
    <w:rsid w:val="00D87026"/>
    <w:rsid w:val="00D876B8"/>
    <w:rsid w:val="00D87CAA"/>
    <w:rsid w:val="00D91243"/>
    <w:rsid w:val="00D91571"/>
    <w:rsid w:val="00D9352B"/>
    <w:rsid w:val="00D958DA"/>
    <w:rsid w:val="00D95E4E"/>
    <w:rsid w:val="00D96580"/>
    <w:rsid w:val="00D966BE"/>
    <w:rsid w:val="00D96DA6"/>
    <w:rsid w:val="00D97544"/>
    <w:rsid w:val="00DA0B63"/>
    <w:rsid w:val="00DA1A06"/>
    <w:rsid w:val="00DA1D7B"/>
    <w:rsid w:val="00DA27C6"/>
    <w:rsid w:val="00DA29AD"/>
    <w:rsid w:val="00DA344D"/>
    <w:rsid w:val="00DA3456"/>
    <w:rsid w:val="00DA3976"/>
    <w:rsid w:val="00DA4984"/>
    <w:rsid w:val="00DA5496"/>
    <w:rsid w:val="00DA56AF"/>
    <w:rsid w:val="00DB039A"/>
    <w:rsid w:val="00DB0493"/>
    <w:rsid w:val="00DB088B"/>
    <w:rsid w:val="00DB115E"/>
    <w:rsid w:val="00DB1C07"/>
    <w:rsid w:val="00DB1C74"/>
    <w:rsid w:val="00DB2C7E"/>
    <w:rsid w:val="00DB4FE6"/>
    <w:rsid w:val="00DB6A0B"/>
    <w:rsid w:val="00DC1475"/>
    <w:rsid w:val="00DC1640"/>
    <w:rsid w:val="00DC27E4"/>
    <w:rsid w:val="00DC2BB0"/>
    <w:rsid w:val="00DC3479"/>
    <w:rsid w:val="00DC3B57"/>
    <w:rsid w:val="00DC4C15"/>
    <w:rsid w:val="00DC4E0C"/>
    <w:rsid w:val="00DC59EB"/>
    <w:rsid w:val="00DC6C62"/>
    <w:rsid w:val="00DC72BA"/>
    <w:rsid w:val="00DC7C02"/>
    <w:rsid w:val="00DD08E7"/>
    <w:rsid w:val="00DD3E1C"/>
    <w:rsid w:val="00DD413E"/>
    <w:rsid w:val="00DD5A86"/>
    <w:rsid w:val="00DD66C5"/>
    <w:rsid w:val="00DE0892"/>
    <w:rsid w:val="00DE23FB"/>
    <w:rsid w:val="00DE2F92"/>
    <w:rsid w:val="00DE53E6"/>
    <w:rsid w:val="00DE5462"/>
    <w:rsid w:val="00DE5E4B"/>
    <w:rsid w:val="00DE614F"/>
    <w:rsid w:val="00DF0215"/>
    <w:rsid w:val="00DF050D"/>
    <w:rsid w:val="00DF0BF5"/>
    <w:rsid w:val="00DF1AC4"/>
    <w:rsid w:val="00DF2819"/>
    <w:rsid w:val="00DF3118"/>
    <w:rsid w:val="00DF3777"/>
    <w:rsid w:val="00DF3CC6"/>
    <w:rsid w:val="00DF4E25"/>
    <w:rsid w:val="00DF53C8"/>
    <w:rsid w:val="00DF5C9C"/>
    <w:rsid w:val="00DF5F00"/>
    <w:rsid w:val="00DF60EB"/>
    <w:rsid w:val="00DF7889"/>
    <w:rsid w:val="00DF7D1D"/>
    <w:rsid w:val="00E00541"/>
    <w:rsid w:val="00E022EC"/>
    <w:rsid w:val="00E0353E"/>
    <w:rsid w:val="00E05204"/>
    <w:rsid w:val="00E05669"/>
    <w:rsid w:val="00E1048F"/>
    <w:rsid w:val="00E10770"/>
    <w:rsid w:val="00E118C9"/>
    <w:rsid w:val="00E129B2"/>
    <w:rsid w:val="00E1342E"/>
    <w:rsid w:val="00E13764"/>
    <w:rsid w:val="00E15548"/>
    <w:rsid w:val="00E161DB"/>
    <w:rsid w:val="00E21963"/>
    <w:rsid w:val="00E21986"/>
    <w:rsid w:val="00E22033"/>
    <w:rsid w:val="00E2566D"/>
    <w:rsid w:val="00E2599A"/>
    <w:rsid w:val="00E26FD0"/>
    <w:rsid w:val="00E30664"/>
    <w:rsid w:val="00E31824"/>
    <w:rsid w:val="00E37449"/>
    <w:rsid w:val="00E4031F"/>
    <w:rsid w:val="00E417A5"/>
    <w:rsid w:val="00E4263D"/>
    <w:rsid w:val="00E4265E"/>
    <w:rsid w:val="00E43154"/>
    <w:rsid w:val="00E46E3B"/>
    <w:rsid w:val="00E47F2E"/>
    <w:rsid w:val="00E50B98"/>
    <w:rsid w:val="00E5124C"/>
    <w:rsid w:val="00E5195F"/>
    <w:rsid w:val="00E51F74"/>
    <w:rsid w:val="00E522D2"/>
    <w:rsid w:val="00E543D3"/>
    <w:rsid w:val="00E54C20"/>
    <w:rsid w:val="00E56063"/>
    <w:rsid w:val="00E57115"/>
    <w:rsid w:val="00E60682"/>
    <w:rsid w:val="00E6238D"/>
    <w:rsid w:val="00E62836"/>
    <w:rsid w:val="00E631ED"/>
    <w:rsid w:val="00E636F6"/>
    <w:rsid w:val="00E63833"/>
    <w:rsid w:val="00E64072"/>
    <w:rsid w:val="00E64F7C"/>
    <w:rsid w:val="00E65168"/>
    <w:rsid w:val="00E65170"/>
    <w:rsid w:val="00E660C3"/>
    <w:rsid w:val="00E66322"/>
    <w:rsid w:val="00E663FA"/>
    <w:rsid w:val="00E66AB0"/>
    <w:rsid w:val="00E66B67"/>
    <w:rsid w:val="00E66C86"/>
    <w:rsid w:val="00E674B0"/>
    <w:rsid w:val="00E70075"/>
    <w:rsid w:val="00E701CF"/>
    <w:rsid w:val="00E70C64"/>
    <w:rsid w:val="00E71912"/>
    <w:rsid w:val="00E71972"/>
    <w:rsid w:val="00E75F44"/>
    <w:rsid w:val="00E762C4"/>
    <w:rsid w:val="00E7798B"/>
    <w:rsid w:val="00E805EE"/>
    <w:rsid w:val="00E807C0"/>
    <w:rsid w:val="00E828E9"/>
    <w:rsid w:val="00E82A1B"/>
    <w:rsid w:val="00E837C8"/>
    <w:rsid w:val="00E84C06"/>
    <w:rsid w:val="00E86458"/>
    <w:rsid w:val="00E87A4F"/>
    <w:rsid w:val="00E90689"/>
    <w:rsid w:val="00E923BB"/>
    <w:rsid w:val="00E9247A"/>
    <w:rsid w:val="00E92E0D"/>
    <w:rsid w:val="00E93806"/>
    <w:rsid w:val="00E95212"/>
    <w:rsid w:val="00E95985"/>
    <w:rsid w:val="00E95E0F"/>
    <w:rsid w:val="00EA1197"/>
    <w:rsid w:val="00EA1B40"/>
    <w:rsid w:val="00EA2000"/>
    <w:rsid w:val="00EA2934"/>
    <w:rsid w:val="00EA3A20"/>
    <w:rsid w:val="00EA3BBD"/>
    <w:rsid w:val="00EA3F82"/>
    <w:rsid w:val="00EA4BC5"/>
    <w:rsid w:val="00EA55AE"/>
    <w:rsid w:val="00EA5D73"/>
    <w:rsid w:val="00EA65C1"/>
    <w:rsid w:val="00EA671B"/>
    <w:rsid w:val="00EB109E"/>
    <w:rsid w:val="00EB3E41"/>
    <w:rsid w:val="00EB6AEA"/>
    <w:rsid w:val="00EB7270"/>
    <w:rsid w:val="00EB7CCB"/>
    <w:rsid w:val="00EC004A"/>
    <w:rsid w:val="00EC06FE"/>
    <w:rsid w:val="00EC25E2"/>
    <w:rsid w:val="00EC3574"/>
    <w:rsid w:val="00EC37A4"/>
    <w:rsid w:val="00EC3E89"/>
    <w:rsid w:val="00EC4B65"/>
    <w:rsid w:val="00EC4F3A"/>
    <w:rsid w:val="00EC6B08"/>
    <w:rsid w:val="00ED15C7"/>
    <w:rsid w:val="00ED3955"/>
    <w:rsid w:val="00ED39BF"/>
    <w:rsid w:val="00ED4311"/>
    <w:rsid w:val="00ED4368"/>
    <w:rsid w:val="00ED56F3"/>
    <w:rsid w:val="00ED6F4E"/>
    <w:rsid w:val="00ED7439"/>
    <w:rsid w:val="00EE1006"/>
    <w:rsid w:val="00EE1252"/>
    <w:rsid w:val="00EE1F94"/>
    <w:rsid w:val="00EE2EAD"/>
    <w:rsid w:val="00EE36AA"/>
    <w:rsid w:val="00EE394A"/>
    <w:rsid w:val="00EE4AC4"/>
    <w:rsid w:val="00EE6EBA"/>
    <w:rsid w:val="00EE7562"/>
    <w:rsid w:val="00EE7FC6"/>
    <w:rsid w:val="00EF0494"/>
    <w:rsid w:val="00EF167E"/>
    <w:rsid w:val="00EF24A2"/>
    <w:rsid w:val="00EF33BD"/>
    <w:rsid w:val="00EF3803"/>
    <w:rsid w:val="00EF419A"/>
    <w:rsid w:val="00EF65D5"/>
    <w:rsid w:val="00EF6840"/>
    <w:rsid w:val="00EF6DD6"/>
    <w:rsid w:val="00F00158"/>
    <w:rsid w:val="00F02049"/>
    <w:rsid w:val="00F02351"/>
    <w:rsid w:val="00F051E5"/>
    <w:rsid w:val="00F06569"/>
    <w:rsid w:val="00F06A8B"/>
    <w:rsid w:val="00F06FE7"/>
    <w:rsid w:val="00F07E9B"/>
    <w:rsid w:val="00F103C6"/>
    <w:rsid w:val="00F10461"/>
    <w:rsid w:val="00F121D1"/>
    <w:rsid w:val="00F12B61"/>
    <w:rsid w:val="00F170BB"/>
    <w:rsid w:val="00F17342"/>
    <w:rsid w:val="00F179BB"/>
    <w:rsid w:val="00F17AE6"/>
    <w:rsid w:val="00F2001E"/>
    <w:rsid w:val="00F205B0"/>
    <w:rsid w:val="00F214B5"/>
    <w:rsid w:val="00F21B0F"/>
    <w:rsid w:val="00F21C1D"/>
    <w:rsid w:val="00F2346F"/>
    <w:rsid w:val="00F238B1"/>
    <w:rsid w:val="00F241D0"/>
    <w:rsid w:val="00F2585D"/>
    <w:rsid w:val="00F25BF9"/>
    <w:rsid w:val="00F25FD0"/>
    <w:rsid w:val="00F26332"/>
    <w:rsid w:val="00F26B6E"/>
    <w:rsid w:val="00F26CCF"/>
    <w:rsid w:val="00F307FE"/>
    <w:rsid w:val="00F310AA"/>
    <w:rsid w:val="00F3169C"/>
    <w:rsid w:val="00F31F9E"/>
    <w:rsid w:val="00F324A3"/>
    <w:rsid w:val="00F333F7"/>
    <w:rsid w:val="00F347D0"/>
    <w:rsid w:val="00F353A8"/>
    <w:rsid w:val="00F35B52"/>
    <w:rsid w:val="00F36C2E"/>
    <w:rsid w:val="00F40A00"/>
    <w:rsid w:val="00F441DF"/>
    <w:rsid w:val="00F449D9"/>
    <w:rsid w:val="00F44B78"/>
    <w:rsid w:val="00F4633C"/>
    <w:rsid w:val="00F46832"/>
    <w:rsid w:val="00F47F88"/>
    <w:rsid w:val="00F52787"/>
    <w:rsid w:val="00F527D6"/>
    <w:rsid w:val="00F556A4"/>
    <w:rsid w:val="00F5685F"/>
    <w:rsid w:val="00F568D3"/>
    <w:rsid w:val="00F577E4"/>
    <w:rsid w:val="00F57CF0"/>
    <w:rsid w:val="00F57EA8"/>
    <w:rsid w:val="00F61F3A"/>
    <w:rsid w:val="00F62297"/>
    <w:rsid w:val="00F622A9"/>
    <w:rsid w:val="00F63318"/>
    <w:rsid w:val="00F63AA5"/>
    <w:rsid w:val="00F63BFA"/>
    <w:rsid w:val="00F650E2"/>
    <w:rsid w:val="00F6596C"/>
    <w:rsid w:val="00F66563"/>
    <w:rsid w:val="00F66F4C"/>
    <w:rsid w:val="00F7133B"/>
    <w:rsid w:val="00F72E95"/>
    <w:rsid w:val="00F73A33"/>
    <w:rsid w:val="00F756A4"/>
    <w:rsid w:val="00F76D06"/>
    <w:rsid w:val="00F771C1"/>
    <w:rsid w:val="00F8069F"/>
    <w:rsid w:val="00F811BA"/>
    <w:rsid w:val="00F81446"/>
    <w:rsid w:val="00F81681"/>
    <w:rsid w:val="00F81DA6"/>
    <w:rsid w:val="00F81E44"/>
    <w:rsid w:val="00F82D73"/>
    <w:rsid w:val="00F83D06"/>
    <w:rsid w:val="00F8416E"/>
    <w:rsid w:val="00F86458"/>
    <w:rsid w:val="00F87D48"/>
    <w:rsid w:val="00F90E57"/>
    <w:rsid w:val="00F90F03"/>
    <w:rsid w:val="00F91377"/>
    <w:rsid w:val="00F916E9"/>
    <w:rsid w:val="00F929B6"/>
    <w:rsid w:val="00F9321E"/>
    <w:rsid w:val="00F93399"/>
    <w:rsid w:val="00F95901"/>
    <w:rsid w:val="00F95A6E"/>
    <w:rsid w:val="00F978C9"/>
    <w:rsid w:val="00FA1ABB"/>
    <w:rsid w:val="00FA2453"/>
    <w:rsid w:val="00FA2EEB"/>
    <w:rsid w:val="00FA3B5F"/>
    <w:rsid w:val="00FA460B"/>
    <w:rsid w:val="00FA553C"/>
    <w:rsid w:val="00FA5F97"/>
    <w:rsid w:val="00FA7DBB"/>
    <w:rsid w:val="00FB0534"/>
    <w:rsid w:val="00FB0A0F"/>
    <w:rsid w:val="00FB0BE1"/>
    <w:rsid w:val="00FB1522"/>
    <w:rsid w:val="00FB30C5"/>
    <w:rsid w:val="00FB311A"/>
    <w:rsid w:val="00FB3181"/>
    <w:rsid w:val="00FB31B7"/>
    <w:rsid w:val="00FB3FA9"/>
    <w:rsid w:val="00FB4CEE"/>
    <w:rsid w:val="00FB5484"/>
    <w:rsid w:val="00FB6101"/>
    <w:rsid w:val="00FB72D3"/>
    <w:rsid w:val="00FB7535"/>
    <w:rsid w:val="00FB7A16"/>
    <w:rsid w:val="00FC018C"/>
    <w:rsid w:val="00FC21F2"/>
    <w:rsid w:val="00FC2FE8"/>
    <w:rsid w:val="00FC32DD"/>
    <w:rsid w:val="00FC392B"/>
    <w:rsid w:val="00FC3DB6"/>
    <w:rsid w:val="00FC42A1"/>
    <w:rsid w:val="00FC45E5"/>
    <w:rsid w:val="00FC7804"/>
    <w:rsid w:val="00FC7FD1"/>
    <w:rsid w:val="00FD0273"/>
    <w:rsid w:val="00FD1766"/>
    <w:rsid w:val="00FD1D31"/>
    <w:rsid w:val="00FD1E73"/>
    <w:rsid w:val="00FD2AFD"/>
    <w:rsid w:val="00FD3111"/>
    <w:rsid w:val="00FD3FDF"/>
    <w:rsid w:val="00FD4440"/>
    <w:rsid w:val="00FD5D4E"/>
    <w:rsid w:val="00FD62A4"/>
    <w:rsid w:val="00FE00BC"/>
    <w:rsid w:val="00FE030D"/>
    <w:rsid w:val="00FE0350"/>
    <w:rsid w:val="00FE1479"/>
    <w:rsid w:val="00FE1497"/>
    <w:rsid w:val="00FE38CA"/>
    <w:rsid w:val="00FE54AB"/>
    <w:rsid w:val="00FE5920"/>
    <w:rsid w:val="00FE65B4"/>
    <w:rsid w:val="00FF09A3"/>
    <w:rsid w:val="00FF1208"/>
    <w:rsid w:val="00FF170F"/>
    <w:rsid w:val="00FF17AB"/>
    <w:rsid w:val="00FF2129"/>
    <w:rsid w:val="00FF23E6"/>
    <w:rsid w:val="00FF2894"/>
    <w:rsid w:val="00FF55E6"/>
    <w:rsid w:val="00FF5751"/>
    <w:rsid w:val="00FF7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2049" o:allowoverlap="f" fill="f" fillcolor="white" stroke="f">
      <v:fill color="white" on="f"/>
      <v:stroke on="f"/>
      <v:textbox style="mso-rotate-with-shape:t"/>
    </o:shapedefaults>
    <o:shapelayout v:ext="edit">
      <o:idmap v:ext="edit" data="1"/>
    </o:shapelayout>
  </w:shapeDefaults>
  <w:decimalSymbol w:val="."/>
  <w:listSeparator w:val=","/>
  <w14:docId w14:val="04F43707"/>
  <w15:docId w15:val="{C338FF0E-50B6-4665-ADB4-863F3018E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F7F"/>
    <w:rPr>
      <w:rFonts w:ascii="Arial" w:hAnsi="Arial"/>
      <w:szCs w:val="24"/>
    </w:rPr>
  </w:style>
  <w:style w:type="paragraph" w:styleId="Heading1">
    <w:name w:val="heading 1"/>
    <w:aliases w:val="shead 1,shead1"/>
    <w:basedOn w:val="Normal"/>
    <w:next w:val="BodyText"/>
    <w:qFormat/>
    <w:rsid w:val="007742E6"/>
    <w:pPr>
      <w:keepNext/>
      <w:numPr>
        <w:numId w:val="2"/>
      </w:numPr>
      <w:pBdr>
        <w:bottom w:val="single" w:sz="4" w:space="1" w:color="auto"/>
      </w:pBdr>
      <w:spacing w:before="240" w:after="60"/>
      <w:outlineLvl w:val="0"/>
    </w:pPr>
    <w:rPr>
      <w:rFonts w:cs="Arial"/>
      <w:b/>
      <w:bCs/>
      <w:kern w:val="32"/>
      <w:sz w:val="32"/>
      <w:szCs w:val="32"/>
    </w:rPr>
  </w:style>
  <w:style w:type="paragraph" w:styleId="Heading2">
    <w:name w:val="heading 2"/>
    <w:basedOn w:val="Normal"/>
    <w:next w:val="BodyText"/>
    <w:autoRedefine/>
    <w:qFormat/>
    <w:rsid w:val="00AE01C3"/>
    <w:pPr>
      <w:keepNext/>
      <w:numPr>
        <w:ilvl w:val="1"/>
        <w:numId w:val="2"/>
      </w:numPr>
      <w:spacing w:before="240" w:after="60"/>
      <w:outlineLvl w:val="1"/>
    </w:pPr>
    <w:rPr>
      <w:rFonts w:cs="Arial"/>
      <w:b/>
      <w:bCs/>
      <w:iCs/>
      <w:sz w:val="24"/>
      <w:szCs w:val="28"/>
    </w:rPr>
  </w:style>
  <w:style w:type="paragraph" w:styleId="Heading3">
    <w:name w:val="heading 3"/>
    <w:basedOn w:val="Normal"/>
    <w:next w:val="BodyText"/>
    <w:link w:val="Heading3Char"/>
    <w:autoRedefine/>
    <w:qFormat/>
    <w:rsid w:val="00CB303A"/>
    <w:pPr>
      <w:keepNext/>
      <w:numPr>
        <w:ilvl w:val="2"/>
        <w:numId w:val="2"/>
      </w:numPr>
      <w:tabs>
        <w:tab w:val="left" w:pos="576"/>
      </w:tabs>
      <w:spacing w:before="240" w:after="60"/>
      <w:outlineLvl w:val="2"/>
    </w:pPr>
    <w:rPr>
      <w:rFonts w:cs="Arial"/>
      <w:b/>
      <w:bCs/>
      <w:szCs w:val="26"/>
    </w:rPr>
  </w:style>
  <w:style w:type="paragraph" w:styleId="Heading4">
    <w:name w:val="heading 4"/>
    <w:basedOn w:val="Normal"/>
    <w:next w:val="BodyText"/>
    <w:autoRedefine/>
    <w:qFormat/>
    <w:rsid w:val="00AC4EEB"/>
    <w:pPr>
      <w:keepNext/>
      <w:numPr>
        <w:ilvl w:val="3"/>
        <w:numId w:val="2"/>
      </w:numPr>
      <w:tabs>
        <w:tab w:val="left" w:pos="1080"/>
      </w:tabs>
      <w:spacing w:before="120"/>
      <w:outlineLvl w:val="3"/>
    </w:pPr>
    <w:rPr>
      <w:b/>
      <w:bCs/>
      <w:szCs w:val="28"/>
    </w:rPr>
  </w:style>
  <w:style w:type="paragraph" w:styleId="Heading5">
    <w:name w:val="heading 5"/>
    <w:basedOn w:val="Normal"/>
    <w:next w:val="BodyText"/>
    <w:autoRedefine/>
    <w:qFormat/>
    <w:rsid w:val="00A01DB1"/>
    <w:pPr>
      <w:numPr>
        <w:ilvl w:val="4"/>
        <w:numId w:val="2"/>
      </w:numPr>
      <w:spacing w:before="240" w:after="60"/>
      <w:outlineLvl w:val="4"/>
    </w:pPr>
    <w:rPr>
      <w:b/>
      <w:bCs/>
      <w:i/>
      <w:iCs/>
    </w:rPr>
  </w:style>
  <w:style w:type="paragraph" w:styleId="Heading6">
    <w:name w:val="heading 6"/>
    <w:basedOn w:val="Normal"/>
    <w:next w:val="BodyText"/>
    <w:qFormat/>
    <w:rsid w:val="003F559C"/>
    <w:pPr>
      <w:numPr>
        <w:ilvl w:val="5"/>
        <w:numId w:val="2"/>
      </w:numPr>
      <w:spacing w:before="240" w:after="60"/>
      <w:outlineLvl w:val="5"/>
    </w:pPr>
    <w:rPr>
      <w:bCs/>
      <w:i/>
      <w:szCs w:val="22"/>
    </w:rPr>
  </w:style>
  <w:style w:type="paragraph" w:styleId="Heading7">
    <w:name w:val="heading 7"/>
    <w:basedOn w:val="Normal"/>
    <w:next w:val="Normal"/>
    <w:qFormat/>
    <w:rsid w:val="003F559C"/>
    <w:pPr>
      <w:numPr>
        <w:ilvl w:val="6"/>
        <w:numId w:val="2"/>
      </w:numPr>
      <w:spacing w:before="240" w:after="60"/>
      <w:outlineLvl w:val="6"/>
    </w:pPr>
    <w:rPr>
      <w:rFonts w:ascii="Times New Roman" w:hAnsi="Times New Roman"/>
      <w:sz w:val="24"/>
    </w:rPr>
  </w:style>
  <w:style w:type="paragraph" w:styleId="Heading8">
    <w:name w:val="heading 8"/>
    <w:basedOn w:val="Normal"/>
    <w:next w:val="Normal"/>
    <w:qFormat/>
    <w:rsid w:val="003F559C"/>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qFormat/>
    <w:rsid w:val="003F559C"/>
    <w:pPr>
      <w:numPr>
        <w:ilvl w:val="8"/>
        <w:numId w:val="2"/>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27127"/>
    <w:pPr>
      <w:tabs>
        <w:tab w:val="center" w:pos="4320"/>
        <w:tab w:val="right" w:pos="8640"/>
      </w:tabs>
    </w:pPr>
  </w:style>
  <w:style w:type="paragraph" w:styleId="Footer">
    <w:name w:val="footer"/>
    <w:basedOn w:val="Normal"/>
    <w:rsid w:val="00B27127"/>
    <w:pPr>
      <w:tabs>
        <w:tab w:val="center" w:pos="4320"/>
        <w:tab w:val="right" w:pos="8640"/>
      </w:tabs>
    </w:pPr>
  </w:style>
  <w:style w:type="table" w:styleId="TableGrid">
    <w:name w:val="Table Grid"/>
    <w:basedOn w:val="TableNormal"/>
    <w:rsid w:val="002801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450337"/>
    <w:pPr>
      <w:jc w:val="center"/>
    </w:pPr>
    <w:rPr>
      <w:rFonts w:ascii="Times New Roman" w:hAnsi="Times New Roman"/>
      <w:b/>
      <w:sz w:val="28"/>
      <w:szCs w:val="20"/>
    </w:rPr>
  </w:style>
  <w:style w:type="paragraph" w:styleId="TOC1">
    <w:name w:val="toc 1"/>
    <w:basedOn w:val="Normal"/>
    <w:next w:val="Normal"/>
    <w:autoRedefine/>
    <w:uiPriority w:val="39"/>
    <w:rsid w:val="005407DF"/>
    <w:pPr>
      <w:tabs>
        <w:tab w:val="left" w:pos="400"/>
        <w:tab w:val="right" w:leader="dot" w:pos="10790"/>
      </w:tabs>
    </w:pPr>
    <w:rPr>
      <w:rFonts w:asciiTheme="minorHAnsi" w:hAnsiTheme="minorHAnsi" w:cstheme="minorHAnsi"/>
      <w:b/>
      <w:bCs/>
      <w:noProof/>
      <w:szCs w:val="20"/>
    </w:rPr>
  </w:style>
  <w:style w:type="paragraph" w:styleId="TOC2">
    <w:name w:val="toc 2"/>
    <w:basedOn w:val="Normal"/>
    <w:next w:val="Normal"/>
    <w:autoRedefine/>
    <w:uiPriority w:val="39"/>
    <w:rsid w:val="00F811BA"/>
    <w:pPr>
      <w:tabs>
        <w:tab w:val="left" w:pos="800"/>
        <w:tab w:val="right" w:leader="dot" w:pos="10790"/>
      </w:tabs>
      <w:ind w:left="202"/>
    </w:pPr>
    <w:rPr>
      <w:rFonts w:asciiTheme="minorHAnsi" w:hAnsiTheme="minorHAnsi" w:cstheme="minorHAnsi"/>
      <w:i/>
      <w:iCs/>
      <w:noProof/>
      <w:szCs w:val="20"/>
    </w:rPr>
  </w:style>
  <w:style w:type="paragraph" w:styleId="TOC3">
    <w:name w:val="toc 3"/>
    <w:basedOn w:val="Normal"/>
    <w:next w:val="Normal"/>
    <w:autoRedefine/>
    <w:uiPriority w:val="39"/>
    <w:qFormat/>
    <w:rsid w:val="0099690F"/>
    <w:pPr>
      <w:ind w:left="400"/>
    </w:pPr>
    <w:rPr>
      <w:rFonts w:asciiTheme="minorHAnsi" w:hAnsiTheme="minorHAnsi" w:cstheme="minorHAnsi"/>
      <w:szCs w:val="20"/>
    </w:rPr>
  </w:style>
  <w:style w:type="paragraph" w:styleId="TOC4">
    <w:name w:val="toc 4"/>
    <w:basedOn w:val="Normal"/>
    <w:next w:val="Normal"/>
    <w:autoRedefine/>
    <w:semiHidden/>
    <w:rsid w:val="008D7BA7"/>
    <w:pPr>
      <w:ind w:left="600"/>
    </w:pPr>
    <w:rPr>
      <w:rFonts w:asciiTheme="minorHAnsi" w:hAnsiTheme="minorHAnsi" w:cstheme="minorHAnsi"/>
      <w:szCs w:val="20"/>
    </w:rPr>
  </w:style>
  <w:style w:type="paragraph" w:styleId="TOC5">
    <w:name w:val="toc 5"/>
    <w:basedOn w:val="Normal"/>
    <w:next w:val="Normal"/>
    <w:autoRedefine/>
    <w:semiHidden/>
    <w:rsid w:val="0049264A"/>
    <w:pPr>
      <w:ind w:left="800"/>
    </w:pPr>
    <w:rPr>
      <w:rFonts w:asciiTheme="minorHAnsi" w:hAnsiTheme="minorHAnsi" w:cstheme="minorHAnsi"/>
      <w:szCs w:val="20"/>
    </w:rPr>
  </w:style>
  <w:style w:type="paragraph" w:styleId="TOC6">
    <w:name w:val="toc 6"/>
    <w:basedOn w:val="Normal"/>
    <w:next w:val="Normal"/>
    <w:autoRedefine/>
    <w:semiHidden/>
    <w:rsid w:val="0049264A"/>
    <w:pPr>
      <w:ind w:left="1000"/>
    </w:pPr>
    <w:rPr>
      <w:rFonts w:asciiTheme="minorHAnsi" w:hAnsiTheme="minorHAnsi" w:cstheme="minorHAnsi"/>
      <w:szCs w:val="20"/>
    </w:rPr>
  </w:style>
  <w:style w:type="paragraph" w:styleId="TOC7">
    <w:name w:val="toc 7"/>
    <w:basedOn w:val="Normal"/>
    <w:next w:val="Normal"/>
    <w:autoRedefine/>
    <w:semiHidden/>
    <w:rsid w:val="0049264A"/>
    <w:pPr>
      <w:ind w:left="1200"/>
    </w:pPr>
    <w:rPr>
      <w:rFonts w:asciiTheme="minorHAnsi" w:hAnsiTheme="minorHAnsi" w:cstheme="minorHAnsi"/>
      <w:szCs w:val="20"/>
    </w:rPr>
  </w:style>
  <w:style w:type="paragraph" w:styleId="TOC8">
    <w:name w:val="toc 8"/>
    <w:basedOn w:val="Normal"/>
    <w:next w:val="Normal"/>
    <w:autoRedefine/>
    <w:semiHidden/>
    <w:rsid w:val="0049264A"/>
    <w:pPr>
      <w:ind w:left="1400"/>
    </w:pPr>
    <w:rPr>
      <w:rFonts w:asciiTheme="minorHAnsi" w:hAnsiTheme="minorHAnsi" w:cstheme="minorHAnsi"/>
      <w:szCs w:val="20"/>
    </w:rPr>
  </w:style>
  <w:style w:type="paragraph" w:styleId="TOC9">
    <w:name w:val="toc 9"/>
    <w:basedOn w:val="Normal"/>
    <w:next w:val="Normal"/>
    <w:autoRedefine/>
    <w:semiHidden/>
    <w:rsid w:val="0049264A"/>
    <w:pPr>
      <w:ind w:left="1600"/>
    </w:pPr>
    <w:rPr>
      <w:rFonts w:asciiTheme="minorHAnsi" w:hAnsiTheme="minorHAnsi" w:cstheme="minorHAnsi"/>
      <w:szCs w:val="20"/>
    </w:rPr>
  </w:style>
  <w:style w:type="paragraph" w:customStyle="1" w:styleId="StyleHeading4Arial13ptNotBoldUnderline">
    <w:name w:val="Style Heading 4 + Arial 13 pt Not Bold Underline"/>
    <w:basedOn w:val="Heading4"/>
    <w:autoRedefine/>
    <w:rsid w:val="00DC1640"/>
    <w:rPr>
      <w:bCs w:val="0"/>
    </w:rPr>
  </w:style>
  <w:style w:type="paragraph" w:styleId="Caption">
    <w:name w:val="caption"/>
    <w:basedOn w:val="Normal"/>
    <w:next w:val="Normal"/>
    <w:qFormat/>
    <w:rsid w:val="00E26FD0"/>
    <w:rPr>
      <w:b/>
      <w:bCs/>
      <w:szCs w:val="20"/>
    </w:rPr>
  </w:style>
  <w:style w:type="paragraph" w:customStyle="1" w:styleId="StyleHeading4Arial12ptNotBoldItalic">
    <w:name w:val="Style Heading 4 + Arial 12 pt Not Bold Italic"/>
    <w:basedOn w:val="Heading4"/>
    <w:autoRedefine/>
    <w:qFormat/>
    <w:rsid w:val="00D16F6A"/>
    <w:rPr>
      <w:bCs w:val="0"/>
      <w:iCs/>
    </w:rPr>
  </w:style>
  <w:style w:type="character" w:customStyle="1" w:styleId="TitleChar">
    <w:name w:val="Title Char"/>
    <w:basedOn w:val="DefaultParagraphFont"/>
    <w:link w:val="Title"/>
    <w:rsid w:val="00770C40"/>
    <w:rPr>
      <w:b/>
      <w:sz w:val="28"/>
    </w:rPr>
  </w:style>
  <w:style w:type="paragraph" w:styleId="HTMLPreformatted">
    <w:name w:val="HTML Preformatted"/>
    <w:basedOn w:val="Normal"/>
    <w:rsid w:val="000B4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paragraph" w:styleId="BodyText">
    <w:name w:val="Body Text"/>
    <w:basedOn w:val="Normal"/>
    <w:link w:val="BodyTextChar"/>
    <w:uiPriority w:val="99"/>
    <w:rsid w:val="00DC3479"/>
    <w:pPr>
      <w:spacing w:after="120"/>
    </w:pPr>
  </w:style>
  <w:style w:type="character" w:customStyle="1" w:styleId="BodyTextChar">
    <w:name w:val="Body Text Char"/>
    <w:basedOn w:val="DefaultParagraphFont"/>
    <w:link w:val="BodyText"/>
    <w:uiPriority w:val="99"/>
    <w:rsid w:val="00DC3479"/>
    <w:rPr>
      <w:rFonts w:ascii="Arial" w:hAnsi="Arial"/>
      <w:sz w:val="22"/>
      <w:szCs w:val="24"/>
    </w:rPr>
  </w:style>
  <w:style w:type="character" w:customStyle="1" w:styleId="Heading3Char">
    <w:name w:val="Heading 3 Char"/>
    <w:basedOn w:val="DefaultParagraphFont"/>
    <w:link w:val="Heading3"/>
    <w:rsid w:val="00CB303A"/>
    <w:rPr>
      <w:rFonts w:ascii="Arial" w:hAnsi="Arial" w:cs="Arial"/>
      <w:b/>
      <w:bCs/>
      <w:szCs w:val="26"/>
    </w:rPr>
  </w:style>
  <w:style w:type="paragraph" w:styleId="BalloonText">
    <w:name w:val="Balloon Text"/>
    <w:basedOn w:val="Normal"/>
    <w:link w:val="BalloonTextChar"/>
    <w:rsid w:val="008D7BA7"/>
    <w:rPr>
      <w:rFonts w:ascii="Tahoma" w:hAnsi="Tahoma" w:cs="Tahoma"/>
      <w:sz w:val="16"/>
      <w:szCs w:val="16"/>
    </w:rPr>
  </w:style>
  <w:style w:type="character" w:customStyle="1" w:styleId="BalloonTextChar">
    <w:name w:val="Balloon Text Char"/>
    <w:basedOn w:val="DefaultParagraphFont"/>
    <w:link w:val="BalloonText"/>
    <w:rsid w:val="008D7BA7"/>
    <w:rPr>
      <w:rFonts w:ascii="Tahoma" w:hAnsi="Tahoma" w:cs="Tahoma"/>
      <w:sz w:val="16"/>
      <w:szCs w:val="16"/>
    </w:rPr>
  </w:style>
  <w:style w:type="paragraph" w:customStyle="1" w:styleId="StyleHeading410pt">
    <w:name w:val="Style Heading 4 + 10 pt"/>
    <w:basedOn w:val="Heading4"/>
    <w:autoRedefine/>
    <w:qFormat/>
    <w:rsid w:val="003F559C"/>
    <w:pPr>
      <w:numPr>
        <w:ilvl w:val="0"/>
        <w:numId w:val="0"/>
      </w:numPr>
    </w:pPr>
    <w:rPr>
      <w:bCs w:val="0"/>
      <w:iCs/>
    </w:rPr>
  </w:style>
  <w:style w:type="paragraph" w:customStyle="1" w:styleId="Code">
    <w:name w:val="Code"/>
    <w:basedOn w:val="PlainText"/>
    <w:link w:val="CodeChar"/>
    <w:autoRedefine/>
    <w:rsid w:val="00D14923"/>
    <w:pPr>
      <w:pBdr>
        <w:top w:val="single" w:sz="4" w:space="1" w:color="auto"/>
        <w:left w:val="single" w:sz="4" w:space="4" w:color="auto"/>
        <w:bottom w:val="single" w:sz="4" w:space="1" w:color="auto"/>
        <w:right w:val="single" w:sz="4" w:space="4" w:color="auto"/>
      </w:pBdr>
      <w:shd w:val="clear" w:color="auto" w:fill="F3F3F3"/>
    </w:pPr>
    <w:rPr>
      <w:rFonts w:ascii="Arial" w:hAnsi="Arial" w:cs="Arial"/>
      <w:noProof/>
      <w:sz w:val="18"/>
      <w:szCs w:val="18"/>
    </w:rPr>
  </w:style>
  <w:style w:type="paragraph" w:styleId="PlainText">
    <w:name w:val="Plain Text"/>
    <w:basedOn w:val="Normal"/>
    <w:link w:val="PlainTextChar"/>
    <w:rsid w:val="00761DFB"/>
    <w:rPr>
      <w:rFonts w:ascii="Courier New" w:hAnsi="Courier New" w:cs="Courier New"/>
      <w:szCs w:val="20"/>
    </w:rPr>
  </w:style>
  <w:style w:type="character" w:customStyle="1" w:styleId="PlainTextChar">
    <w:name w:val="Plain Text Char"/>
    <w:basedOn w:val="DefaultParagraphFont"/>
    <w:link w:val="PlainText"/>
    <w:rsid w:val="00761DFB"/>
    <w:rPr>
      <w:rFonts w:ascii="Courier New" w:hAnsi="Courier New" w:cs="Courier New"/>
    </w:rPr>
  </w:style>
  <w:style w:type="paragraph" w:customStyle="1" w:styleId="CommandOutput">
    <w:name w:val="CommandOutput"/>
    <w:basedOn w:val="Normal"/>
    <w:rsid w:val="00761DFB"/>
    <w:pPr>
      <w:spacing w:line="240" w:lineRule="atLeast"/>
    </w:pPr>
    <w:rPr>
      <w:rFonts w:ascii="Courier New" w:hAnsi="Courier New"/>
      <w:spacing w:val="-5"/>
      <w:szCs w:val="20"/>
    </w:rPr>
  </w:style>
  <w:style w:type="paragraph" w:customStyle="1" w:styleId="Default">
    <w:name w:val="Default"/>
    <w:rsid w:val="00C60AEF"/>
    <w:pPr>
      <w:widowControl w:val="0"/>
      <w:autoSpaceDE w:val="0"/>
      <w:autoSpaceDN w:val="0"/>
      <w:adjustRightInd w:val="0"/>
    </w:pPr>
    <w:rPr>
      <w:rFonts w:ascii="Gotham" w:hAnsi="Gotham" w:cs="Gotham"/>
      <w:color w:val="000000"/>
      <w:sz w:val="24"/>
      <w:szCs w:val="24"/>
    </w:rPr>
  </w:style>
  <w:style w:type="paragraph" w:customStyle="1" w:styleId="Pa0">
    <w:name w:val="Pa0"/>
    <w:basedOn w:val="Default"/>
    <w:next w:val="Default"/>
    <w:uiPriority w:val="99"/>
    <w:rsid w:val="00C60AEF"/>
    <w:pPr>
      <w:spacing w:line="241" w:lineRule="atLeast"/>
    </w:pPr>
    <w:rPr>
      <w:rFonts w:cs="Times New Roman"/>
      <w:color w:val="auto"/>
    </w:rPr>
  </w:style>
  <w:style w:type="character" w:customStyle="1" w:styleId="A0">
    <w:name w:val="A0"/>
    <w:uiPriority w:val="99"/>
    <w:rsid w:val="00C60AEF"/>
    <w:rPr>
      <w:rFonts w:cs="Gotham"/>
      <w:color w:val="005CAC"/>
      <w:sz w:val="18"/>
      <w:szCs w:val="18"/>
    </w:rPr>
  </w:style>
  <w:style w:type="character" w:styleId="PageNumber">
    <w:name w:val="page number"/>
    <w:basedOn w:val="DefaultParagraphFont"/>
    <w:rsid w:val="0099690F"/>
  </w:style>
  <w:style w:type="character" w:customStyle="1" w:styleId="HeaderChar">
    <w:name w:val="Header Char"/>
    <w:basedOn w:val="DefaultParagraphFont"/>
    <w:link w:val="Header"/>
    <w:uiPriority w:val="99"/>
    <w:rsid w:val="0099690F"/>
    <w:rPr>
      <w:rFonts w:ascii="Arial" w:hAnsi="Arial"/>
      <w:szCs w:val="24"/>
    </w:rPr>
  </w:style>
  <w:style w:type="character" w:styleId="Hyperlink">
    <w:name w:val="Hyperlink"/>
    <w:basedOn w:val="DefaultParagraphFont"/>
    <w:uiPriority w:val="99"/>
    <w:unhideWhenUsed/>
    <w:rsid w:val="0099690F"/>
    <w:rPr>
      <w:color w:val="0000FF" w:themeColor="hyperlink"/>
      <w:u w:val="single"/>
    </w:rPr>
  </w:style>
  <w:style w:type="table" w:customStyle="1" w:styleId="LightGrid-Accent11">
    <w:name w:val="Light Grid - Accent 11"/>
    <w:basedOn w:val="TableNormal"/>
    <w:uiPriority w:val="62"/>
    <w:rsid w:val="008918A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ListParagraph">
    <w:name w:val="List Paragraph"/>
    <w:basedOn w:val="Normal"/>
    <w:uiPriority w:val="34"/>
    <w:qFormat/>
    <w:rsid w:val="008918AC"/>
    <w:pPr>
      <w:ind w:left="720"/>
      <w:contextualSpacing/>
    </w:pPr>
  </w:style>
  <w:style w:type="paragraph" w:styleId="CommentText">
    <w:name w:val="annotation text"/>
    <w:basedOn w:val="Normal"/>
    <w:link w:val="CommentTextChar"/>
    <w:rsid w:val="00A01DB1"/>
    <w:rPr>
      <w:szCs w:val="20"/>
    </w:rPr>
  </w:style>
  <w:style w:type="character" w:customStyle="1" w:styleId="CommentTextChar">
    <w:name w:val="Comment Text Char"/>
    <w:basedOn w:val="DefaultParagraphFont"/>
    <w:link w:val="CommentText"/>
    <w:rsid w:val="00A01DB1"/>
    <w:rPr>
      <w:rFonts w:ascii="Arial" w:hAnsi="Arial"/>
    </w:rPr>
  </w:style>
  <w:style w:type="character" w:customStyle="1" w:styleId="CodeChar">
    <w:name w:val="Code Char"/>
    <w:basedOn w:val="PlainTextChar"/>
    <w:link w:val="Code"/>
    <w:rsid w:val="00D14923"/>
    <w:rPr>
      <w:rFonts w:ascii="Arial" w:hAnsi="Arial" w:cs="Arial"/>
      <w:noProof/>
      <w:sz w:val="18"/>
      <w:szCs w:val="18"/>
      <w:shd w:val="clear" w:color="auto" w:fill="F3F3F3"/>
    </w:rPr>
  </w:style>
  <w:style w:type="paragraph" w:customStyle="1" w:styleId="StyleHeading1shead1NotItalic">
    <w:name w:val="Style Heading 1shead 1 + Not Italic"/>
    <w:basedOn w:val="Heading1"/>
    <w:rsid w:val="00AC4EEB"/>
    <w:rPr>
      <w:i/>
    </w:rPr>
  </w:style>
  <w:style w:type="character" w:styleId="CommentReference">
    <w:name w:val="annotation reference"/>
    <w:basedOn w:val="DefaultParagraphFont"/>
    <w:semiHidden/>
    <w:unhideWhenUsed/>
    <w:rsid w:val="00C65BC6"/>
    <w:rPr>
      <w:sz w:val="16"/>
      <w:szCs w:val="16"/>
    </w:rPr>
  </w:style>
  <w:style w:type="paragraph" w:styleId="CommentSubject">
    <w:name w:val="annotation subject"/>
    <w:basedOn w:val="CommentText"/>
    <w:next w:val="CommentText"/>
    <w:link w:val="CommentSubjectChar"/>
    <w:semiHidden/>
    <w:unhideWhenUsed/>
    <w:rsid w:val="00C65BC6"/>
    <w:rPr>
      <w:b/>
      <w:bCs/>
    </w:rPr>
  </w:style>
  <w:style w:type="character" w:customStyle="1" w:styleId="CommentSubjectChar">
    <w:name w:val="Comment Subject Char"/>
    <w:basedOn w:val="CommentTextChar"/>
    <w:link w:val="CommentSubject"/>
    <w:semiHidden/>
    <w:rsid w:val="00C65BC6"/>
    <w:rPr>
      <w:rFonts w:ascii="Arial" w:hAnsi="Arial"/>
      <w:b/>
      <w:bCs/>
    </w:rPr>
  </w:style>
  <w:style w:type="character" w:customStyle="1" w:styleId="block">
    <w:name w:val="block"/>
    <w:basedOn w:val="DefaultParagraphFont"/>
    <w:rsid w:val="00170326"/>
  </w:style>
  <w:style w:type="paragraph" w:styleId="Revision">
    <w:name w:val="Revision"/>
    <w:hidden/>
    <w:uiPriority w:val="99"/>
    <w:semiHidden/>
    <w:rsid w:val="00193AE3"/>
    <w:rPr>
      <w:rFonts w:ascii="Arial" w:hAnsi="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338222">
      <w:bodyDiv w:val="1"/>
      <w:marLeft w:val="0"/>
      <w:marRight w:val="360"/>
      <w:marTop w:val="0"/>
      <w:marBottom w:val="0"/>
      <w:divBdr>
        <w:top w:val="none" w:sz="0" w:space="0" w:color="auto"/>
        <w:left w:val="none" w:sz="0" w:space="0" w:color="auto"/>
        <w:bottom w:val="none" w:sz="0" w:space="0" w:color="auto"/>
        <w:right w:val="none" w:sz="0" w:space="0" w:color="auto"/>
      </w:divBdr>
      <w:divsChild>
        <w:div w:id="1153910359">
          <w:marLeft w:val="240"/>
          <w:marRight w:val="240"/>
          <w:marTop w:val="0"/>
          <w:marBottom w:val="0"/>
          <w:divBdr>
            <w:top w:val="none" w:sz="0" w:space="0" w:color="auto"/>
            <w:left w:val="none" w:sz="0" w:space="0" w:color="auto"/>
            <w:bottom w:val="none" w:sz="0" w:space="0" w:color="auto"/>
            <w:right w:val="none" w:sz="0" w:space="0" w:color="auto"/>
          </w:divBdr>
          <w:divsChild>
            <w:div w:id="1395854619">
              <w:marLeft w:val="0"/>
              <w:marRight w:val="0"/>
              <w:marTop w:val="0"/>
              <w:marBottom w:val="0"/>
              <w:divBdr>
                <w:top w:val="none" w:sz="0" w:space="0" w:color="auto"/>
                <w:left w:val="none" w:sz="0" w:space="0" w:color="auto"/>
                <w:bottom w:val="none" w:sz="0" w:space="0" w:color="auto"/>
                <w:right w:val="none" w:sz="0" w:space="0" w:color="auto"/>
              </w:divBdr>
              <w:divsChild>
                <w:div w:id="1854219822">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409084936">
      <w:bodyDiv w:val="1"/>
      <w:marLeft w:val="0"/>
      <w:marRight w:val="0"/>
      <w:marTop w:val="0"/>
      <w:marBottom w:val="0"/>
      <w:divBdr>
        <w:top w:val="none" w:sz="0" w:space="0" w:color="auto"/>
        <w:left w:val="none" w:sz="0" w:space="0" w:color="auto"/>
        <w:bottom w:val="none" w:sz="0" w:space="0" w:color="auto"/>
        <w:right w:val="none" w:sz="0" w:space="0" w:color="auto"/>
      </w:divBdr>
    </w:div>
    <w:div w:id="623728806">
      <w:bodyDiv w:val="1"/>
      <w:marLeft w:val="0"/>
      <w:marRight w:val="0"/>
      <w:marTop w:val="0"/>
      <w:marBottom w:val="0"/>
      <w:divBdr>
        <w:top w:val="none" w:sz="0" w:space="0" w:color="auto"/>
        <w:left w:val="none" w:sz="0" w:space="0" w:color="auto"/>
        <w:bottom w:val="none" w:sz="0" w:space="0" w:color="auto"/>
        <w:right w:val="none" w:sz="0" w:space="0" w:color="auto"/>
      </w:divBdr>
    </w:div>
    <w:div w:id="654408492">
      <w:bodyDiv w:val="1"/>
      <w:marLeft w:val="0"/>
      <w:marRight w:val="0"/>
      <w:marTop w:val="0"/>
      <w:marBottom w:val="0"/>
      <w:divBdr>
        <w:top w:val="none" w:sz="0" w:space="0" w:color="auto"/>
        <w:left w:val="none" w:sz="0" w:space="0" w:color="auto"/>
        <w:bottom w:val="none" w:sz="0" w:space="0" w:color="auto"/>
        <w:right w:val="none" w:sz="0" w:space="0" w:color="auto"/>
      </w:divBdr>
    </w:div>
    <w:div w:id="743189238">
      <w:bodyDiv w:val="1"/>
      <w:marLeft w:val="0"/>
      <w:marRight w:val="0"/>
      <w:marTop w:val="0"/>
      <w:marBottom w:val="0"/>
      <w:divBdr>
        <w:top w:val="none" w:sz="0" w:space="0" w:color="auto"/>
        <w:left w:val="none" w:sz="0" w:space="0" w:color="auto"/>
        <w:bottom w:val="none" w:sz="0" w:space="0" w:color="auto"/>
        <w:right w:val="none" w:sz="0" w:space="0" w:color="auto"/>
      </w:divBdr>
      <w:divsChild>
        <w:div w:id="1963227576">
          <w:marLeft w:val="0"/>
          <w:marRight w:val="0"/>
          <w:marTop w:val="0"/>
          <w:marBottom w:val="0"/>
          <w:divBdr>
            <w:top w:val="none" w:sz="0" w:space="0" w:color="auto"/>
            <w:left w:val="none" w:sz="0" w:space="0" w:color="auto"/>
            <w:bottom w:val="none" w:sz="0" w:space="0" w:color="auto"/>
            <w:right w:val="none" w:sz="0" w:space="0" w:color="auto"/>
          </w:divBdr>
          <w:divsChild>
            <w:div w:id="450519997">
              <w:marLeft w:val="0"/>
              <w:marRight w:val="0"/>
              <w:marTop w:val="0"/>
              <w:marBottom w:val="0"/>
              <w:divBdr>
                <w:top w:val="none" w:sz="0" w:space="0" w:color="auto"/>
                <w:left w:val="none" w:sz="0" w:space="0" w:color="auto"/>
                <w:bottom w:val="none" w:sz="0" w:space="0" w:color="auto"/>
                <w:right w:val="none" w:sz="0" w:space="0" w:color="auto"/>
              </w:divBdr>
            </w:div>
            <w:div w:id="521939093">
              <w:marLeft w:val="0"/>
              <w:marRight w:val="0"/>
              <w:marTop w:val="0"/>
              <w:marBottom w:val="0"/>
              <w:divBdr>
                <w:top w:val="none" w:sz="0" w:space="0" w:color="auto"/>
                <w:left w:val="none" w:sz="0" w:space="0" w:color="auto"/>
                <w:bottom w:val="none" w:sz="0" w:space="0" w:color="auto"/>
                <w:right w:val="none" w:sz="0" w:space="0" w:color="auto"/>
              </w:divBdr>
            </w:div>
            <w:div w:id="679821848">
              <w:marLeft w:val="0"/>
              <w:marRight w:val="0"/>
              <w:marTop w:val="0"/>
              <w:marBottom w:val="0"/>
              <w:divBdr>
                <w:top w:val="none" w:sz="0" w:space="0" w:color="auto"/>
                <w:left w:val="none" w:sz="0" w:space="0" w:color="auto"/>
                <w:bottom w:val="none" w:sz="0" w:space="0" w:color="auto"/>
                <w:right w:val="none" w:sz="0" w:space="0" w:color="auto"/>
              </w:divBdr>
            </w:div>
            <w:div w:id="986517294">
              <w:marLeft w:val="0"/>
              <w:marRight w:val="0"/>
              <w:marTop w:val="0"/>
              <w:marBottom w:val="0"/>
              <w:divBdr>
                <w:top w:val="none" w:sz="0" w:space="0" w:color="auto"/>
                <w:left w:val="none" w:sz="0" w:space="0" w:color="auto"/>
                <w:bottom w:val="none" w:sz="0" w:space="0" w:color="auto"/>
                <w:right w:val="none" w:sz="0" w:space="0" w:color="auto"/>
              </w:divBdr>
            </w:div>
            <w:div w:id="1080441237">
              <w:marLeft w:val="0"/>
              <w:marRight w:val="0"/>
              <w:marTop w:val="0"/>
              <w:marBottom w:val="0"/>
              <w:divBdr>
                <w:top w:val="none" w:sz="0" w:space="0" w:color="auto"/>
                <w:left w:val="none" w:sz="0" w:space="0" w:color="auto"/>
                <w:bottom w:val="none" w:sz="0" w:space="0" w:color="auto"/>
                <w:right w:val="none" w:sz="0" w:space="0" w:color="auto"/>
              </w:divBdr>
            </w:div>
            <w:div w:id="1443838877">
              <w:marLeft w:val="0"/>
              <w:marRight w:val="0"/>
              <w:marTop w:val="0"/>
              <w:marBottom w:val="0"/>
              <w:divBdr>
                <w:top w:val="none" w:sz="0" w:space="0" w:color="auto"/>
                <w:left w:val="none" w:sz="0" w:space="0" w:color="auto"/>
                <w:bottom w:val="none" w:sz="0" w:space="0" w:color="auto"/>
                <w:right w:val="none" w:sz="0" w:space="0" w:color="auto"/>
              </w:divBdr>
            </w:div>
            <w:div w:id="1619726466">
              <w:marLeft w:val="0"/>
              <w:marRight w:val="0"/>
              <w:marTop w:val="0"/>
              <w:marBottom w:val="0"/>
              <w:divBdr>
                <w:top w:val="none" w:sz="0" w:space="0" w:color="auto"/>
                <w:left w:val="none" w:sz="0" w:space="0" w:color="auto"/>
                <w:bottom w:val="none" w:sz="0" w:space="0" w:color="auto"/>
                <w:right w:val="none" w:sz="0" w:space="0" w:color="auto"/>
              </w:divBdr>
            </w:div>
            <w:div w:id="19693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40541">
      <w:bodyDiv w:val="1"/>
      <w:marLeft w:val="0"/>
      <w:marRight w:val="0"/>
      <w:marTop w:val="0"/>
      <w:marBottom w:val="0"/>
      <w:divBdr>
        <w:top w:val="none" w:sz="0" w:space="0" w:color="auto"/>
        <w:left w:val="none" w:sz="0" w:space="0" w:color="auto"/>
        <w:bottom w:val="none" w:sz="0" w:space="0" w:color="auto"/>
        <w:right w:val="none" w:sz="0" w:space="0" w:color="auto"/>
      </w:divBdr>
      <w:divsChild>
        <w:div w:id="1267615864">
          <w:marLeft w:val="0"/>
          <w:marRight w:val="0"/>
          <w:marTop w:val="0"/>
          <w:marBottom w:val="0"/>
          <w:divBdr>
            <w:top w:val="none" w:sz="0" w:space="0" w:color="auto"/>
            <w:left w:val="none" w:sz="0" w:space="0" w:color="auto"/>
            <w:bottom w:val="none" w:sz="0" w:space="0" w:color="auto"/>
            <w:right w:val="none" w:sz="0" w:space="0" w:color="auto"/>
          </w:divBdr>
          <w:divsChild>
            <w:div w:id="382608632">
              <w:marLeft w:val="240"/>
              <w:marRight w:val="0"/>
              <w:marTop w:val="0"/>
              <w:marBottom w:val="0"/>
              <w:divBdr>
                <w:top w:val="none" w:sz="0" w:space="0" w:color="auto"/>
                <w:left w:val="none" w:sz="0" w:space="0" w:color="auto"/>
                <w:bottom w:val="none" w:sz="0" w:space="0" w:color="auto"/>
                <w:right w:val="none" w:sz="0" w:space="0" w:color="auto"/>
              </w:divBdr>
            </w:div>
            <w:div w:id="11980876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9007069">
      <w:bodyDiv w:val="1"/>
      <w:marLeft w:val="0"/>
      <w:marRight w:val="0"/>
      <w:marTop w:val="0"/>
      <w:marBottom w:val="0"/>
      <w:divBdr>
        <w:top w:val="none" w:sz="0" w:space="0" w:color="auto"/>
        <w:left w:val="none" w:sz="0" w:space="0" w:color="auto"/>
        <w:bottom w:val="none" w:sz="0" w:space="0" w:color="auto"/>
        <w:right w:val="none" w:sz="0" w:space="0" w:color="auto"/>
      </w:divBdr>
    </w:div>
    <w:div w:id="1755324352">
      <w:bodyDiv w:val="1"/>
      <w:marLeft w:val="0"/>
      <w:marRight w:val="0"/>
      <w:marTop w:val="0"/>
      <w:marBottom w:val="0"/>
      <w:divBdr>
        <w:top w:val="none" w:sz="0" w:space="0" w:color="auto"/>
        <w:left w:val="none" w:sz="0" w:space="0" w:color="auto"/>
        <w:bottom w:val="none" w:sz="0" w:space="0" w:color="auto"/>
        <w:right w:val="none" w:sz="0" w:space="0" w:color="auto"/>
      </w:divBdr>
    </w:div>
    <w:div w:id="179687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file:///C:\Data\Best%20Buy\specs\2012%20Specs\74\BEAST%20Import\GenericImport.xsd"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file:///C:\Data\Best%20Buy\specs\2012%20Specs\74\BEAST%20Import\GenericImport.xs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5.bin"/><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file:///C:\Data\Best%20Buy\specs\2012%20Specs\74\BEAST%20Import\GenericImport.xsd"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header" Target="header2.xml"/></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cid:image004.png@01CF7F10.A4275880" TargetMode="External"/><Relationship Id="rId1" Type="http://schemas.openxmlformats.org/officeDocument/2006/relationships/image" Target="media/image10.png"/><Relationship Id="rId4"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yers\AppData\Roaming\Microsoft\Templates\Combined%20Project%20Spec%20Template%20051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85B6E-80B4-4B33-873C-7E7838B7B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Combined Project Spec Template 051012.dotx</Template>
  <TotalTime>1</TotalTime>
  <Pages>46</Pages>
  <Words>20829</Words>
  <Characters>118727</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Sample Spec</vt:lpstr>
    </vt:vector>
  </TitlesOfParts>
  <Company>SNTinc</Company>
  <LinksUpToDate>false</LinksUpToDate>
  <CharactersWithSpaces>139278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Spec</dc:title>
  <dc:subject/>
  <dc:creator>Amy Byers</dc:creator>
  <cp:keywords/>
  <dc:description/>
  <cp:lastModifiedBy>Amy Byers</cp:lastModifiedBy>
  <cp:revision>3</cp:revision>
  <cp:lastPrinted>2006-06-05T16:24:00Z</cp:lastPrinted>
  <dcterms:created xsi:type="dcterms:W3CDTF">2015-04-20T18:43:00Z</dcterms:created>
  <dcterms:modified xsi:type="dcterms:W3CDTF">2015-04-20T18:44:00Z</dcterms:modified>
</cp:coreProperties>
</file>